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725" w:rsidRPr="00016548" w:rsidRDefault="00016548" w:rsidP="00F353DC">
      <w:pPr>
        <w:pStyle w:val="Title"/>
        <w:ind w:left="4230" w:right="-1170"/>
        <w:jc w:val="center"/>
        <w:rPr>
          <w:rFonts w:cs="Calibri"/>
          <w:sz w:val="108"/>
          <w:szCs w:val="108"/>
        </w:rPr>
      </w:pPr>
      <w:r w:rsidRPr="00016548">
        <w:rPr>
          <w:rFonts w:cs="Calibri"/>
          <w:noProof/>
          <w:sz w:val="108"/>
          <w:szCs w:val="108"/>
          <w:lang w:eastAsia="en-US"/>
        </w:rPr>
        <w:drawing>
          <wp:anchor distT="0" distB="0" distL="114300" distR="114300" simplePos="0" relativeHeight="251658240" behindDoc="0" locked="0" layoutInCell="1" allowOverlap="1">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8">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r w:rsidR="00C00C8C" w:rsidRPr="00016548">
        <w:rPr>
          <w:rFonts w:cs="Calibri"/>
          <w:sz w:val="108"/>
          <w:szCs w:val="108"/>
        </w:rPr>
        <w:t>GIT</w:t>
      </w:r>
      <w:r w:rsidRPr="00016548">
        <w:rPr>
          <w:rFonts w:cs="Calibri"/>
          <w:sz w:val="108"/>
          <w:szCs w:val="108"/>
        </w:rPr>
        <w:t xml:space="preserve">         </w:t>
      </w:r>
      <w:r w:rsidR="00F353DC">
        <w:rPr>
          <w:rFonts w:cs="Calibri"/>
          <w:sz w:val="108"/>
          <w:szCs w:val="108"/>
        </w:rPr>
        <w:t xml:space="preserve">  </w:t>
      </w:r>
      <w:r w:rsidR="009E14F4">
        <w:rPr>
          <w:rFonts w:cs="Calibri"/>
          <w:sz w:val="108"/>
          <w:szCs w:val="108"/>
        </w:rPr>
        <w:t xml:space="preserve">    LAB Guide</w:t>
      </w:r>
    </w:p>
    <w:p w:rsidR="00C00C8C" w:rsidRDefault="00C00C8C" w:rsidP="00C00C8C">
      <w:pPr>
        <w:pStyle w:val="Title"/>
        <w:jc w:val="center"/>
        <w:rPr>
          <w:rFonts w:cs="Calibri"/>
        </w:rPr>
      </w:pPr>
    </w:p>
    <w:p w:rsidR="000B035A" w:rsidRDefault="000B035A" w:rsidP="00C00C8C">
      <w:pPr>
        <w:pStyle w:val="Title"/>
        <w:jc w:val="center"/>
        <w:rPr>
          <w:rFonts w:cs="Calibri"/>
        </w:rPr>
      </w:pPr>
    </w:p>
    <w:p w:rsidR="004C7D65" w:rsidRDefault="004C7D65" w:rsidP="00C00C8C">
      <w:pPr>
        <w:pStyle w:val="Title"/>
        <w:jc w:val="center"/>
        <w:rPr>
          <w:rFonts w:cs="Calibri"/>
        </w:rPr>
      </w:pPr>
    </w:p>
    <w:p w:rsidR="009B0674" w:rsidRPr="00F353DC" w:rsidRDefault="000B035A" w:rsidP="00F353DC">
      <w:pPr>
        <w:pStyle w:val="Title"/>
        <w:ind w:left="3600" w:right="-1170"/>
        <w:jc w:val="center"/>
        <w:rPr>
          <w:rFonts w:cs="Calibri"/>
          <w:b/>
          <w:sz w:val="48"/>
          <w:szCs w:val="48"/>
        </w:rPr>
      </w:pPr>
      <w:r w:rsidRPr="00F353DC">
        <w:rPr>
          <w:rFonts w:cs="Calibri"/>
          <w:b/>
          <w:sz w:val="48"/>
          <w:szCs w:val="48"/>
        </w:rPr>
        <w:t>www.zippyops.com</w:t>
      </w:r>
    </w:p>
    <w:p w:rsidR="000B035A" w:rsidRPr="000B035A" w:rsidRDefault="000B035A" w:rsidP="00F353DC">
      <w:pPr>
        <w:pStyle w:val="Title"/>
        <w:ind w:left="3600" w:right="-1170"/>
        <w:jc w:val="center"/>
        <w:rPr>
          <w:rStyle w:val="Hyperlink"/>
          <w:rFonts w:cs="Calibri"/>
          <w:sz w:val="32"/>
          <w:szCs w:val="32"/>
          <w:u w:val="none"/>
        </w:rPr>
      </w:pPr>
      <w:r w:rsidRPr="000B035A">
        <w:rPr>
          <w:rStyle w:val="Hyperlink"/>
          <w:rFonts w:cs="Calibri"/>
          <w:sz w:val="32"/>
          <w:szCs w:val="32"/>
          <w:u w:val="none"/>
        </w:rPr>
        <w:t>172-172, 5th floor Old Mahabalipuram Road</w:t>
      </w:r>
    </w:p>
    <w:p w:rsidR="000B035A" w:rsidRPr="004C7D65" w:rsidRDefault="000B035A" w:rsidP="004C7D65">
      <w:pPr>
        <w:pStyle w:val="Title"/>
        <w:ind w:left="3600" w:right="-1170"/>
        <w:jc w:val="center"/>
      </w:pPr>
      <w:r w:rsidRPr="000B035A">
        <w:rPr>
          <w:rStyle w:val="Hyperlink"/>
          <w:rFonts w:cs="Calibri"/>
          <w:sz w:val="32"/>
          <w:szCs w:val="32"/>
          <w:u w:val="none"/>
        </w:rPr>
        <w:t>(Above Axis Bank-PTC Bus Stop)</w:t>
      </w:r>
      <w:r w:rsidRPr="000B035A">
        <w:rPr>
          <w:rStyle w:val="Hyperlink"/>
          <w:rFonts w:cs="Calibri"/>
          <w:sz w:val="32"/>
          <w:szCs w:val="32"/>
          <w:u w:val="none"/>
        </w:rPr>
        <w:br/>
        <w:t>Thuraipakkam</w:t>
      </w:r>
      <w:r w:rsidRPr="000B035A">
        <w:rPr>
          <w:rStyle w:val="Hyperlink"/>
          <w:rFonts w:cs="Calibri"/>
          <w:sz w:val="32"/>
          <w:szCs w:val="32"/>
          <w:u w:val="none"/>
        </w:rPr>
        <w:br/>
        <w:t>Chennai 600097</w:t>
      </w:r>
    </w:p>
    <w:p w:rsidR="000B035A" w:rsidRPr="00F353DC" w:rsidRDefault="000B035A" w:rsidP="00F353DC">
      <w:pPr>
        <w:pStyle w:val="Title"/>
        <w:ind w:left="3600" w:right="-1170"/>
        <w:jc w:val="center"/>
        <w:rPr>
          <w:rFonts w:cs="Calibri"/>
          <w:b/>
          <w:sz w:val="36"/>
          <w:szCs w:val="36"/>
        </w:rPr>
      </w:pPr>
      <w:r w:rsidRPr="00F353DC">
        <w:rPr>
          <w:rFonts w:cs="Calibri"/>
          <w:b/>
          <w:sz w:val="36"/>
          <w:szCs w:val="36"/>
        </w:rPr>
        <w:sym w:font="Wingdings" w:char="F02A"/>
      </w:r>
      <w:hyperlink r:id="rId9" w:history="1">
        <w:r w:rsidRPr="00F353DC">
          <w:rPr>
            <w:b/>
            <w:sz w:val="36"/>
            <w:szCs w:val="36"/>
          </w:rPr>
          <w:t>zippyops@gmail.com</w:t>
        </w:r>
      </w:hyperlink>
    </w:p>
    <w:p w:rsidR="000B035A" w:rsidRPr="00F353DC" w:rsidRDefault="000B035A" w:rsidP="00F353DC">
      <w:pPr>
        <w:pStyle w:val="Title"/>
        <w:ind w:left="3600" w:right="-1170"/>
        <w:jc w:val="center"/>
        <w:rPr>
          <w:rFonts w:cs="Calibri"/>
          <w:b/>
          <w:sz w:val="36"/>
          <w:szCs w:val="36"/>
        </w:rPr>
      </w:pPr>
      <w:r w:rsidRPr="00F353DC">
        <w:rPr>
          <w:rFonts w:cs="Calibri"/>
          <w:b/>
          <w:sz w:val="36"/>
          <w:szCs w:val="36"/>
        </w:rPr>
        <w:sym w:font="Wingdings" w:char="F029"/>
      </w:r>
      <w:r w:rsidRPr="00F353DC">
        <w:rPr>
          <w:rFonts w:cs="Calibri"/>
          <w:b/>
          <w:sz w:val="36"/>
          <w:szCs w:val="36"/>
        </w:rPr>
        <w:t>+91 7010585768</w:t>
      </w:r>
    </w:p>
    <w:sdt>
      <w:sdtPr>
        <w:id w:val="-1689434881"/>
        <w:docPartObj>
          <w:docPartGallery w:val="Table of Contents"/>
          <w:docPartUnique/>
        </w:docPartObj>
      </w:sdtPr>
      <w:sdtEndPr>
        <w:rPr>
          <w:rFonts w:eastAsiaTheme="minorEastAsia" w:cstheme="minorBidi"/>
          <w:caps w:val="0"/>
          <w:noProof/>
          <w:color w:val="auto"/>
          <w:sz w:val="24"/>
        </w:rPr>
      </w:sdtEndPr>
      <w:sdtContent>
        <w:p w:rsidR="00BA0937" w:rsidRDefault="00BA0937">
          <w:pPr>
            <w:pStyle w:val="TOCHeading"/>
          </w:pPr>
          <w:r>
            <w:t>Contents</w:t>
          </w:r>
        </w:p>
        <w:p w:rsidR="00BA0937" w:rsidRDefault="00BA0937">
          <w:pPr>
            <w:pStyle w:val="TOC1"/>
            <w:tabs>
              <w:tab w:val="right" w:leader="dot" w:pos="9620"/>
            </w:tabs>
            <w:rPr>
              <w:noProof/>
            </w:rPr>
          </w:pPr>
          <w:r>
            <w:fldChar w:fldCharType="begin"/>
          </w:r>
          <w:r>
            <w:instrText xml:space="preserve"> TOC \o "1-3" \h \z \u </w:instrText>
          </w:r>
          <w:r>
            <w:fldChar w:fldCharType="separate"/>
          </w:r>
          <w:hyperlink w:anchor="_Toc500078088" w:history="1">
            <w:r w:rsidRPr="00023DD8">
              <w:rPr>
                <w:rStyle w:val="Hyperlink"/>
                <w:noProof/>
              </w:rPr>
              <w:t>Prerequisites</w:t>
            </w:r>
            <w:r>
              <w:rPr>
                <w:noProof/>
                <w:webHidden/>
              </w:rPr>
              <w:tab/>
            </w:r>
            <w:r>
              <w:rPr>
                <w:noProof/>
                <w:webHidden/>
              </w:rPr>
              <w:fldChar w:fldCharType="begin"/>
            </w:r>
            <w:r>
              <w:rPr>
                <w:noProof/>
                <w:webHidden/>
              </w:rPr>
              <w:instrText xml:space="preserve"> PAGEREF _Toc500078088 \h </w:instrText>
            </w:r>
            <w:r>
              <w:rPr>
                <w:noProof/>
                <w:webHidden/>
              </w:rPr>
            </w:r>
            <w:r>
              <w:rPr>
                <w:noProof/>
                <w:webHidden/>
              </w:rPr>
              <w:fldChar w:fldCharType="separate"/>
            </w:r>
            <w:r>
              <w:rPr>
                <w:noProof/>
                <w:webHidden/>
              </w:rPr>
              <w:t>1</w:t>
            </w:r>
            <w:r>
              <w:rPr>
                <w:noProof/>
                <w:webHidden/>
              </w:rPr>
              <w:fldChar w:fldCharType="end"/>
            </w:r>
          </w:hyperlink>
        </w:p>
        <w:p w:rsidR="00BA0937" w:rsidRDefault="00BA0937">
          <w:pPr>
            <w:pStyle w:val="TOC1"/>
            <w:tabs>
              <w:tab w:val="right" w:leader="dot" w:pos="9620"/>
            </w:tabs>
            <w:rPr>
              <w:noProof/>
            </w:rPr>
          </w:pPr>
          <w:hyperlink w:anchor="_Toc500078089" w:history="1">
            <w:r w:rsidRPr="00023DD8">
              <w:rPr>
                <w:rStyle w:val="Hyperlink"/>
                <w:noProof/>
              </w:rPr>
              <w:t>Installation</w:t>
            </w:r>
            <w:r>
              <w:rPr>
                <w:noProof/>
                <w:webHidden/>
              </w:rPr>
              <w:tab/>
            </w:r>
            <w:r>
              <w:rPr>
                <w:noProof/>
                <w:webHidden/>
              </w:rPr>
              <w:fldChar w:fldCharType="begin"/>
            </w:r>
            <w:r>
              <w:rPr>
                <w:noProof/>
                <w:webHidden/>
              </w:rPr>
              <w:instrText xml:space="preserve"> PAGEREF _Toc500078089 \h </w:instrText>
            </w:r>
            <w:r>
              <w:rPr>
                <w:noProof/>
                <w:webHidden/>
              </w:rPr>
            </w:r>
            <w:r>
              <w:rPr>
                <w:noProof/>
                <w:webHidden/>
              </w:rPr>
              <w:fldChar w:fldCharType="separate"/>
            </w:r>
            <w:r>
              <w:rPr>
                <w:noProof/>
                <w:webHidden/>
              </w:rPr>
              <w:t>1</w:t>
            </w:r>
            <w:r>
              <w:rPr>
                <w:noProof/>
                <w:webHidden/>
              </w:rPr>
              <w:fldChar w:fldCharType="end"/>
            </w:r>
          </w:hyperlink>
        </w:p>
        <w:p w:rsidR="00BA0937" w:rsidRDefault="00BA0937">
          <w:pPr>
            <w:pStyle w:val="TOC2"/>
            <w:tabs>
              <w:tab w:val="right" w:leader="dot" w:pos="9620"/>
            </w:tabs>
            <w:rPr>
              <w:noProof/>
            </w:rPr>
          </w:pPr>
          <w:hyperlink w:anchor="_Toc500078090" w:history="1">
            <w:r w:rsidRPr="00023DD8">
              <w:rPr>
                <w:rStyle w:val="Hyperlink"/>
                <w:noProof/>
              </w:rPr>
              <w:t>Install Git with Yum</w:t>
            </w:r>
            <w:r>
              <w:rPr>
                <w:noProof/>
                <w:webHidden/>
              </w:rPr>
              <w:tab/>
            </w:r>
            <w:r>
              <w:rPr>
                <w:noProof/>
                <w:webHidden/>
              </w:rPr>
              <w:fldChar w:fldCharType="begin"/>
            </w:r>
            <w:r>
              <w:rPr>
                <w:noProof/>
                <w:webHidden/>
              </w:rPr>
              <w:instrText xml:space="preserve"> PAGEREF _Toc500078090 \h </w:instrText>
            </w:r>
            <w:r>
              <w:rPr>
                <w:noProof/>
                <w:webHidden/>
              </w:rPr>
            </w:r>
            <w:r>
              <w:rPr>
                <w:noProof/>
                <w:webHidden/>
              </w:rPr>
              <w:fldChar w:fldCharType="separate"/>
            </w:r>
            <w:r>
              <w:rPr>
                <w:noProof/>
                <w:webHidden/>
              </w:rPr>
              <w:t>1</w:t>
            </w:r>
            <w:r>
              <w:rPr>
                <w:noProof/>
                <w:webHidden/>
              </w:rPr>
              <w:fldChar w:fldCharType="end"/>
            </w:r>
          </w:hyperlink>
        </w:p>
        <w:p w:rsidR="00BA0937" w:rsidRDefault="00BA0937">
          <w:pPr>
            <w:pStyle w:val="TOC1"/>
            <w:tabs>
              <w:tab w:val="right" w:leader="dot" w:pos="9620"/>
            </w:tabs>
            <w:rPr>
              <w:noProof/>
            </w:rPr>
          </w:pPr>
          <w:hyperlink w:anchor="_Toc500078091" w:history="1">
            <w:r w:rsidRPr="00023DD8">
              <w:rPr>
                <w:rStyle w:val="Hyperlink"/>
                <w:noProof/>
              </w:rPr>
              <w:t>Set Up Git</w:t>
            </w:r>
            <w:r>
              <w:rPr>
                <w:noProof/>
                <w:webHidden/>
              </w:rPr>
              <w:tab/>
            </w:r>
            <w:r>
              <w:rPr>
                <w:noProof/>
                <w:webHidden/>
              </w:rPr>
              <w:fldChar w:fldCharType="begin"/>
            </w:r>
            <w:r>
              <w:rPr>
                <w:noProof/>
                <w:webHidden/>
              </w:rPr>
              <w:instrText xml:space="preserve"> PAGEREF _Toc500078091 \h </w:instrText>
            </w:r>
            <w:r>
              <w:rPr>
                <w:noProof/>
                <w:webHidden/>
              </w:rPr>
            </w:r>
            <w:r>
              <w:rPr>
                <w:noProof/>
                <w:webHidden/>
              </w:rPr>
              <w:fldChar w:fldCharType="separate"/>
            </w:r>
            <w:r>
              <w:rPr>
                <w:noProof/>
                <w:webHidden/>
              </w:rPr>
              <w:t>2</w:t>
            </w:r>
            <w:r>
              <w:rPr>
                <w:noProof/>
                <w:webHidden/>
              </w:rPr>
              <w:fldChar w:fldCharType="end"/>
            </w:r>
          </w:hyperlink>
        </w:p>
        <w:p w:rsidR="00BA0937" w:rsidRDefault="00BA0937">
          <w:pPr>
            <w:pStyle w:val="TOC1"/>
            <w:tabs>
              <w:tab w:val="right" w:leader="dot" w:pos="9620"/>
            </w:tabs>
            <w:rPr>
              <w:noProof/>
            </w:rPr>
          </w:pPr>
          <w:hyperlink w:anchor="_Toc500078092" w:history="1">
            <w:r w:rsidRPr="00023DD8">
              <w:rPr>
                <w:rStyle w:val="Hyperlink"/>
                <w:noProof/>
              </w:rPr>
              <w:t>Create a Bare Repository</w:t>
            </w:r>
            <w:r>
              <w:rPr>
                <w:noProof/>
                <w:webHidden/>
              </w:rPr>
              <w:tab/>
            </w:r>
            <w:r>
              <w:rPr>
                <w:noProof/>
                <w:webHidden/>
              </w:rPr>
              <w:fldChar w:fldCharType="begin"/>
            </w:r>
            <w:r>
              <w:rPr>
                <w:noProof/>
                <w:webHidden/>
              </w:rPr>
              <w:instrText xml:space="preserve"> PAGEREF _Toc500078092 \h </w:instrText>
            </w:r>
            <w:r>
              <w:rPr>
                <w:noProof/>
                <w:webHidden/>
              </w:rPr>
            </w:r>
            <w:r>
              <w:rPr>
                <w:noProof/>
                <w:webHidden/>
              </w:rPr>
              <w:fldChar w:fldCharType="separate"/>
            </w:r>
            <w:r>
              <w:rPr>
                <w:noProof/>
                <w:webHidden/>
              </w:rPr>
              <w:t>2</w:t>
            </w:r>
            <w:r>
              <w:rPr>
                <w:noProof/>
                <w:webHidden/>
              </w:rPr>
              <w:fldChar w:fldCharType="end"/>
            </w:r>
          </w:hyperlink>
        </w:p>
        <w:p w:rsidR="00BA0937" w:rsidRDefault="00BA0937">
          <w:pPr>
            <w:pStyle w:val="TOC1"/>
            <w:tabs>
              <w:tab w:val="right" w:leader="dot" w:pos="9620"/>
            </w:tabs>
            <w:rPr>
              <w:noProof/>
            </w:rPr>
          </w:pPr>
          <w:hyperlink w:anchor="_Toc500078093" w:history="1">
            <w:r w:rsidRPr="00023DD8">
              <w:rPr>
                <w:rStyle w:val="Hyperlink"/>
                <w:noProof/>
              </w:rPr>
              <w:t>Setup a repo in github</w:t>
            </w:r>
            <w:r>
              <w:rPr>
                <w:noProof/>
                <w:webHidden/>
              </w:rPr>
              <w:tab/>
            </w:r>
            <w:r>
              <w:rPr>
                <w:noProof/>
                <w:webHidden/>
              </w:rPr>
              <w:fldChar w:fldCharType="begin"/>
            </w:r>
            <w:r>
              <w:rPr>
                <w:noProof/>
                <w:webHidden/>
              </w:rPr>
              <w:instrText xml:space="preserve"> PAGEREF _Toc500078093 \h </w:instrText>
            </w:r>
            <w:r>
              <w:rPr>
                <w:noProof/>
                <w:webHidden/>
              </w:rPr>
            </w:r>
            <w:r>
              <w:rPr>
                <w:noProof/>
                <w:webHidden/>
              </w:rPr>
              <w:fldChar w:fldCharType="separate"/>
            </w:r>
            <w:r>
              <w:rPr>
                <w:noProof/>
                <w:webHidden/>
              </w:rPr>
              <w:t>2</w:t>
            </w:r>
            <w:r>
              <w:rPr>
                <w:noProof/>
                <w:webHidden/>
              </w:rPr>
              <w:fldChar w:fldCharType="end"/>
            </w:r>
          </w:hyperlink>
        </w:p>
        <w:p w:rsidR="00BA0937" w:rsidRDefault="00BA0937">
          <w:pPr>
            <w:pStyle w:val="TOC1"/>
            <w:tabs>
              <w:tab w:val="right" w:leader="dot" w:pos="9620"/>
            </w:tabs>
            <w:rPr>
              <w:noProof/>
            </w:rPr>
          </w:pPr>
          <w:hyperlink w:anchor="_Toc500078094" w:history="1">
            <w:r w:rsidRPr="00023DD8">
              <w:rPr>
                <w:rStyle w:val="Hyperlink"/>
                <w:noProof/>
              </w:rPr>
              <w:t>Generate Public/Private RSA Key Pair</w:t>
            </w:r>
            <w:r>
              <w:rPr>
                <w:noProof/>
                <w:webHidden/>
              </w:rPr>
              <w:tab/>
            </w:r>
            <w:r>
              <w:rPr>
                <w:noProof/>
                <w:webHidden/>
              </w:rPr>
              <w:fldChar w:fldCharType="begin"/>
            </w:r>
            <w:r>
              <w:rPr>
                <w:noProof/>
                <w:webHidden/>
              </w:rPr>
              <w:instrText xml:space="preserve"> PAGEREF _Toc500078094 \h </w:instrText>
            </w:r>
            <w:r>
              <w:rPr>
                <w:noProof/>
                <w:webHidden/>
              </w:rPr>
            </w:r>
            <w:r>
              <w:rPr>
                <w:noProof/>
                <w:webHidden/>
              </w:rPr>
              <w:fldChar w:fldCharType="separate"/>
            </w:r>
            <w:r>
              <w:rPr>
                <w:noProof/>
                <w:webHidden/>
              </w:rPr>
              <w:t>4</w:t>
            </w:r>
            <w:r>
              <w:rPr>
                <w:noProof/>
                <w:webHidden/>
              </w:rPr>
              <w:fldChar w:fldCharType="end"/>
            </w:r>
          </w:hyperlink>
        </w:p>
        <w:p w:rsidR="00BA0937" w:rsidRDefault="00BA0937">
          <w:pPr>
            <w:pStyle w:val="TOC1"/>
            <w:tabs>
              <w:tab w:val="right" w:leader="dot" w:pos="9620"/>
            </w:tabs>
            <w:rPr>
              <w:noProof/>
            </w:rPr>
          </w:pPr>
          <w:hyperlink w:anchor="_Toc500078095" w:history="1">
            <w:r w:rsidRPr="00023DD8">
              <w:rPr>
                <w:rStyle w:val="Hyperlink"/>
                <w:noProof/>
              </w:rPr>
              <w:t>Adding Keys to GITHUB</w:t>
            </w:r>
            <w:r>
              <w:rPr>
                <w:noProof/>
                <w:webHidden/>
              </w:rPr>
              <w:tab/>
            </w:r>
            <w:r>
              <w:rPr>
                <w:noProof/>
                <w:webHidden/>
              </w:rPr>
              <w:fldChar w:fldCharType="begin"/>
            </w:r>
            <w:r>
              <w:rPr>
                <w:noProof/>
                <w:webHidden/>
              </w:rPr>
              <w:instrText xml:space="preserve"> PAGEREF _Toc500078095 \h </w:instrText>
            </w:r>
            <w:r>
              <w:rPr>
                <w:noProof/>
                <w:webHidden/>
              </w:rPr>
            </w:r>
            <w:r>
              <w:rPr>
                <w:noProof/>
                <w:webHidden/>
              </w:rPr>
              <w:fldChar w:fldCharType="separate"/>
            </w:r>
            <w:r>
              <w:rPr>
                <w:noProof/>
                <w:webHidden/>
              </w:rPr>
              <w:t>5</w:t>
            </w:r>
            <w:r>
              <w:rPr>
                <w:noProof/>
                <w:webHidden/>
              </w:rPr>
              <w:fldChar w:fldCharType="end"/>
            </w:r>
          </w:hyperlink>
        </w:p>
        <w:p w:rsidR="00BA0937" w:rsidRDefault="00BA0937">
          <w:pPr>
            <w:pStyle w:val="TOC1"/>
            <w:tabs>
              <w:tab w:val="right" w:leader="dot" w:pos="9620"/>
            </w:tabs>
            <w:rPr>
              <w:noProof/>
            </w:rPr>
          </w:pPr>
          <w:hyperlink w:anchor="_Toc500078096" w:history="1">
            <w:r w:rsidRPr="00023DD8">
              <w:rPr>
                <w:rStyle w:val="Hyperlink"/>
                <w:rFonts w:eastAsia="Times New Roman"/>
                <w:noProof/>
                <w:lang w:eastAsia="en-US"/>
              </w:rPr>
              <w:t>Push Changes to the Repository</w:t>
            </w:r>
            <w:r>
              <w:rPr>
                <w:noProof/>
                <w:webHidden/>
              </w:rPr>
              <w:tab/>
            </w:r>
            <w:r>
              <w:rPr>
                <w:noProof/>
                <w:webHidden/>
              </w:rPr>
              <w:fldChar w:fldCharType="begin"/>
            </w:r>
            <w:r>
              <w:rPr>
                <w:noProof/>
                <w:webHidden/>
              </w:rPr>
              <w:instrText xml:space="preserve"> PAGEREF _Toc500078096 \h </w:instrText>
            </w:r>
            <w:r>
              <w:rPr>
                <w:noProof/>
                <w:webHidden/>
              </w:rPr>
            </w:r>
            <w:r>
              <w:rPr>
                <w:noProof/>
                <w:webHidden/>
              </w:rPr>
              <w:fldChar w:fldCharType="separate"/>
            </w:r>
            <w:r>
              <w:rPr>
                <w:noProof/>
                <w:webHidden/>
              </w:rPr>
              <w:t>6</w:t>
            </w:r>
            <w:r>
              <w:rPr>
                <w:noProof/>
                <w:webHidden/>
              </w:rPr>
              <w:fldChar w:fldCharType="end"/>
            </w:r>
          </w:hyperlink>
        </w:p>
        <w:p w:rsidR="00BA0937" w:rsidRDefault="00BA0937">
          <w:pPr>
            <w:pStyle w:val="TOC1"/>
            <w:tabs>
              <w:tab w:val="right" w:leader="dot" w:pos="9620"/>
            </w:tabs>
            <w:rPr>
              <w:noProof/>
            </w:rPr>
          </w:pPr>
          <w:hyperlink w:anchor="_Toc500078097" w:history="1">
            <w:r w:rsidRPr="00023DD8">
              <w:rPr>
                <w:rStyle w:val="Hyperlink"/>
                <w:rFonts w:eastAsia="Times New Roman"/>
                <w:noProof/>
              </w:rPr>
              <w:t>Git - Clone Operation</w:t>
            </w:r>
            <w:r>
              <w:rPr>
                <w:noProof/>
                <w:webHidden/>
              </w:rPr>
              <w:tab/>
            </w:r>
            <w:r>
              <w:rPr>
                <w:noProof/>
                <w:webHidden/>
              </w:rPr>
              <w:fldChar w:fldCharType="begin"/>
            </w:r>
            <w:r>
              <w:rPr>
                <w:noProof/>
                <w:webHidden/>
              </w:rPr>
              <w:instrText xml:space="preserve"> PAGEREF _Toc500078097 \h </w:instrText>
            </w:r>
            <w:r>
              <w:rPr>
                <w:noProof/>
                <w:webHidden/>
              </w:rPr>
            </w:r>
            <w:r>
              <w:rPr>
                <w:noProof/>
                <w:webHidden/>
              </w:rPr>
              <w:fldChar w:fldCharType="separate"/>
            </w:r>
            <w:r>
              <w:rPr>
                <w:noProof/>
                <w:webHidden/>
              </w:rPr>
              <w:t>7</w:t>
            </w:r>
            <w:r>
              <w:rPr>
                <w:noProof/>
                <w:webHidden/>
              </w:rPr>
              <w:fldChar w:fldCharType="end"/>
            </w:r>
          </w:hyperlink>
        </w:p>
        <w:p w:rsidR="00BA0937" w:rsidRDefault="00BA0937">
          <w:pPr>
            <w:pStyle w:val="TOC1"/>
            <w:tabs>
              <w:tab w:val="right" w:leader="dot" w:pos="9620"/>
            </w:tabs>
            <w:rPr>
              <w:noProof/>
            </w:rPr>
          </w:pPr>
          <w:hyperlink w:anchor="_Toc500078098" w:history="1">
            <w:r w:rsidRPr="00023DD8">
              <w:rPr>
                <w:rStyle w:val="Hyperlink"/>
                <w:rFonts w:eastAsia="Times New Roman"/>
                <w:noProof/>
              </w:rPr>
              <w:t>Git - Perform Changes</w:t>
            </w:r>
            <w:r>
              <w:rPr>
                <w:noProof/>
                <w:webHidden/>
              </w:rPr>
              <w:tab/>
            </w:r>
            <w:r>
              <w:rPr>
                <w:noProof/>
                <w:webHidden/>
              </w:rPr>
              <w:fldChar w:fldCharType="begin"/>
            </w:r>
            <w:r>
              <w:rPr>
                <w:noProof/>
                <w:webHidden/>
              </w:rPr>
              <w:instrText xml:space="preserve"> PAGEREF _Toc500078098 \h </w:instrText>
            </w:r>
            <w:r>
              <w:rPr>
                <w:noProof/>
                <w:webHidden/>
              </w:rPr>
            </w:r>
            <w:r>
              <w:rPr>
                <w:noProof/>
                <w:webHidden/>
              </w:rPr>
              <w:fldChar w:fldCharType="separate"/>
            </w:r>
            <w:r>
              <w:rPr>
                <w:noProof/>
                <w:webHidden/>
              </w:rPr>
              <w:t>8</w:t>
            </w:r>
            <w:r>
              <w:rPr>
                <w:noProof/>
                <w:webHidden/>
              </w:rPr>
              <w:fldChar w:fldCharType="end"/>
            </w:r>
          </w:hyperlink>
        </w:p>
        <w:p w:rsidR="00BA0937" w:rsidRDefault="00BA0937">
          <w:pPr>
            <w:pStyle w:val="TOC1"/>
            <w:tabs>
              <w:tab w:val="right" w:leader="dot" w:pos="9620"/>
            </w:tabs>
            <w:rPr>
              <w:noProof/>
            </w:rPr>
          </w:pPr>
          <w:hyperlink w:anchor="_Toc500078099" w:history="1">
            <w:r w:rsidRPr="00023DD8">
              <w:rPr>
                <w:rStyle w:val="Hyperlink"/>
                <w:rFonts w:eastAsia="Times New Roman"/>
                <w:noProof/>
              </w:rPr>
              <w:t>Git - Review Changes</w:t>
            </w:r>
            <w:r>
              <w:rPr>
                <w:noProof/>
                <w:webHidden/>
              </w:rPr>
              <w:tab/>
            </w:r>
            <w:r>
              <w:rPr>
                <w:noProof/>
                <w:webHidden/>
              </w:rPr>
              <w:fldChar w:fldCharType="begin"/>
            </w:r>
            <w:r>
              <w:rPr>
                <w:noProof/>
                <w:webHidden/>
              </w:rPr>
              <w:instrText xml:space="preserve"> PAGEREF _Toc500078099 \h </w:instrText>
            </w:r>
            <w:r>
              <w:rPr>
                <w:noProof/>
                <w:webHidden/>
              </w:rPr>
            </w:r>
            <w:r>
              <w:rPr>
                <w:noProof/>
                <w:webHidden/>
              </w:rPr>
              <w:fldChar w:fldCharType="separate"/>
            </w:r>
            <w:r>
              <w:rPr>
                <w:noProof/>
                <w:webHidden/>
              </w:rPr>
              <w:t>9</w:t>
            </w:r>
            <w:r>
              <w:rPr>
                <w:noProof/>
                <w:webHidden/>
              </w:rPr>
              <w:fldChar w:fldCharType="end"/>
            </w:r>
          </w:hyperlink>
        </w:p>
        <w:p w:rsidR="00BA0937" w:rsidRDefault="00BA0937">
          <w:pPr>
            <w:pStyle w:val="TOC1"/>
            <w:tabs>
              <w:tab w:val="right" w:leader="dot" w:pos="9620"/>
            </w:tabs>
            <w:rPr>
              <w:noProof/>
            </w:rPr>
          </w:pPr>
          <w:hyperlink w:anchor="_Toc500078100" w:history="1">
            <w:r w:rsidRPr="00023DD8">
              <w:rPr>
                <w:rStyle w:val="Hyperlink"/>
                <w:rFonts w:eastAsia="Times New Roman"/>
                <w:noProof/>
              </w:rPr>
              <w:t>Git - Commit Changes</w:t>
            </w:r>
            <w:r>
              <w:rPr>
                <w:noProof/>
                <w:webHidden/>
              </w:rPr>
              <w:tab/>
            </w:r>
            <w:r>
              <w:rPr>
                <w:noProof/>
                <w:webHidden/>
              </w:rPr>
              <w:fldChar w:fldCharType="begin"/>
            </w:r>
            <w:r>
              <w:rPr>
                <w:noProof/>
                <w:webHidden/>
              </w:rPr>
              <w:instrText xml:space="preserve"> PAGEREF _Toc500078100 \h </w:instrText>
            </w:r>
            <w:r>
              <w:rPr>
                <w:noProof/>
                <w:webHidden/>
              </w:rPr>
            </w:r>
            <w:r>
              <w:rPr>
                <w:noProof/>
                <w:webHidden/>
              </w:rPr>
              <w:fldChar w:fldCharType="separate"/>
            </w:r>
            <w:r>
              <w:rPr>
                <w:noProof/>
                <w:webHidden/>
              </w:rPr>
              <w:t>11</w:t>
            </w:r>
            <w:r>
              <w:rPr>
                <w:noProof/>
                <w:webHidden/>
              </w:rPr>
              <w:fldChar w:fldCharType="end"/>
            </w:r>
          </w:hyperlink>
        </w:p>
        <w:p w:rsidR="00BA0937" w:rsidRDefault="00BA0937">
          <w:pPr>
            <w:pStyle w:val="TOC1"/>
            <w:tabs>
              <w:tab w:val="right" w:leader="dot" w:pos="9620"/>
            </w:tabs>
            <w:rPr>
              <w:noProof/>
            </w:rPr>
          </w:pPr>
          <w:hyperlink w:anchor="_Toc500078101" w:history="1">
            <w:r w:rsidRPr="00023DD8">
              <w:rPr>
                <w:rStyle w:val="Hyperlink"/>
                <w:noProof/>
              </w:rPr>
              <w:t>Git - Push Operation</w:t>
            </w:r>
            <w:r>
              <w:rPr>
                <w:noProof/>
                <w:webHidden/>
              </w:rPr>
              <w:tab/>
            </w:r>
            <w:r>
              <w:rPr>
                <w:noProof/>
                <w:webHidden/>
              </w:rPr>
              <w:fldChar w:fldCharType="begin"/>
            </w:r>
            <w:r>
              <w:rPr>
                <w:noProof/>
                <w:webHidden/>
              </w:rPr>
              <w:instrText xml:space="preserve"> PAGEREF _Toc500078101 \h </w:instrText>
            </w:r>
            <w:r>
              <w:rPr>
                <w:noProof/>
                <w:webHidden/>
              </w:rPr>
            </w:r>
            <w:r>
              <w:rPr>
                <w:noProof/>
                <w:webHidden/>
              </w:rPr>
              <w:fldChar w:fldCharType="separate"/>
            </w:r>
            <w:r>
              <w:rPr>
                <w:noProof/>
                <w:webHidden/>
              </w:rPr>
              <w:t>12</w:t>
            </w:r>
            <w:r>
              <w:rPr>
                <w:noProof/>
                <w:webHidden/>
              </w:rPr>
              <w:fldChar w:fldCharType="end"/>
            </w:r>
          </w:hyperlink>
        </w:p>
        <w:p w:rsidR="00BA0937" w:rsidRDefault="00BA0937">
          <w:pPr>
            <w:pStyle w:val="TOC1"/>
            <w:tabs>
              <w:tab w:val="right" w:leader="dot" w:pos="9620"/>
            </w:tabs>
            <w:rPr>
              <w:noProof/>
            </w:rPr>
          </w:pPr>
          <w:hyperlink w:anchor="_Toc500078102" w:history="1">
            <w:r w:rsidRPr="00023DD8">
              <w:rPr>
                <w:rStyle w:val="Hyperlink"/>
                <w:noProof/>
              </w:rPr>
              <w:t>Git - Update Operation</w:t>
            </w:r>
            <w:r>
              <w:rPr>
                <w:noProof/>
                <w:webHidden/>
              </w:rPr>
              <w:tab/>
            </w:r>
            <w:r>
              <w:rPr>
                <w:noProof/>
                <w:webHidden/>
              </w:rPr>
              <w:fldChar w:fldCharType="begin"/>
            </w:r>
            <w:r>
              <w:rPr>
                <w:noProof/>
                <w:webHidden/>
              </w:rPr>
              <w:instrText xml:space="preserve"> PAGEREF _Toc500078102 \h </w:instrText>
            </w:r>
            <w:r>
              <w:rPr>
                <w:noProof/>
                <w:webHidden/>
              </w:rPr>
            </w:r>
            <w:r>
              <w:rPr>
                <w:noProof/>
                <w:webHidden/>
              </w:rPr>
              <w:fldChar w:fldCharType="separate"/>
            </w:r>
            <w:r>
              <w:rPr>
                <w:noProof/>
                <w:webHidden/>
              </w:rPr>
              <w:t>13</w:t>
            </w:r>
            <w:r>
              <w:rPr>
                <w:noProof/>
                <w:webHidden/>
              </w:rPr>
              <w:fldChar w:fldCharType="end"/>
            </w:r>
          </w:hyperlink>
        </w:p>
        <w:p w:rsidR="00BA0937" w:rsidRDefault="00BA0937">
          <w:pPr>
            <w:pStyle w:val="TOC2"/>
            <w:tabs>
              <w:tab w:val="right" w:leader="dot" w:pos="9620"/>
            </w:tabs>
            <w:rPr>
              <w:noProof/>
            </w:rPr>
          </w:pPr>
          <w:hyperlink w:anchor="_Toc500078103" w:history="1">
            <w:r w:rsidRPr="00023DD8">
              <w:rPr>
                <w:rStyle w:val="Hyperlink"/>
                <w:noProof/>
              </w:rPr>
              <w:t>Add New Function</w:t>
            </w:r>
            <w:r>
              <w:rPr>
                <w:noProof/>
                <w:webHidden/>
              </w:rPr>
              <w:tab/>
            </w:r>
            <w:r>
              <w:rPr>
                <w:noProof/>
                <w:webHidden/>
              </w:rPr>
              <w:fldChar w:fldCharType="begin"/>
            </w:r>
            <w:r>
              <w:rPr>
                <w:noProof/>
                <w:webHidden/>
              </w:rPr>
              <w:instrText xml:space="preserve"> PAGEREF _Toc500078103 \h </w:instrText>
            </w:r>
            <w:r>
              <w:rPr>
                <w:noProof/>
                <w:webHidden/>
              </w:rPr>
            </w:r>
            <w:r>
              <w:rPr>
                <w:noProof/>
                <w:webHidden/>
              </w:rPr>
              <w:fldChar w:fldCharType="separate"/>
            </w:r>
            <w:r>
              <w:rPr>
                <w:noProof/>
                <w:webHidden/>
              </w:rPr>
              <w:t>15</w:t>
            </w:r>
            <w:r>
              <w:rPr>
                <w:noProof/>
                <w:webHidden/>
              </w:rPr>
              <w:fldChar w:fldCharType="end"/>
            </w:r>
          </w:hyperlink>
        </w:p>
        <w:p w:rsidR="00BA0937" w:rsidRDefault="00BA0937">
          <w:pPr>
            <w:pStyle w:val="TOC2"/>
            <w:tabs>
              <w:tab w:val="right" w:leader="dot" w:pos="9620"/>
            </w:tabs>
            <w:rPr>
              <w:noProof/>
            </w:rPr>
          </w:pPr>
          <w:hyperlink w:anchor="_Toc500078104" w:history="1">
            <w:r w:rsidRPr="00023DD8">
              <w:rPr>
                <w:rStyle w:val="Hyperlink"/>
                <w:noProof/>
              </w:rPr>
              <w:t>Fetch Latest Changes</w:t>
            </w:r>
            <w:r>
              <w:rPr>
                <w:noProof/>
                <w:webHidden/>
              </w:rPr>
              <w:tab/>
            </w:r>
            <w:r>
              <w:rPr>
                <w:noProof/>
                <w:webHidden/>
              </w:rPr>
              <w:fldChar w:fldCharType="begin"/>
            </w:r>
            <w:r>
              <w:rPr>
                <w:noProof/>
                <w:webHidden/>
              </w:rPr>
              <w:instrText xml:space="preserve"> PAGEREF _Toc500078104 \h </w:instrText>
            </w:r>
            <w:r>
              <w:rPr>
                <w:noProof/>
                <w:webHidden/>
              </w:rPr>
            </w:r>
            <w:r>
              <w:rPr>
                <w:noProof/>
                <w:webHidden/>
              </w:rPr>
              <w:fldChar w:fldCharType="separate"/>
            </w:r>
            <w:r>
              <w:rPr>
                <w:noProof/>
                <w:webHidden/>
              </w:rPr>
              <w:t>17</w:t>
            </w:r>
            <w:r>
              <w:rPr>
                <w:noProof/>
                <w:webHidden/>
              </w:rPr>
              <w:fldChar w:fldCharType="end"/>
            </w:r>
          </w:hyperlink>
        </w:p>
        <w:p w:rsidR="00BA0937" w:rsidRDefault="00BA0937">
          <w:pPr>
            <w:pStyle w:val="TOC1"/>
            <w:tabs>
              <w:tab w:val="right" w:leader="dot" w:pos="9620"/>
            </w:tabs>
            <w:rPr>
              <w:noProof/>
            </w:rPr>
          </w:pPr>
          <w:hyperlink w:anchor="_Toc500078105" w:history="1">
            <w:r w:rsidRPr="00023DD8">
              <w:rPr>
                <w:rStyle w:val="Hyperlink"/>
                <w:noProof/>
              </w:rPr>
              <w:t>Git - Stash Operation</w:t>
            </w:r>
            <w:r>
              <w:rPr>
                <w:noProof/>
                <w:webHidden/>
              </w:rPr>
              <w:tab/>
            </w:r>
            <w:r>
              <w:rPr>
                <w:noProof/>
                <w:webHidden/>
              </w:rPr>
              <w:fldChar w:fldCharType="begin"/>
            </w:r>
            <w:r>
              <w:rPr>
                <w:noProof/>
                <w:webHidden/>
              </w:rPr>
              <w:instrText xml:space="preserve"> PAGEREF _Toc500078105 \h </w:instrText>
            </w:r>
            <w:r>
              <w:rPr>
                <w:noProof/>
                <w:webHidden/>
              </w:rPr>
            </w:r>
            <w:r>
              <w:rPr>
                <w:noProof/>
                <w:webHidden/>
              </w:rPr>
              <w:fldChar w:fldCharType="separate"/>
            </w:r>
            <w:r>
              <w:rPr>
                <w:noProof/>
                <w:webHidden/>
              </w:rPr>
              <w:t>18</w:t>
            </w:r>
            <w:r>
              <w:rPr>
                <w:noProof/>
                <w:webHidden/>
              </w:rPr>
              <w:fldChar w:fldCharType="end"/>
            </w:r>
          </w:hyperlink>
        </w:p>
        <w:p w:rsidR="00BA0937" w:rsidRDefault="00BA0937">
          <w:pPr>
            <w:pStyle w:val="TOC1"/>
            <w:tabs>
              <w:tab w:val="right" w:leader="dot" w:pos="9620"/>
            </w:tabs>
            <w:rPr>
              <w:noProof/>
            </w:rPr>
          </w:pPr>
          <w:hyperlink w:anchor="_Toc500078106" w:history="1">
            <w:r w:rsidRPr="00023DD8">
              <w:rPr>
                <w:rStyle w:val="Hyperlink"/>
                <w:noProof/>
              </w:rPr>
              <w:t>Git - Move Operation</w:t>
            </w:r>
            <w:r>
              <w:rPr>
                <w:noProof/>
                <w:webHidden/>
              </w:rPr>
              <w:tab/>
            </w:r>
            <w:r>
              <w:rPr>
                <w:noProof/>
                <w:webHidden/>
              </w:rPr>
              <w:fldChar w:fldCharType="begin"/>
            </w:r>
            <w:r>
              <w:rPr>
                <w:noProof/>
                <w:webHidden/>
              </w:rPr>
              <w:instrText xml:space="preserve"> PAGEREF _Toc500078106 \h </w:instrText>
            </w:r>
            <w:r>
              <w:rPr>
                <w:noProof/>
                <w:webHidden/>
              </w:rPr>
            </w:r>
            <w:r>
              <w:rPr>
                <w:noProof/>
                <w:webHidden/>
              </w:rPr>
              <w:fldChar w:fldCharType="separate"/>
            </w:r>
            <w:r>
              <w:rPr>
                <w:noProof/>
                <w:webHidden/>
              </w:rPr>
              <w:t>19</w:t>
            </w:r>
            <w:r>
              <w:rPr>
                <w:noProof/>
                <w:webHidden/>
              </w:rPr>
              <w:fldChar w:fldCharType="end"/>
            </w:r>
          </w:hyperlink>
        </w:p>
        <w:p w:rsidR="00BA0937" w:rsidRDefault="00BA0937">
          <w:pPr>
            <w:pStyle w:val="TOC1"/>
            <w:tabs>
              <w:tab w:val="right" w:leader="dot" w:pos="9620"/>
            </w:tabs>
            <w:rPr>
              <w:noProof/>
            </w:rPr>
          </w:pPr>
          <w:hyperlink w:anchor="_Toc500078107" w:history="1">
            <w:r w:rsidRPr="00023DD8">
              <w:rPr>
                <w:rStyle w:val="Hyperlink"/>
                <w:noProof/>
              </w:rPr>
              <w:t>Git - Rename Operation</w:t>
            </w:r>
            <w:r>
              <w:rPr>
                <w:noProof/>
                <w:webHidden/>
              </w:rPr>
              <w:tab/>
            </w:r>
            <w:r>
              <w:rPr>
                <w:noProof/>
                <w:webHidden/>
              </w:rPr>
              <w:fldChar w:fldCharType="begin"/>
            </w:r>
            <w:r>
              <w:rPr>
                <w:noProof/>
                <w:webHidden/>
              </w:rPr>
              <w:instrText xml:space="preserve"> PAGEREF _Toc500078107 \h </w:instrText>
            </w:r>
            <w:r>
              <w:rPr>
                <w:noProof/>
                <w:webHidden/>
              </w:rPr>
            </w:r>
            <w:r>
              <w:rPr>
                <w:noProof/>
                <w:webHidden/>
              </w:rPr>
              <w:fldChar w:fldCharType="separate"/>
            </w:r>
            <w:r>
              <w:rPr>
                <w:noProof/>
                <w:webHidden/>
              </w:rPr>
              <w:t>20</w:t>
            </w:r>
            <w:r>
              <w:rPr>
                <w:noProof/>
                <w:webHidden/>
              </w:rPr>
              <w:fldChar w:fldCharType="end"/>
            </w:r>
          </w:hyperlink>
        </w:p>
        <w:p w:rsidR="00BA0937" w:rsidRDefault="00BA0937">
          <w:pPr>
            <w:pStyle w:val="TOC1"/>
            <w:tabs>
              <w:tab w:val="right" w:leader="dot" w:pos="9620"/>
            </w:tabs>
            <w:rPr>
              <w:noProof/>
            </w:rPr>
          </w:pPr>
          <w:hyperlink w:anchor="_Toc500078108" w:history="1">
            <w:r w:rsidRPr="00023DD8">
              <w:rPr>
                <w:rStyle w:val="Hyperlink"/>
                <w:noProof/>
              </w:rPr>
              <w:t>Git - Delete Operation</w:t>
            </w:r>
            <w:r>
              <w:rPr>
                <w:noProof/>
                <w:webHidden/>
              </w:rPr>
              <w:tab/>
            </w:r>
            <w:r>
              <w:rPr>
                <w:noProof/>
                <w:webHidden/>
              </w:rPr>
              <w:fldChar w:fldCharType="begin"/>
            </w:r>
            <w:r>
              <w:rPr>
                <w:noProof/>
                <w:webHidden/>
              </w:rPr>
              <w:instrText xml:space="preserve"> PAGEREF _Toc500078108 \h </w:instrText>
            </w:r>
            <w:r>
              <w:rPr>
                <w:noProof/>
                <w:webHidden/>
              </w:rPr>
            </w:r>
            <w:r>
              <w:rPr>
                <w:noProof/>
                <w:webHidden/>
              </w:rPr>
              <w:fldChar w:fldCharType="separate"/>
            </w:r>
            <w:r>
              <w:rPr>
                <w:noProof/>
                <w:webHidden/>
              </w:rPr>
              <w:t>21</w:t>
            </w:r>
            <w:r>
              <w:rPr>
                <w:noProof/>
                <w:webHidden/>
              </w:rPr>
              <w:fldChar w:fldCharType="end"/>
            </w:r>
          </w:hyperlink>
        </w:p>
        <w:p w:rsidR="00BA0937" w:rsidRDefault="00BA0937">
          <w:pPr>
            <w:pStyle w:val="TOC1"/>
            <w:tabs>
              <w:tab w:val="right" w:leader="dot" w:pos="9620"/>
            </w:tabs>
            <w:rPr>
              <w:noProof/>
            </w:rPr>
          </w:pPr>
          <w:hyperlink w:anchor="_Toc500078109" w:history="1">
            <w:r w:rsidRPr="00023DD8">
              <w:rPr>
                <w:rStyle w:val="Hyperlink"/>
                <w:noProof/>
              </w:rPr>
              <w:t>Git - Fix Mistakes</w:t>
            </w:r>
            <w:r>
              <w:rPr>
                <w:noProof/>
                <w:webHidden/>
              </w:rPr>
              <w:tab/>
            </w:r>
            <w:r>
              <w:rPr>
                <w:noProof/>
                <w:webHidden/>
              </w:rPr>
              <w:fldChar w:fldCharType="begin"/>
            </w:r>
            <w:r>
              <w:rPr>
                <w:noProof/>
                <w:webHidden/>
              </w:rPr>
              <w:instrText xml:space="preserve"> PAGEREF _Toc500078109 \h </w:instrText>
            </w:r>
            <w:r>
              <w:rPr>
                <w:noProof/>
                <w:webHidden/>
              </w:rPr>
            </w:r>
            <w:r>
              <w:rPr>
                <w:noProof/>
                <w:webHidden/>
              </w:rPr>
              <w:fldChar w:fldCharType="separate"/>
            </w:r>
            <w:r>
              <w:rPr>
                <w:noProof/>
                <w:webHidden/>
              </w:rPr>
              <w:t>22</w:t>
            </w:r>
            <w:r>
              <w:rPr>
                <w:noProof/>
                <w:webHidden/>
              </w:rPr>
              <w:fldChar w:fldCharType="end"/>
            </w:r>
          </w:hyperlink>
        </w:p>
        <w:p w:rsidR="00BA0937" w:rsidRDefault="00BA0937">
          <w:pPr>
            <w:pStyle w:val="TOC2"/>
            <w:tabs>
              <w:tab w:val="right" w:leader="dot" w:pos="9620"/>
            </w:tabs>
            <w:rPr>
              <w:noProof/>
            </w:rPr>
          </w:pPr>
          <w:hyperlink w:anchor="_Toc500078110" w:history="1">
            <w:r w:rsidRPr="00023DD8">
              <w:rPr>
                <w:rStyle w:val="Hyperlink"/>
                <w:noProof/>
              </w:rPr>
              <w:t>Revert Uncommitted Changes</w:t>
            </w:r>
            <w:r>
              <w:rPr>
                <w:noProof/>
                <w:webHidden/>
              </w:rPr>
              <w:tab/>
            </w:r>
            <w:r>
              <w:rPr>
                <w:noProof/>
                <w:webHidden/>
              </w:rPr>
              <w:fldChar w:fldCharType="begin"/>
            </w:r>
            <w:r>
              <w:rPr>
                <w:noProof/>
                <w:webHidden/>
              </w:rPr>
              <w:instrText xml:space="preserve"> PAGEREF _Toc500078110 \h </w:instrText>
            </w:r>
            <w:r>
              <w:rPr>
                <w:noProof/>
                <w:webHidden/>
              </w:rPr>
            </w:r>
            <w:r>
              <w:rPr>
                <w:noProof/>
                <w:webHidden/>
              </w:rPr>
              <w:fldChar w:fldCharType="separate"/>
            </w:r>
            <w:r>
              <w:rPr>
                <w:noProof/>
                <w:webHidden/>
              </w:rPr>
              <w:t>22</w:t>
            </w:r>
            <w:r>
              <w:rPr>
                <w:noProof/>
                <w:webHidden/>
              </w:rPr>
              <w:fldChar w:fldCharType="end"/>
            </w:r>
          </w:hyperlink>
        </w:p>
        <w:p w:rsidR="00BA0937" w:rsidRDefault="00BA0937">
          <w:pPr>
            <w:pStyle w:val="TOC2"/>
            <w:tabs>
              <w:tab w:val="right" w:leader="dot" w:pos="9620"/>
            </w:tabs>
            <w:rPr>
              <w:noProof/>
            </w:rPr>
          </w:pPr>
          <w:hyperlink w:anchor="_Toc500078111" w:history="1">
            <w:r w:rsidRPr="00023DD8">
              <w:rPr>
                <w:rStyle w:val="Hyperlink"/>
                <w:noProof/>
              </w:rPr>
              <w:t>Remove Changes from Staging Area</w:t>
            </w:r>
            <w:r>
              <w:rPr>
                <w:noProof/>
                <w:webHidden/>
              </w:rPr>
              <w:tab/>
            </w:r>
            <w:r>
              <w:rPr>
                <w:noProof/>
                <w:webHidden/>
              </w:rPr>
              <w:fldChar w:fldCharType="begin"/>
            </w:r>
            <w:r>
              <w:rPr>
                <w:noProof/>
                <w:webHidden/>
              </w:rPr>
              <w:instrText xml:space="preserve"> PAGEREF _Toc500078111 \h </w:instrText>
            </w:r>
            <w:r>
              <w:rPr>
                <w:noProof/>
                <w:webHidden/>
              </w:rPr>
            </w:r>
            <w:r>
              <w:rPr>
                <w:noProof/>
                <w:webHidden/>
              </w:rPr>
              <w:fldChar w:fldCharType="separate"/>
            </w:r>
            <w:r>
              <w:rPr>
                <w:noProof/>
                <w:webHidden/>
              </w:rPr>
              <w:t>23</w:t>
            </w:r>
            <w:r>
              <w:rPr>
                <w:noProof/>
                <w:webHidden/>
              </w:rPr>
              <w:fldChar w:fldCharType="end"/>
            </w:r>
          </w:hyperlink>
        </w:p>
        <w:p w:rsidR="00BA0937" w:rsidRDefault="00BA0937">
          <w:pPr>
            <w:pStyle w:val="TOC2"/>
            <w:tabs>
              <w:tab w:val="right" w:leader="dot" w:pos="9620"/>
            </w:tabs>
            <w:rPr>
              <w:noProof/>
            </w:rPr>
          </w:pPr>
          <w:hyperlink w:anchor="_Toc500078112" w:history="1">
            <w:r w:rsidRPr="00023DD8">
              <w:rPr>
                <w:rStyle w:val="Hyperlink"/>
                <w:noProof/>
              </w:rPr>
              <w:t>Move HEAD Pointer with Git Reset</w:t>
            </w:r>
            <w:r>
              <w:rPr>
                <w:noProof/>
                <w:webHidden/>
              </w:rPr>
              <w:tab/>
            </w:r>
            <w:r>
              <w:rPr>
                <w:noProof/>
                <w:webHidden/>
              </w:rPr>
              <w:fldChar w:fldCharType="begin"/>
            </w:r>
            <w:r>
              <w:rPr>
                <w:noProof/>
                <w:webHidden/>
              </w:rPr>
              <w:instrText xml:space="preserve"> PAGEREF _Toc500078112 \h </w:instrText>
            </w:r>
            <w:r>
              <w:rPr>
                <w:noProof/>
                <w:webHidden/>
              </w:rPr>
            </w:r>
            <w:r>
              <w:rPr>
                <w:noProof/>
                <w:webHidden/>
              </w:rPr>
              <w:fldChar w:fldCharType="separate"/>
            </w:r>
            <w:r>
              <w:rPr>
                <w:noProof/>
                <w:webHidden/>
              </w:rPr>
              <w:t>24</w:t>
            </w:r>
            <w:r>
              <w:rPr>
                <w:noProof/>
                <w:webHidden/>
              </w:rPr>
              <w:fldChar w:fldCharType="end"/>
            </w:r>
          </w:hyperlink>
        </w:p>
        <w:p w:rsidR="00BA0937" w:rsidRDefault="00BA0937">
          <w:pPr>
            <w:pStyle w:val="TOC3"/>
            <w:tabs>
              <w:tab w:val="right" w:leader="dot" w:pos="9620"/>
            </w:tabs>
            <w:rPr>
              <w:noProof/>
            </w:rPr>
          </w:pPr>
          <w:hyperlink w:anchor="_Toc500078113" w:history="1">
            <w:r w:rsidRPr="00023DD8">
              <w:rPr>
                <w:rStyle w:val="Hyperlink"/>
                <w:noProof/>
              </w:rPr>
              <w:t>Soft</w:t>
            </w:r>
            <w:r>
              <w:rPr>
                <w:noProof/>
                <w:webHidden/>
              </w:rPr>
              <w:tab/>
            </w:r>
            <w:r>
              <w:rPr>
                <w:noProof/>
                <w:webHidden/>
              </w:rPr>
              <w:fldChar w:fldCharType="begin"/>
            </w:r>
            <w:r>
              <w:rPr>
                <w:noProof/>
                <w:webHidden/>
              </w:rPr>
              <w:instrText xml:space="preserve"> PAGEREF _Toc500078113 \h </w:instrText>
            </w:r>
            <w:r>
              <w:rPr>
                <w:noProof/>
                <w:webHidden/>
              </w:rPr>
            </w:r>
            <w:r>
              <w:rPr>
                <w:noProof/>
                <w:webHidden/>
              </w:rPr>
              <w:fldChar w:fldCharType="separate"/>
            </w:r>
            <w:r>
              <w:rPr>
                <w:noProof/>
                <w:webHidden/>
              </w:rPr>
              <w:t>25</w:t>
            </w:r>
            <w:r>
              <w:rPr>
                <w:noProof/>
                <w:webHidden/>
              </w:rPr>
              <w:fldChar w:fldCharType="end"/>
            </w:r>
          </w:hyperlink>
        </w:p>
        <w:p w:rsidR="00BA0937" w:rsidRDefault="00BA0937">
          <w:pPr>
            <w:pStyle w:val="TOC3"/>
            <w:tabs>
              <w:tab w:val="right" w:leader="dot" w:pos="9620"/>
            </w:tabs>
            <w:rPr>
              <w:noProof/>
            </w:rPr>
          </w:pPr>
          <w:hyperlink w:anchor="_Toc500078114" w:history="1">
            <w:r w:rsidRPr="00023DD8">
              <w:rPr>
                <w:rStyle w:val="Hyperlink"/>
                <w:noProof/>
              </w:rPr>
              <w:t>mixed</w:t>
            </w:r>
            <w:r>
              <w:rPr>
                <w:noProof/>
                <w:webHidden/>
              </w:rPr>
              <w:tab/>
            </w:r>
            <w:r>
              <w:rPr>
                <w:noProof/>
                <w:webHidden/>
              </w:rPr>
              <w:fldChar w:fldCharType="begin"/>
            </w:r>
            <w:r>
              <w:rPr>
                <w:noProof/>
                <w:webHidden/>
              </w:rPr>
              <w:instrText xml:space="preserve"> PAGEREF _Toc500078114 \h </w:instrText>
            </w:r>
            <w:r>
              <w:rPr>
                <w:noProof/>
                <w:webHidden/>
              </w:rPr>
            </w:r>
            <w:r>
              <w:rPr>
                <w:noProof/>
                <w:webHidden/>
              </w:rPr>
              <w:fldChar w:fldCharType="separate"/>
            </w:r>
            <w:r>
              <w:rPr>
                <w:noProof/>
                <w:webHidden/>
              </w:rPr>
              <w:t>26</w:t>
            </w:r>
            <w:r>
              <w:rPr>
                <w:noProof/>
                <w:webHidden/>
              </w:rPr>
              <w:fldChar w:fldCharType="end"/>
            </w:r>
          </w:hyperlink>
        </w:p>
        <w:p w:rsidR="00BA0937" w:rsidRDefault="00BA0937">
          <w:pPr>
            <w:pStyle w:val="TOC3"/>
            <w:tabs>
              <w:tab w:val="right" w:leader="dot" w:pos="9620"/>
            </w:tabs>
            <w:rPr>
              <w:noProof/>
            </w:rPr>
          </w:pPr>
          <w:hyperlink w:anchor="_Toc500078115" w:history="1">
            <w:r w:rsidRPr="00023DD8">
              <w:rPr>
                <w:rStyle w:val="Hyperlink"/>
                <w:noProof/>
              </w:rPr>
              <w:t>hard</w:t>
            </w:r>
            <w:r>
              <w:rPr>
                <w:noProof/>
                <w:webHidden/>
              </w:rPr>
              <w:tab/>
            </w:r>
            <w:r>
              <w:rPr>
                <w:noProof/>
                <w:webHidden/>
              </w:rPr>
              <w:fldChar w:fldCharType="begin"/>
            </w:r>
            <w:r>
              <w:rPr>
                <w:noProof/>
                <w:webHidden/>
              </w:rPr>
              <w:instrText xml:space="preserve"> PAGEREF _Toc500078115 \h </w:instrText>
            </w:r>
            <w:r>
              <w:rPr>
                <w:noProof/>
                <w:webHidden/>
              </w:rPr>
            </w:r>
            <w:r>
              <w:rPr>
                <w:noProof/>
                <w:webHidden/>
              </w:rPr>
              <w:fldChar w:fldCharType="separate"/>
            </w:r>
            <w:r>
              <w:rPr>
                <w:noProof/>
                <w:webHidden/>
              </w:rPr>
              <w:t>26</w:t>
            </w:r>
            <w:r>
              <w:rPr>
                <w:noProof/>
                <w:webHidden/>
              </w:rPr>
              <w:fldChar w:fldCharType="end"/>
            </w:r>
          </w:hyperlink>
        </w:p>
        <w:p w:rsidR="00BA0937" w:rsidRDefault="00BA0937">
          <w:pPr>
            <w:pStyle w:val="TOC2"/>
            <w:tabs>
              <w:tab w:val="right" w:leader="dot" w:pos="9620"/>
            </w:tabs>
            <w:rPr>
              <w:noProof/>
            </w:rPr>
          </w:pPr>
          <w:hyperlink w:anchor="_Toc500078116" w:history="1">
            <w:r w:rsidRPr="00023DD8">
              <w:rPr>
                <w:rStyle w:val="Hyperlink"/>
                <w:noProof/>
              </w:rPr>
              <w:t>Conclusion</w:t>
            </w:r>
            <w:r>
              <w:rPr>
                <w:noProof/>
                <w:webHidden/>
              </w:rPr>
              <w:tab/>
            </w:r>
            <w:r>
              <w:rPr>
                <w:noProof/>
                <w:webHidden/>
              </w:rPr>
              <w:fldChar w:fldCharType="begin"/>
            </w:r>
            <w:r>
              <w:rPr>
                <w:noProof/>
                <w:webHidden/>
              </w:rPr>
              <w:instrText xml:space="preserve"> PAGEREF _Toc500078116 \h </w:instrText>
            </w:r>
            <w:r>
              <w:rPr>
                <w:noProof/>
                <w:webHidden/>
              </w:rPr>
            </w:r>
            <w:r>
              <w:rPr>
                <w:noProof/>
                <w:webHidden/>
              </w:rPr>
              <w:fldChar w:fldCharType="separate"/>
            </w:r>
            <w:r>
              <w:rPr>
                <w:noProof/>
                <w:webHidden/>
              </w:rPr>
              <w:t>27</w:t>
            </w:r>
            <w:r>
              <w:rPr>
                <w:noProof/>
                <w:webHidden/>
              </w:rPr>
              <w:fldChar w:fldCharType="end"/>
            </w:r>
          </w:hyperlink>
        </w:p>
        <w:p w:rsidR="00BA0937" w:rsidRDefault="00BA0937">
          <w:pPr>
            <w:pStyle w:val="TOC1"/>
            <w:tabs>
              <w:tab w:val="right" w:leader="dot" w:pos="9620"/>
            </w:tabs>
            <w:rPr>
              <w:noProof/>
            </w:rPr>
          </w:pPr>
          <w:hyperlink w:anchor="_Toc500078117" w:history="1">
            <w:r w:rsidRPr="00023DD8">
              <w:rPr>
                <w:rStyle w:val="Hyperlink"/>
                <w:rFonts w:eastAsia="Times New Roman"/>
                <w:noProof/>
                <w:lang w:eastAsia="en-US"/>
              </w:rPr>
              <w:t>Git - Tag Operation</w:t>
            </w:r>
            <w:r>
              <w:rPr>
                <w:noProof/>
                <w:webHidden/>
              </w:rPr>
              <w:tab/>
            </w:r>
            <w:r>
              <w:rPr>
                <w:noProof/>
                <w:webHidden/>
              </w:rPr>
              <w:fldChar w:fldCharType="begin"/>
            </w:r>
            <w:r>
              <w:rPr>
                <w:noProof/>
                <w:webHidden/>
              </w:rPr>
              <w:instrText xml:space="preserve"> PAGEREF _Toc500078117 \h </w:instrText>
            </w:r>
            <w:r>
              <w:rPr>
                <w:noProof/>
                <w:webHidden/>
              </w:rPr>
            </w:r>
            <w:r>
              <w:rPr>
                <w:noProof/>
                <w:webHidden/>
              </w:rPr>
              <w:fldChar w:fldCharType="separate"/>
            </w:r>
            <w:r>
              <w:rPr>
                <w:noProof/>
                <w:webHidden/>
              </w:rPr>
              <w:t>28</w:t>
            </w:r>
            <w:r>
              <w:rPr>
                <w:noProof/>
                <w:webHidden/>
              </w:rPr>
              <w:fldChar w:fldCharType="end"/>
            </w:r>
          </w:hyperlink>
        </w:p>
        <w:p w:rsidR="00BA0937" w:rsidRDefault="00BA0937">
          <w:pPr>
            <w:pStyle w:val="TOC2"/>
            <w:tabs>
              <w:tab w:val="right" w:leader="dot" w:pos="9620"/>
            </w:tabs>
            <w:rPr>
              <w:noProof/>
            </w:rPr>
          </w:pPr>
          <w:hyperlink w:anchor="_Toc500078118" w:history="1">
            <w:r w:rsidRPr="00023DD8">
              <w:rPr>
                <w:rStyle w:val="Hyperlink"/>
                <w:noProof/>
              </w:rPr>
              <w:t>Create Tags</w:t>
            </w:r>
            <w:r>
              <w:rPr>
                <w:noProof/>
                <w:webHidden/>
              </w:rPr>
              <w:tab/>
            </w:r>
            <w:r>
              <w:rPr>
                <w:noProof/>
                <w:webHidden/>
              </w:rPr>
              <w:fldChar w:fldCharType="begin"/>
            </w:r>
            <w:r>
              <w:rPr>
                <w:noProof/>
                <w:webHidden/>
              </w:rPr>
              <w:instrText xml:space="preserve"> PAGEREF _Toc500078118 \h </w:instrText>
            </w:r>
            <w:r>
              <w:rPr>
                <w:noProof/>
                <w:webHidden/>
              </w:rPr>
            </w:r>
            <w:r>
              <w:rPr>
                <w:noProof/>
                <w:webHidden/>
              </w:rPr>
              <w:fldChar w:fldCharType="separate"/>
            </w:r>
            <w:r>
              <w:rPr>
                <w:noProof/>
                <w:webHidden/>
              </w:rPr>
              <w:t>28</w:t>
            </w:r>
            <w:r>
              <w:rPr>
                <w:noProof/>
                <w:webHidden/>
              </w:rPr>
              <w:fldChar w:fldCharType="end"/>
            </w:r>
          </w:hyperlink>
        </w:p>
        <w:p w:rsidR="00BA0937" w:rsidRDefault="00BA0937">
          <w:pPr>
            <w:pStyle w:val="TOC2"/>
            <w:tabs>
              <w:tab w:val="right" w:leader="dot" w:pos="9620"/>
            </w:tabs>
            <w:rPr>
              <w:noProof/>
            </w:rPr>
          </w:pPr>
          <w:hyperlink w:anchor="_Toc500078119" w:history="1">
            <w:r w:rsidRPr="00023DD8">
              <w:rPr>
                <w:rStyle w:val="Hyperlink"/>
                <w:noProof/>
              </w:rPr>
              <w:t>View Tags</w:t>
            </w:r>
            <w:r>
              <w:rPr>
                <w:noProof/>
                <w:webHidden/>
              </w:rPr>
              <w:tab/>
            </w:r>
            <w:r>
              <w:rPr>
                <w:noProof/>
                <w:webHidden/>
              </w:rPr>
              <w:fldChar w:fldCharType="begin"/>
            </w:r>
            <w:r>
              <w:rPr>
                <w:noProof/>
                <w:webHidden/>
              </w:rPr>
              <w:instrText xml:space="preserve"> PAGEREF _Toc500078119 \h </w:instrText>
            </w:r>
            <w:r>
              <w:rPr>
                <w:noProof/>
                <w:webHidden/>
              </w:rPr>
            </w:r>
            <w:r>
              <w:rPr>
                <w:noProof/>
                <w:webHidden/>
              </w:rPr>
              <w:fldChar w:fldCharType="separate"/>
            </w:r>
            <w:r>
              <w:rPr>
                <w:noProof/>
                <w:webHidden/>
              </w:rPr>
              <w:t>28</w:t>
            </w:r>
            <w:r>
              <w:rPr>
                <w:noProof/>
                <w:webHidden/>
              </w:rPr>
              <w:fldChar w:fldCharType="end"/>
            </w:r>
          </w:hyperlink>
        </w:p>
        <w:p w:rsidR="00BA0937" w:rsidRDefault="00BA0937">
          <w:pPr>
            <w:pStyle w:val="TOC2"/>
            <w:tabs>
              <w:tab w:val="right" w:leader="dot" w:pos="9620"/>
            </w:tabs>
            <w:rPr>
              <w:noProof/>
            </w:rPr>
          </w:pPr>
          <w:hyperlink w:anchor="_Toc500078120" w:history="1">
            <w:r w:rsidRPr="00023DD8">
              <w:rPr>
                <w:rStyle w:val="Hyperlink"/>
                <w:noProof/>
              </w:rPr>
              <w:t>Delete Tags</w:t>
            </w:r>
            <w:r>
              <w:rPr>
                <w:noProof/>
                <w:webHidden/>
              </w:rPr>
              <w:tab/>
            </w:r>
            <w:r>
              <w:rPr>
                <w:noProof/>
                <w:webHidden/>
              </w:rPr>
              <w:fldChar w:fldCharType="begin"/>
            </w:r>
            <w:r>
              <w:rPr>
                <w:noProof/>
                <w:webHidden/>
              </w:rPr>
              <w:instrText xml:space="preserve"> PAGEREF _Toc500078120 \h </w:instrText>
            </w:r>
            <w:r>
              <w:rPr>
                <w:noProof/>
                <w:webHidden/>
              </w:rPr>
            </w:r>
            <w:r>
              <w:rPr>
                <w:noProof/>
                <w:webHidden/>
              </w:rPr>
              <w:fldChar w:fldCharType="separate"/>
            </w:r>
            <w:r>
              <w:rPr>
                <w:noProof/>
                <w:webHidden/>
              </w:rPr>
              <w:t>29</w:t>
            </w:r>
            <w:r>
              <w:rPr>
                <w:noProof/>
                <w:webHidden/>
              </w:rPr>
              <w:fldChar w:fldCharType="end"/>
            </w:r>
          </w:hyperlink>
        </w:p>
        <w:p w:rsidR="00BA0937" w:rsidRDefault="00BA0937">
          <w:pPr>
            <w:pStyle w:val="TOC1"/>
            <w:tabs>
              <w:tab w:val="right" w:leader="dot" w:pos="9620"/>
            </w:tabs>
            <w:rPr>
              <w:noProof/>
            </w:rPr>
          </w:pPr>
          <w:hyperlink w:anchor="_Toc500078121" w:history="1">
            <w:r w:rsidRPr="00023DD8">
              <w:rPr>
                <w:rStyle w:val="Hyperlink"/>
                <w:noProof/>
              </w:rPr>
              <w:t>Git - Patch Operation</w:t>
            </w:r>
            <w:r>
              <w:rPr>
                <w:noProof/>
                <w:webHidden/>
              </w:rPr>
              <w:tab/>
            </w:r>
            <w:r>
              <w:rPr>
                <w:noProof/>
                <w:webHidden/>
              </w:rPr>
              <w:fldChar w:fldCharType="begin"/>
            </w:r>
            <w:r>
              <w:rPr>
                <w:noProof/>
                <w:webHidden/>
              </w:rPr>
              <w:instrText xml:space="preserve"> PAGEREF _Toc500078121 \h </w:instrText>
            </w:r>
            <w:r>
              <w:rPr>
                <w:noProof/>
                <w:webHidden/>
              </w:rPr>
            </w:r>
            <w:r>
              <w:rPr>
                <w:noProof/>
                <w:webHidden/>
              </w:rPr>
              <w:fldChar w:fldCharType="separate"/>
            </w:r>
            <w:r>
              <w:rPr>
                <w:noProof/>
                <w:webHidden/>
              </w:rPr>
              <w:t>29</w:t>
            </w:r>
            <w:r>
              <w:rPr>
                <w:noProof/>
                <w:webHidden/>
              </w:rPr>
              <w:fldChar w:fldCharType="end"/>
            </w:r>
          </w:hyperlink>
        </w:p>
        <w:p w:rsidR="00BA0937" w:rsidRDefault="00BA0937">
          <w:pPr>
            <w:pStyle w:val="TOC1"/>
            <w:tabs>
              <w:tab w:val="right" w:leader="dot" w:pos="9620"/>
            </w:tabs>
            <w:rPr>
              <w:noProof/>
            </w:rPr>
          </w:pPr>
          <w:hyperlink w:anchor="_Toc500078122" w:history="1">
            <w:r w:rsidRPr="00023DD8">
              <w:rPr>
                <w:rStyle w:val="Hyperlink"/>
                <w:noProof/>
              </w:rPr>
              <w:t>Git - Managing Branches</w:t>
            </w:r>
            <w:r>
              <w:rPr>
                <w:noProof/>
                <w:webHidden/>
              </w:rPr>
              <w:tab/>
            </w:r>
            <w:r>
              <w:rPr>
                <w:noProof/>
                <w:webHidden/>
              </w:rPr>
              <w:fldChar w:fldCharType="begin"/>
            </w:r>
            <w:r>
              <w:rPr>
                <w:noProof/>
                <w:webHidden/>
              </w:rPr>
              <w:instrText xml:space="preserve"> PAGEREF _Toc500078122 \h </w:instrText>
            </w:r>
            <w:r>
              <w:rPr>
                <w:noProof/>
                <w:webHidden/>
              </w:rPr>
            </w:r>
            <w:r>
              <w:rPr>
                <w:noProof/>
                <w:webHidden/>
              </w:rPr>
              <w:fldChar w:fldCharType="separate"/>
            </w:r>
            <w:r>
              <w:rPr>
                <w:noProof/>
                <w:webHidden/>
              </w:rPr>
              <w:t>31</w:t>
            </w:r>
            <w:r>
              <w:rPr>
                <w:noProof/>
                <w:webHidden/>
              </w:rPr>
              <w:fldChar w:fldCharType="end"/>
            </w:r>
          </w:hyperlink>
        </w:p>
        <w:p w:rsidR="00BA0937" w:rsidRDefault="00BA0937">
          <w:pPr>
            <w:pStyle w:val="TOC2"/>
            <w:tabs>
              <w:tab w:val="right" w:leader="dot" w:pos="9620"/>
            </w:tabs>
            <w:rPr>
              <w:noProof/>
            </w:rPr>
          </w:pPr>
          <w:hyperlink w:anchor="_Toc500078123" w:history="1">
            <w:r w:rsidRPr="00023DD8">
              <w:rPr>
                <w:rStyle w:val="Hyperlink"/>
                <w:noProof/>
              </w:rPr>
              <w:t>Create Branch</w:t>
            </w:r>
            <w:r>
              <w:rPr>
                <w:noProof/>
                <w:webHidden/>
              </w:rPr>
              <w:tab/>
            </w:r>
            <w:r>
              <w:rPr>
                <w:noProof/>
                <w:webHidden/>
              </w:rPr>
              <w:fldChar w:fldCharType="begin"/>
            </w:r>
            <w:r>
              <w:rPr>
                <w:noProof/>
                <w:webHidden/>
              </w:rPr>
              <w:instrText xml:space="preserve"> PAGEREF _Toc500078123 \h </w:instrText>
            </w:r>
            <w:r>
              <w:rPr>
                <w:noProof/>
                <w:webHidden/>
              </w:rPr>
            </w:r>
            <w:r>
              <w:rPr>
                <w:noProof/>
                <w:webHidden/>
              </w:rPr>
              <w:fldChar w:fldCharType="separate"/>
            </w:r>
            <w:r>
              <w:rPr>
                <w:noProof/>
                <w:webHidden/>
              </w:rPr>
              <w:t>32</w:t>
            </w:r>
            <w:r>
              <w:rPr>
                <w:noProof/>
                <w:webHidden/>
              </w:rPr>
              <w:fldChar w:fldCharType="end"/>
            </w:r>
          </w:hyperlink>
        </w:p>
        <w:p w:rsidR="00BA0937" w:rsidRDefault="00BA0937">
          <w:pPr>
            <w:pStyle w:val="TOC2"/>
            <w:tabs>
              <w:tab w:val="right" w:leader="dot" w:pos="9620"/>
            </w:tabs>
            <w:rPr>
              <w:noProof/>
            </w:rPr>
          </w:pPr>
          <w:hyperlink w:anchor="_Toc500078124" w:history="1">
            <w:r w:rsidRPr="00023DD8">
              <w:rPr>
                <w:rStyle w:val="Hyperlink"/>
                <w:noProof/>
              </w:rPr>
              <w:t>Switch between Branches</w:t>
            </w:r>
            <w:r>
              <w:rPr>
                <w:noProof/>
                <w:webHidden/>
              </w:rPr>
              <w:tab/>
            </w:r>
            <w:r>
              <w:rPr>
                <w:noProof/>
                <w:webHidden/>
              </w:rPr>
              <w:fldChar w:fldCharType="begin"/>
            </w:r>
            <w:r>
              <w:rPr>
                <w:noProof/>
                <w:webHidden/>
              </w:rPr>
              <w:instrText xml:space="preserve"> PAGEREF _Toc500078124 \h </w:instrText>
            </w:r>
            <w:r>
              <w:rPr>
                <w:noProof/>
                <w:webHidden/>
              </w:rPr>
            </w:r>
            <w:r>
              <w:rPr>
                <w:noProof/>
                <w:webHidden/>
              </w:rPr>
              <w:fldChar w:fldCharType="separate"/>
            </w:r>
            <w:r>
              <w:rPr>
                <w:noProof/>
                <w:webHidden/>
              </w:rPr>
              <w:t>33</w:t>
            </w:r>
            <w:r>
              <w:rPr>
                <w:noProof/>
                <w:webHidden/>
              </w:rPr>
              <w:fldChar w:fldCharType="end"/>
            </w:r>
          </w:hyperlink>
        </w:p>
        <w:p w:rsidR="00BA0937" w:rsidRDefault="00BA0937">
          <w:pPr>
            <w:pStyle w:val="TOC2"/>
            <w:tabs>
              <w:tab w:val="right" w:leader="dot" w:pos="9620"/>
            </w:tabs>
            <w:rPr>
              <w:noProof/>
            </w:rPr>
          </w:pPr>
          <w:hyperlink w:anchor="_Toc500078125" w:history="1">
            <w:r w:rsidRPr="00023DD8">
              <w:rPr>
                <w:rStyle w:val="Hyperlink"/>
                <w:noProof/>
              </w:rPr>
              <w:t>Shortcut to Create and Switch Branch</w:t>
            </w:r>
            <w:r>
              <w:rPr>
                <w:noProof/>
                <w:webHidden/>
              </w:rPr>
              <w:tab/>
            </w:r>
            <w:r>
              <w:rPr>
                <w:noProof/>
                <w:webHidden/>
              </w:rPr>
              <w:fldChar w:fldCharType="begin"/>
            </w:r>
            <w:r>
              <w:rPr>
                <w:noProof/>
                <w:webHidden/>
              </w:rPr>
              <w:instrText xml:space="preserve"> PAGEREF _Toc500078125 \h </w:instrText>
            </w:r>
            <w:r>
              <w:rPr>
                <w:noProof/>
                <w:webHidden/>
              </w:rPr>
            </w:r>
            <w:r>
              <w:rPr>
                <w:noProof/>
                <w:webHidden/>
              </w:rPr>
              <w:fldChar w:fldCharType="separate"/>
            </w:r>
            <w:r>
              <w:rPr>
                <w:noProof/>
                <w:webHidden/>
              </w:rPr>
              <w:t>33</w:t>
            </w:r>
            <w:r>
              <w:rPr>
                <w:noProof/>
                <w:webHidden/>
              </w:rPr>
              <w:fldChar w:fldCharType="end"/>
            </w:r>
          </w:hyperlink>
        </w:p>
        <w:p w:rsidR="00BA0937" w:rsidRDefault="00BA0937">
          <w:pPr>
            <w:pStyle w:val="TOC2"/>
            <w:tabs>
              <w:tab w:val="right" w:leader="dot" w:pos="9620"/>
            </w:tabs>
            <w:rPr>
              <w:noProof/>
            </w:rPr>
          </w:pPr>
          <w:hyperlink w:anchor="_Toc500078126" w:history="1">
            <w:r w:rsidRPr="00023DD8">
              <w:rPr>
                <w:rStyle w:val="Hyperlink"/>
                <w:noProof/>
              </w:rPr>
              <w:t>Delete a Branch</w:t>
            </w:r>
            <w:r>
              <w:rPr>
                <w:noProof/>
                <w:webHidden/>
              </w:rPr>
              <w:tab/>
            </w:r>
            <w:r>
              <w:rPr>
                <w:noProof/>
                <w:webHidden/>
              </w:rPr>
              <w:fldChar w:fldCharType="begin"/>
            </w:r>
            <w:r>
              <w:rPr>
                <w:noProof/>
                <w:webHidden/>
              </w:rPr>
              <w:instrText xml:space="preserve"> PAGEREF _Toc500078126 \h </w:instrText>
            </w:r>
            <w:r>
              <w:rPr>
                <w:noProof/>
                <w:webHidden/>
              </w:rPr>
            </w:r>
            <w:r>
              <w:rPr>
                <w:noProof/>
                <w:webHidden/>
              </w:rPr>
              <w:fldChar w:fldCharType="separate"/>
            </w:r>
            <w:r>
              <w:rPr>
                <w:noProof/>
                <w:webHidden/>
              </w:rPr>
              <w:t>33</w:t>
            </w:r>
            <w:r>
              <w:rPr>
                <w:noProof/>
                <w:webHidden/>
              </w:rPr>
              <w:fldChar w:fldCharType="end"/>
            </w:r>
          </w:hyperlink>
        </w:p>
        <w:p w:rsidR="00BA0937" w:rsidRDefault="00BA0937">
          <w:pPr>
            <w:pStyle w:val="TOC2"/>
            <w:tabs>
              <w:tab w:val="right" w:leader="dot" w:pos="9620"/>
            </w:tabs>
            <w:rPr>
              <w:noProof/>
            </w:rPr>
          </w:pPr>
          <w:hyperlink w:anchor="_Toc500078127" w:history="1">
            <w:r w:rsidRPr="00023DD8">
              <w:rPr>
                <w:rStyle w:val="Hyperlink"/>
                <w:noProof/>
              </w:rPr>
              <w:t>Rename a Branch</w:t>
            </w:r>
            <w:r>
              <w:rPr>
                <w:noProof/>
                <w:webHidden/>
              </w:rPr>
              <w:tab/>
            </w:r>
            <w:r>
              <w:rPr>
                <w:noProof/>
                <w:webHidden/>
              </w:rPr>
              <w:fldChar w:fldCharType="begin"/>
            </w:r>
            <w:r>
              <w:rPr>
                <w:noProof/>
                <w:webHidden/>
              </w:rPr>
              <w:instrText xml:space="preserve"> PAGEREF _Toc500078127 \h </w:instrText>
            </w:r>
            <w:r>
              <w:rPr>
                <w:noProof/>
                <w:webHidden/>
              </w:rPr>
            </w:r>
            <w:r>
              <w:rPr>
                <w:noProof/>
                <w:webHidden/>
              </w:rPr>
              <w:fldChar w:fldCharType="separate"/>
            </w:r>
            <w:r>
              <w:rPr>
                <w:noProof/>
                <w:webHidden/>
              </w:rPr>
              <w:t>34</w:t>
            </w:r>
            <w:r>
              <w:rPr>
                <w:noProof/>
                <w:webHidden/>
              </w:rPr>
              <w:fldChar w:fldCharType="end"/>
            </w:r>
          </w:hyperlink>
        </w:p>
        <w:p w:rsidR="00BA0937" w:rsidRDefault="00BA0937">
          <w:pPr>
            <w:pStyle w:val="TOC2"/>
            <w:tabs>
              <w:tab w:val="right" w:leader="dot" w:pos="9620"/>
            </w:tabs>
            <w:rPr>
              <w:noProof/>
            </w:rPr>
          </w:pPr>
          <w:hyperlink w:anchor="_Toc500078128" w:history="1">
            <w:r w:rsidRPr="00023DD8">
              <w:rPr>
                <w:rStyle w:val="Hyperlink"/>
                <w:noProof/>
              </w:rPr>
              <w:t>Merge Two Branches</w:t>
            </w:r>
            <w:r>
              <w:rPr>
                <w:noProof/>
                <w:webHidden/>
              </w:rPr>
              <w:tab/>
            </w:r>
            <w:r>
              <w:rPr>
                <w:noProof/>
                <w:webHidden/>
              </w:rPr>
              <w:fldChar w:fldCharType="begin"/>
            </w:r>
            <w:r>
              <w:rPr>
                <w:noProof/>
                <w:webHidden/>
              </w:rPr>
              <w:instrText xml:space="preserve"> PAGEREF _Toc500078128 \h </w:instrText>
            </w:r>
            <w:r>
              <w:rPr>
                <w:noProof/>
                <w:webHidden/>
              </w:rPr>
            </w:r>
            <w:r>
              <w:rPr>
                <w:noProof/>
                <w:webHidden/>
              </w:rPr>
              <w:fldChar w:fldCharType="separate"/>
            </w:r>
            <w:r>
              <w:rPr>
                <w:noProof/>
                <w:webHidden/>
              </w:rPr>
              <w:t>34</w:t>
            </w:r>
            <w:r>
              <w:rPr>
                <w:noProof/>
                <w:webHidden/>
              </w:rPr>
              <w:fldChar w:fldCharType="end"/>
            </w:r>
          </w:hyperlink>
        </w:p>
        <w:p w:rsidR="00BA0937" w:rsidRDefault="00BA0937">
          <w:pPr>
            <w:pStyle w:val="TOC2"/>
            <w:tabs>
              <w:tab w:val="right" w:leader="dot" w:pos="9620"/>
            </w:tabs>
            <w:rPr>
              <w:noProof/>
            </w:rPr>
          </w:pPr>
          <w:hyperlink w:anchor="_Toc500078129" w:history="1">
            <w:r w:rsidRPr="00023DD8">
              <w:rPr>
                <w:rStyle w:val="Hyperlink"/>
                <w:noProof/>
              </w:rPr>
              <w:t>Rebase Branches</w:t>
            </w:r>
            <w:r>
              <w:rPr>
                <w:noProof/>
                <w:webHidden/>
              </w:rPr>
              <w:tab/>
            </w:r>
            <w:r>
              <w:rPr>
                <w:noProof/>
                <w:webHidden/>
              </w:rPr>
              <w:fldChar w:fldCharType="begin"/>
            </w:r>
            <w:r>
              <w:rPr>
                <w:noProof/>
                <w:webHidden/>
              </w:rPr>
              <w:instrText xml:space="preserve"> PAGEREF _Toc500078129 \h </w:instrText>
            </w:r>
            <w:r>
              <w:rPr>
                <w:noProof/>
                <w:webHidden/>
              </w:rPr>
            </w:r>
            <w:r>
              <w:rPr>
                <w:noProof/>
                <w:webHidden/>
              </w:rPr>
              <w:fldChar w:fldCharType="separate"/>
            </w:r>
            <w:r>
              <w:rPr>
                <w:noProof/>
                <w:webHidden/>
              </w:rPr>
              <w:t>37</w:t>
            </w:r>
            <w:r>
              <w:rPr>
                <w:noProof/>
                <w:webHidden/>
              </w:rPr>
              <w:fldChar w:fldCharType="end"/>
            </w:r>
          </w:hyperlink>
        </w:p>
        <w:p w:rsidR="00BA0937" w:rsidRDefault="00BA0937">
          <w:pPr>
            <w:pStyle w:val="TOC1"/>
            <w:tabs>
              <w:tab w:val="right" w:leader="dot" w:pos="9620"/>
            </w:tabs>
            <w:rPr>
              <w:noProof/>
            </w:rPr>
          </w:pPr>
          <w:hyperlink w:anchor="_Toc500078130" w:history="1">
            <w:r w:rsidRPr="00023DD8">
              <w:rPr>
                <w:rStyle w:val="Hyperlink"/>
                <w:noProof/>
              </w:rPr>
              <w:t>Perform Changes in wchar_support Branch</w:t>
            </w:r>
            <w:r>
              <w:rPr>
                <w:noProof/>
                <w:webHidden/>
              </w:rPr>
              <w:tab/>
            </w:r>
            <w:r>
              <w:rPr>
                <w:noProof/>
                <w:webHidden/>
              </w:rPr>
              <w:fldChar w:fldCharType="begin"/>
            </w:r>
            <w:r>
              <w:rPr>
                <w:noProof/>
                <w:webHidden/>
              </w:rPr>
              <w:instrText xml:space="preserve"> PAGEREF _Toc500078130 \h </w:instrText>
            </w:r>
            <w:r>
              <w:rPr>
                <w:noProof/>
                <w:webHidden/>
              </w:rPr>
            </w:r>
            <w:r>
              <w:rPr>
                <w:noProof/>
                <w:webHidden/>
              </w:rPr>
              <w:fldChar w:fldCharType="separate"/>
            </w:r>
            <w:r>
              <w:rPr>
                <w:noProof/>
                <w:webHidden/>
              </w:rPr>
              <w:t>37</w:t>
            </w:r>
            <w:r>
              <w:rPr>
                <w:noProof/>
                <w:webHidden/>
              </w:rPr>
              <w:fldChar w:fldCharType="end"/>
            </w:r>
          </w:hyperlink>
        </w:p>
        <w:p w:rsidR="00BA0937" w:rsidRDefault="00BA0937">
          <w:pPr>
            <w:pStyle w:val="TOC2"/>
            <w:tabs>
              <w:tab w:val="right" w:leader="dot" w:pos="9620"/>
            </w:tabs>
            <w:rPr>
              <w:noProof/>
            </w:rPr>
          </w:pPr>
          <w:hyperlink w:anchor="_Toc500078131" w:history="1">
            <w:r w:rsidRPr="00023DD8">
              <w:rPr>
                <w:rStyle w:val="Hyperlink"/>
                <w:noProof/>
              </w:rPr>
              <w:t>Perform Changes in Master Branch</w:t>
            </w:r>
            <w:r>
              <w:rPr>
                <w:noProof/>
                <w:webHidden/>
              </w:rPr>
              <w:tab/>
            </w:r>
            <w:r>
              <w:rPr>
                <w:noProof/>
                <w:webHidden/>
              </w:rPr>
              <w:fldChar w:fldCharType="begin"/>
            </w:r>
            <w:r>
              <w:rPr>
                <w:noProof/>
                <w:webHidden/>
              </w:rPr>
              <w:instrText xml:space="preserve"> PAGEREF _Toc500078131 \h </w:instrText>
            </w:r>
            <w:r>
              <w:rPr>
                <w:noProof/>
                <w:webHidden/>
              </w:rPr>
            </w:r>
            <w:r>
              <w:rPr>
                <w:noProof/>
                <w:webHidden/>
              </w:rPr>
              <w:fldChar w:fldCharType="separate"/>
            </w:r>
            <w:r>
              <w:rPr>
                <w:noProof/>
                <w:webHidden/>
              </w:rPr>
              <w:t>38</w:t>
            </w:r>
            <w:r>
              <w:rPr>
                <w:noProof/>
                <w:webHidden/>
              </w:rPr>
              <w:fldChar w:fldCharType="end"/>
            </w:r>
          </w:hyperlink>
        </w:p>
        <w:p w:rsidR="00BA0937" w:rsidRDefault="00BA0937">
          <w:pPr>
            <w:pStyle w:val="TOC2"/>
            <w:tabs>
              <w:tab w:val="right" w:leader="dot" w:pos="9620"/>
            </w:tabs>
            <w:rPr>
              <w:noProof/>
            </w:rPr>
          </w:pPr>
          <w:hyperlink w:anchor="_Toc500078132" w:history="1">
            <w:r w:rsidRPr="00023DD8">
              <w:rPr>
                <w:rStyle w:val="Hyperlink"/>
                <w:noProof/>
              </w:rPr>
              <w:t>Tackle Conflicts</w:t>
            </w:r>
            <w:r>
              <w:rPr>
                <w:noProof/>
                <w:webHidden/>
              </w:rPr>
              <w:tab/>
            </w:r>
            <w:r>
              <w:rPr>
                <w:noProof/>
                <w:webHidden/>
              </w:rPr>
              <w:fldChar w:fldCharType="begin"/>
            </w:r>
            <w:r>
              <w:rPr>
                <w:noProof/>
                <w:webHidden/>
              </w:rPr>
              <w:instrText xml:space="preserve"> PAGEREF _Toc500078132 \h </w:instrText>
            </w:r>
            <w:r>
              <w:rPr>
                <w:noProof/>
                <w:webHidden/>
              </w:rPr>
            </w:r>
            <w:r>
              <w:rPr>
                <w:noProof/>
                <w:webHidden/>
              </w:rPr>
              <w:fldChar w:fldCharType="separate"/>
            </w:r>
            <w:r>
              <w:rPr>
                <w:noProof/>
                <w:webHidden/>
              </w:rPr>
              <w:t>40</w:t>
            </w:r>
            <w:r>
              <w:rPr>
                <w:noProof/>
                <w:webHidden/>
              </w:rPr>
              <w:fldChar w:fldCharType="end"/>
            </w:r>
          </w:hyperlink>
        </w:p>
        <w:p w:rsidR="00BA0937" w:rsidRDefault="00BA0937">
          <w:pPr>
            <w:pStyle w:val="TOC2"/>
            <w:tabs>
              <w:tab w:val="right" w:leader="dot" w:pos="9620"/>
            </w:tabs>
            <w:rPr>
              <w:noProof/>
            </w:rPr>
          </w:pPr>
          <w:hyperlink w:anchor="_Toc500078133" w:history="1">
            <w:r w:rsidRPr="00023DD8">
              <w:rPr>
                <w:rStyle w:val="Hyperlink"/>
                <w:noProof/>
              </w:rPr>
              <w:t>Resolve Conflicts</w:t>
            </w:r>
            <w:r>
              <w:rPr>
                <w:noProof/>
                <w:webHidden/>
              </w:rPr>
              <w:tab/>
            </w:r>
            <w:r>
              <w:rPr>
                <w:noProof/>
                <w:webHidden/>
              </w:rPr>
              <w:fldChar w:fldCharType="begin"/>
            </w:r>
            <w:r>
              <w:rPr>
                <w:noProof/>
                <w:webHidden/>
              </w:rPr>
              <w:instrText xml:space="preserve"> PAGEREF _Toc500078133 \h </w:instrText>
            </w:r>
            <w:r>
              <w:rPr>
                <w:noProof/>
                <w:webHidden/>
              </w:rPr>
            </w:r>
            <w:r>
              <w:rPr>
                <w:noProof/>
                <w:webHidden/>
              </w:rPr>
              <w:fldChar w:fldCharType="separate"/>
            </w:r>
            <w:r>
              <w:rPr>
                <w:noProof/>
                <w:webHidden/>
              </w:rPr>
              <w:t>40</w:t>
            </w:r>
            <w:r>
              <w:rPr>
                <w:noProof/>
                <w:webHidden/>
              </w:rPr>
              <w:fldChar w:fldCharType="end"/>
            </w:r>
          </w:hyperlink>
        </w:p>
        <w:p w:rsidR="00BA0937" w:rsidRDefault="00BA0937">
          <w:r>
            <w:rPr>
              <w:b/>
              <w:bCs/>
              <w:noProof/>
            </w:rPr>
            <w:fldChar w:fldCharType="end"/>
          </w:r>
        </w:p>
      </w:sdtContent>
    </w:sdt>
    <w:p w:rsidR="00BA0937" w:rsidRDefault="00BA0937" w:rsidP="00BA0937"/>
    <w:p w:rsidR="00BA0937" w:rsidRDefault="00BA0937" w:rsidP="00BA0937"/>
    <w:p w:rsidR="00BA0937" w:rsidRDefault="00BA0937" w:rsidP="00BA0937"/>
    <w:p w:rsidR="00BA0937" w:rsidRDefault="00BA0937" w:rsidP="00BA0937"/>
    <w:p w:rsidR="00BA0937" w:rsidRDefault="00BA0937" w:rsidP="00BA0937"/>
    <w:p w:rsidR="00BA0937" w:rsidRDefault="00BA0937" w:rsidP="00BA0937"/>
    <w:p w:rsidR="00BA0937" w:rsidRDefault="00BA0937" w:rsidP="00BA0937"/>
    <w:p w:rsidR="00BA0937" w:rsidRDefault="00BA0937" w:rsidP="00BA0937"/>
    <w:p w:rsidR="00BA0937" w:rsidRDefault="00BA0937" w:rsidP="00BA0937"/>
    <w:p w:rsidR="004C7D65" w:rsidRPr="004C7D65" w:rsidRDefault="00F20179" w:rsidP="00F20179">
      <w:pPr>
        <w:pStyle w:val="Heading1"/>
      </w:pPr>
      <w:bookmarkStart w:id="0" w:name="_Toc500078088"/>
      <w:r w:rsidRPr="00F20179">
        <w:lastRenderedPageBreak/>
        <w:t>Prerequisites</w:t>
      </w:r>
      <w:bookmarkEnd w:id="0"/>
    </w:p>
    <w:p w:rsidR="00F20179" w:rsidRDefault="00F20179" w:rsidP="00F20179">
      <w:r>
        <w:t>Before you begin with this guide, there are a few steps that need to be completed first.</w:t>
      </w:r>
    </w:p>
    <w:p w:rsidR="00F20179" w:rsidRDefault="00F20179" w:rsidP="00F20179">
      <w:pPr>
        <w:pStyle w:val="ListParagraph"/>
        <w:numPr>
          <w:ilvl w:val="0"/>
          <w:numId w:val="16"/>
        </w:numPr>
      </w:pPr>
      <w:r>
        <w:t xml:space="preserve">You will need a CentOS 7 with latest update. </w:t>
      </w:r>
    </w:p>
    <w:p w:rsidR="004C7D65" w:rsidRDefault="00F20179" w:rsidP="00F20179">
      <w:pPr>
        <w:pStyle w:val="ListParagraph"/>
        <w:numPr>
          <w:ilvl w:val="0"/>
          <w:numId w:val="16"/>
        </w:numPr>
      </w:pPr>
      <w:r>
        <w:t>Create a non-root user that has sudo privileges</w:t>
      </w:r>
    </w:p>
    <w:p w:rsidR="003B5E5F" w:rsidRDefault="003B5E5F" w:rsidP="00F20179">
      <w:pPr>
        <w:pStyle w:val="ListParagraph"/>
        <w:numPr>
          <w:ilvl w:val="0"/>
          <w:numId w:val="16"/>
        </w:numPr>
      </w:pPr>
      <w:r>
        <w:t>Create 2 normal users as user-a and user-b</w:t>
      </w:r>
    </w:p>
    <w:p w:rsidR="003B5E5F" w:rsidRPr="004C7D65" w:rsidRDefault="003B5E5F" w:rsidP="003D5EE3">
      <w:pPr>
        <w:pStyle w:val="ListParagraph"/>
        <w:numPr>
          <w:ilvl w:val="0"/>
          <w:numId w:val="16"/>
        </w:numPr>
      </w:pPr>
      <w:r>
        <w:t>Create a github account</w:t>
      </w:r>
      <w:r w:rsidR="007C7C39">
        <w:t xml:space="preserve"> at </w:t>
      </w:r>
      <w:r w:rsidR="003D5EE3" w:rsidRPr="003D5EE3">
        <w:t>https://github.com/</w:t>
      </w:r>
    </w:p>
    <w:p w:rsidR="004C7D65" w:rsidRPr="004C7D65" w:rsidRDefault="00F20179" w:rsidP="00F20179">
      <w:pPr>
        <w:pStyle w:val="Heading1"/>
      </w:pPr>
      <w:bookmarkStart w:id="1" w:name="_Toc500078089"/>
      <w:r>
        <w:t>Installation</w:t>
      </w:r>
      <w:bookmarkEnd w:id="1"/>
    </w:p>
    <w:p w:rsidR="004C7D65" w:rsidRPr="004C7D65" w:rsidRDefault="00F20179" w:rsidP="004C7D65">
      <w:r w:rsidRPr="00F20179">
        <w:t>The two most common ways to install Git will be described in this section. Each option has their own advantages and disadvantages, and the choice you make will depend on your own needs. For example, users who want to maintain updates to the Git software will likely want to use yum to install Git, while users who need features presented by a specific version of Git will want to build that version from source.</w:t>
      </w:r>
      <w:r>
        <w:t xml:space="preserve"> We are going to use YUM installation</w:t>
      </w:r>
    </w:p>
    <w:p w:rsidR="004C7D65" w:rsidRPr="004C7D65" w:rsidRDefault="00F20179" w:rsidP="00F20179">
      <w:pPr>
        <w:pStyle w:val="Heading2"/>
      </w:pPr>
      <w:bookmarkStart w:id="2" w:name="_Toc500078090"/>
      <w:r w:rsidRPr="00F20179">
        <w:t>Install Git with Yum</w:t>
      </w:r>
      <w:bookmarkEnd w:id="2"/>
    </w:p>
    <w:p w:rsidR="004C7D65" w:rsidRPr="004C7D65" w:rsidRDefault="00F20179" w:rsidP="004C7D65">
      <w:r w:rsidRPr="00F20179">
        <w:t>The easiest way to install Git and have it ready to use is to use CentOS's default repositories. This is the fastest method, but the Git version that is installed this way may be older than the newest version available</w:t>
      </w:r>
    </w:p>
    <w:p w:rsidR="004C7D65" w:rsidRPr="004C7D65" w:rsidRDefault="00F20179" w:rsidP="004C7D65">
      <w:r w:rsidRPr="00F20179">
        <w:t>Use yum, CentOS's native package manager, to search for and install the latest Git package available in CentOS's repositories:</w:t>
      </w:r>
    </w:p>
    <w:p w:rsidR="004C7D65" w:rsidRPr="004C7D65" w:rsidRDefault="00F20179" w:rsidP="00F20179">
      <w:pPr>
        <w:pStyle w:val="Quote"/>
      </w:pPr>
      <w:r w:rsidRPr="00F20179">
        <w:t>sudo yum install git</w:t>
      </w:r>
    </w:p>
    <w:p w:rsidR="004C7D65" w:rsidRPr="004C7D65" w:rsidRDefault="00F20179" w:rsidP="004C7D65">
      <w:r w:rsidRPr="00F20179">
        <w:t>If the command completes without error, you will have git downloaded and installed. To double-check that it is working correctly, try running Git's built-in version check:</w:t>
      </w:r>
    </w:p>
    <w:p w:rsidR="00F20179" w:rsidRPr="00F20179" w:rsidRDefault="00F20179" w:rsidP="00F20179">
      <w:pPr>
        <w:pStyle w:val="Quote"/>
        <w:rPr>
          <w:rFonts w:eastAsia="Times New Roman"/>
          <w:color w:val="000000"/>
          <w:lang w:eastAsia="en-US"/>
        </w:rPr>
      </w:pPr>
      <w:r w:rsidRPr="00F20179">
        <w:rPr>
          <w:rFonts w:eastAsia="Times New Roman"/>
          <w:lang w:eastAsia="en-US"/>
        </w:rPr>
        <w:t>git --version</w:t>
      </w:r>
    </w:p>
    <w:p w:rsidR="004C7D65" w:rsidRPr="004C7D65" w:rsidRDefault="00F20179" w:rsidP="004C7D65">
      <w:r w:rsidRPr="00F20179">
        <w:t>If that check produced a Git version number, then you can now move on</w:t>
      </w:r>
    </w:p>
    <w:p w:rsidR="004C7D65" w:rsidRPr="004C7D65" w:rsidRDefault="00F20179" w:rsidP="00F20179">
      <w:pPr>
        <w:pStyle w:val="Heading1"/>
      </w:pPr>
      <w:bookmarkStart w:id="3" w:name="_Toc500078091"/>
      <w:r w:rsidRPr="00F20179">
        <w:t>Set Up Git</w:t>
      </w:r>
      <w:bookmarkEnd w:id="3"/>
    </w:p>
    <w:p w:rsidR="004C7D65" w:rsidRDefault="00F20179" w:rsidP="004C7D65">
      <w:r w:rsidRPr="00F20179">
        <w:t>Now that you have git installed, you will need to submit some information about yourself so that commit messages will be generated with the correct information attached. To do this, use the git config command to provide the name and email address that you would like to have embedded into your commits</w:t>
      </w:r>
    </w:p>
    <w:p w:rsidR="007C7C39" w:rsidRPr="004C7D65" w:rsidRDefault="007C7C39" w:rsidP="004C7D65">
      <w:r>
        <w:t>Login as user-a and perform below steps</w:t>
      </w:r>
    </w:p>
    <w:p w:rsidR="00F20179" w:rsidRDefault="00F20179" w:rsidP="00F20179">
      <w:pPr>
        <w:pStyle w:val="Quote"/>
      </w:pPr>
      <w:r>
        <w:lastRenderedPageBreak/>
        <w:t>git config --global user.name "Your Name"</w:t>
      </w:r>
    </w:p>
    <w:p w:rsidR="004C7D65" w:rsidRDefault="00F20179" w:rsidP="00F20179">
      <w:pPr>
        <w:pStyle w:val="Quote"/>
      </w:pPr>
      <w:r>
        <w:t>git config --global user.email "you@example.com"</w:t>
      </w:r>
    </w:p>
    <w:p w:rsidR="00F20179" w:rsidRDefault="00F20179" w:rsidP="004C7D65">
      <w:pPr>
        <w:tabs>
          <w:tab w:val="left" w:pos="7945"/>
        </w:tabs>
      </w:pPr>
      <w:r w:rsidRPr="00F20179">
        <w:t>To confirm that these configurations were added successfully, we can see all of the configuration items that have been set by typing:</w:t>
      </w:r>
    </w:p>
    <w:p w:rsidR="00F20179" w:rsidRPr="00F20179" w:rsidRDefault="00F20179" w:rsidP="00F20179">
      <w:pPr>
        <w:pStyle w:val="Quote"/>
        <w:rPr>
          <w:rFonts w:eastAsia="Times New Roman"/>
          <w:color w:val="000000"/>
          <w:lang w:eastAsia="en-US"/>
        </w:rPr>
      </w:pPr>
      <w:r w:rsidRPr="00F20179">
        <w:rPr>
          <w:rFonts w:eastAsia="Times New Roman"/>
          <w:lang w:eastAsia="en-US"/>
        </w:rPr>
        <w:t>git config --list</w:t>
      </w:r>
    </w:p>
    <w:p w:rsidR="007C7C39" w:rsidRDefault="00F20179" w:rsidP="007C7C39">
      <w:r w:rsidRPr="00F20179">
        <w:t>This configuration will save you the trouble of seeing an error message and having to revise commits after you submit them.</w:t>
      </w:r>
      <w:r w:rsidR="007C7C39" w:rsidRPr="007C7C39">
        <w:t xml:space="preserve"> </w:t>
      </w:r>
    </w:p>
    <w:p w:rsidR="007C7C39" w:rsidRDefault="007C7C39" w:rsidP="007C7C39">
      <w:r>
        <w:t>Login as user-b and repeat the above steps</w:t>
      </w:r>
    </w:p>
    <w:p w:rsidR="006A1DC8" w:rsidRDefault="006A1DC8" w:rsidP="006A1DC8">
      <w:pPr>
        <w:pStyle w:val="Heading1"/>
      </w:pPr>
      <w:bookmarkStart w:id="4" w:name="_Toc500078092"/>
      <w:r w:rsidRPr="000F50EB">
        <w:t>Create a Bare Repository</w:t>
      </w:r>
      <w:bookmarkEnd w:id="4"/>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[user-a@gitlab ~]$ pwd</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/home/user-a</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[user-a@gitlab ~]$ mkdir project.git</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[user-a@gitlab ~]$ cd project.git/</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[user-a@gitlab project.git]$ ls -l</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total 0</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[user-a@gitlab project.git]$ git --bare init</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Initialized empty Git repository in /home/user-a/project.git/</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[user-a@gitlab project.git]$ ls</w:t>
      </w:r>
    </w:p>
    <w:p w:rsidR="006A1DC8" w:rsidRP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branches  config  description  HEAD  hooks  info  objects  refs</w:t>
      </w:r>
    </w:p>
    <w:p w:rsidR="006A1DC8" w:rsidRDefault="006A1DC8" w:rsidP="006A1D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6A1DC8">
        <w:rPr>
          <w:rFonts w:ascii="Consolas" w:eastAsia="Times New Roman" w:hAnsi="Consolas" w:cs="Courier New"/>
          <w:color w:val="313131"/>
          <w:sz w:val="18"/>
          <w:szCs w:val="18"/>
          <w:lang w:eastAsia="en-US"/>
        </w:rPr>
        <w:t>[user-a@gitlab project.git]$</w:t>
      </w:r>
    </w:p>
    <w:p w:rsidR="006A1DC8" w:rsidRDefault="006A1DC8" w:rsidP="006A1DC8">
      <w:pPr>
        <w:rPr>
          <w:rFonts w:eastAsia="Times New Roman"/>
          <w:lang w:eastAsia="en-US"/>
        </w:rPr>
      </w:pPr>
      <w:r>
        <w:rPr>
          <w:rFonts w:eastAsia="Times New Roman"/>
          <w:lang w:eastAsia="en-US"/>
        </w:rPr>
        <w:t>The above steps can be used to create a repository in local machine and this will act as git server.</w:t>
      </w:r>
    </w:p>
    <w:p w:rsidR="006A1DC8" w:rsidRDefault="006A1DC8" w:rsidP="006A1DC8">
      <w:pPr>
        <w:rPr>
          <w:rFonts w:eastAsia="Times New Roman"/>
          <w:lang w:eastAsia="en-US"/>
        </w:rPr>
      </w:pPr>
      <w:r>
        <w:rPr>
          <w:rFonts w:eastAsia="Times New Roman"/>
          <w:lang w:eastAsia="en-US"/>
        </w:rPr>
        <w:t>But in our lab we are going to use the repository created in GitHub.</w:t>
      </w:r>
    </w:p>
    <w:p w:rsidR="00492C41" w:rsidRDefault="00EB1483" w:rsidP="00EB1483">
      <w:pPr>
        <w:pStyle w:val="Heading1"/>
      </w:pPr>
      <w:bookmarkStart w:id="5" w:name="_Toc500078093"/>
      <w:r>
        <w:t>Setup a repo in github</w:t>
      </w:r>
      <w:bookmarkEnd w:id="5"/>
      <w:r w:rsidR="004C7D65">
        <w:tab/>
      </w:r>
    </w:p>
    <w:p w:rsidR="00EB1483" w:rsidRDefault="00EB1483" w:rsidP="00EB1483">
      <w:r>
        <w:t>Login to github.com</w:t>
      </w:r>
    </w:p>
    <w:p w:rsidR="00EB1483" w:rsidRDefault="00EB1483" w:rsidP="00EB1483">
      <w:r>
        <w:t>Click on New repository</w:t>
      </w:r>
    </w:p>
    <w:p w:rsidR="00EB1483" w:rsidRDefault="00EB1483" w:rsidP="00EB1483">
      <w:r>
        <w:rPr>
          <w:noProof/>
          <w:lang w:eastAsia="en-US"/>
        </w:rPr>
        <w:drawing>
          <wp:inline distT="0" distB="0" distL="0" distR="0" wp14:anchorId="6F2DC71B" wp14:editId="1CADC436">
            <wp:extent cx="6115050" cy="2034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2034540"/>
                    </a:xfrm>
                    <a:prstGeom prst="rect">
                      <a:avLst/>
                    </a:prstGeom>
                  </pic:spPr>
                </pic:pic>
              </a:graphicData>
            </a:graphic>
          </wp:inline>
        </w:drawing>
      </w:r>
    </w:p>
    <w:p w:rsidR="00EB1483" w:rsidRDefault="00EB1483" w:rsidP="00EB1483"/>
    <w:p w:rsidR="00EB1483" w:rsidRDefault="00EB1483" w:rsidP="00EB1483">
      <w:r>
        <w:t>Give a unique name for repository</w:t>
      </w:r>
    </w:p>
    <w:p w:rsidR="00EB1483" w:rsidRDefault="00EB1483" w:rsidP="00EB1483">
      <w:r>
        <w:t xml:space="preserve">Provide a </w:t>
      </w:r>
      <w:r w:rsidRPr="00EB1483">
        <w:t>Description</w:t>
      </w:r>
      <w:r>
        <w:t xml:space="preserve"> for the repository</w:t>
      </w:r>
    </w:p>
    <w:p w:rsidR="00EB1483" w:rsidRDefault="00EB1483" w:rsidP="00EB1483">
      <w:pPr>
        <w:rPr>
          <w:b/>
        </w:rPr>
      </w:pPr>
      <w:r>
        <w:t>Select “</w:t>
      </w:r>
      <w:r w:rsidRPr="00EB1483">
        <w:rPr>
          <w:b/>
        </w:rPr>
        <w:t>Public</w:t>
      </w:r>
      <w:r>
        <w:rPr>
          <w:b/>
        </w:rPr>
        <w:t>”</w:t>
      </w:r>
    </w:p>
    <w:p w:rsidR="00F81B5D" w:rsidRDefault="00EB1483" w:rsidP="00EB1483">
      <w:pPr>
        <w:rPr>
          <w:b/>
        </w:rPr>
      </w:pPr>
      <w:r>
        <w:t xml:space="preserve">Click on </w:t>
      </w:r>
      <w:r>
        <w:rPr>
          <w:b/>
        </w:rPr>
        <w:t>“Create repository”</w:t>
      </w:r>
    </w:p>
    <w:p w:rsidR="00EB1483" w:rsidRPr="00F81B5D" w:rsidRDefault="00F81B5D" w:rsidP="00F81B5D">
      <w:pPr>
        <w:tabs>
          <w:tab w:val="left" w:pos="5850"/>
        </w:tabs>
      </w:pPr>
      <w:r>
        <w:tab/>
      </w:r>
    </w:p>
    <w:p w:rsidR="00EB1483" w:rsidRDefault="00EB1483" w:rsidP="00EB1483">
      <w:r>
        <w:rPr>
          <w:noProof/>
          <w:lang w:eastAsia="en-US"/>
        </w:rPr>
        <w:drawing>
          <wp:inline distT="0" distB="0" distL="0" distR="0" wp14:anchorId="60F715DA" wp14:editId="7096F0AA">
            <wp:extent cx="6115050" cy="3891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3891915"/>
                    </a:xfrm>
                    <a:prstGeom prst="rect">
                      <a:avLst/>
                    </a:prstGeom>
                  </pic:spPr>
                </pic:pic>
              </a:graphicData>
            </a:graphic>
          </wp:inline>
        </w:drawing>
      </w:r>
    </w:p>
    <w:p w:rsidR="00EB1483" w:rsidRDefault="00EB1483" w:rsidP="00EB1483">
      <w:r>
        <w:t xml:space="preserve">Click on </w:t>
      </w:r>
      <w:r w:rsidRPr="00EB1483">
        <w:rPr>
          <w:b/>
        </w:rPr>
        <w:t>Clone or download</w:t>
      </w:r>
      <w:r>
        <w:rPr>
          <w:b/>
        </w:rPr>
        <w:t xml:space="preserve"> </w:t>
      </w:r>
      <w:r>
        <w:t>to get the git clone url</w:t>
      </w:r>
    </w:p>
    <w:p w:rsidR="00EB1483" w:rsidRPr="00EB1483" w:rsidRDefault="00EB1483" w:rsidP="00EB1483">
      <w:r>
        <w:rPr>
          <w:noProof/>
          <w:lang w:eastAsia="en-US"/>
        </w:rPr>
        <w:lastRenderedPageBreak/>
        <w:drawing>
          <wp:inline distT="0" distB="0" distL="0" distR="0" wp14:anchorId="723F2D59" wp14:editId="6259C7BD">
            <wp:extent cx="6115050" cy="2617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050" cy="2617470"/>
                    </a:xfrm>
                    <a:prstGeom prst="rect">
                      <a:avLst/>
                    </a:prstGeom>
                  </pic:spPr>
                </pic:pic>
              </a:graphicData>
            </a:graphic>
          </wp:inline>
        </w:drawing>
      </w:r>
    </w:p>
    <w:p w:rsidR="00EB1483" w:rsidRDefault="005E063E" w:rsidP="005E063E">
      <w:pPr>
        <w:pStyle w:val="Heading1"/>
      </w:pPr>
      <w:bookmarkStart w:id="6" w:name="_Toc500078094"/>
      <w:r w:rsidRPr="005E063E">
        <w:t>Generate Public/Private RSA Key Pair</w:t>
      </w:r>
      <w:bookmarkEnd w:id="6"/>
    </w:p>
    <w:p w:rsidR="005E063E" w:rsidRDefault="005E063E" w:rsidP="005E063E">
      <w:r>
        <w:t xml:space="preserve">You need to create </w:t>
      </w:r>
      <w:r w:rsidRPr="005E063E">
        <w:t>public/private RSA key pair</w:t>
      </w:r>
      <w:r>
        <w:t xml:space="preserve"> for authentication</w:t>
      </w:r>
    </w:p>
    <w:p w:rsidR="005E063E" w:rsidRDefault="005E063E" w:rsidP="005E063E">
      <w:r>
        <w:t>Login to your server as user-a</w:t>
      </w:r>
    </w:p>
    <w:p w:rsidR="005E063E" w:rsidRDefault="005E063E" w:rsidP="005E063E">
      <w:r w:rsidRPr="005E063E">
        <w:t>ssh-keygen utility generates public/private RSA key pair</w:t>
      </w:r>
    </w:p>
    <w:p w:rsidR="005E063E" w:rsidRDefault="005E063E" w:rsidP="005E063E">
      <w:pPr>
        <w:pStyle w:val="Quote"/>
      </w:pPr>
      <w:r w:rsidRPr="005E063E">
        <w:t>[</w:t>
      </w:r>
      <w:r>
        <w:t>user-a</w:t>
      </w:r>
      <w:r w:rsidRPr="005E063E">
        <w:t>@CentOS ~]$ ssh-keygen</w:t>
      </w:r>
    </w:p>
    <w:p w:rsidR="005E063E" w:rsidRDefault="005E063E" w:rsidP="005E063E">
      <w:r w:rsidRPr="005E063E">
        <w:t>After successful completion, it will create a .ssh directory inside the home directory</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Generating public/private rsa key pair.</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Enter file in which to save the key (/home/</w:t>
      </w:r>
      <w:r>
        <w:rPr>
          <w:rFonts w:ascii="Consolas" w:eastAsia="Times New Roman" w:hAnsi="Consolas" w:cs="Courier New"/>
          <w:color w:val="313131"/>
          <w:sz w:val="18"/>
          <w:szCs w:val="18"/>
          <w:lang w:eastAsia="en-US"/>
        </w:rPr>
        <w:t>user-a</w:t>
      </w:r>
      <w:r w:rsidRPr="005E063E">
        <w:rPr>
          <w:rFonts w:ascii="Consolas" w:eastAsia="Times New Roman" w:hAnsi="Consolas" w:cs="Courier New"/>
          <w:color w:val="313131"/>
          <w:sz w:val="18"/>
          <w:szCs w:val="18"/>
          <w:lang w:eastAsia="en-US"/>
        </w:rPr>
        <w:t>/.ssh/id_rsa):</w:t>
      </w:r>
      <w:r w:rsidRPr="005E063E">
        <w:rPr>
          <w:rFonts w:ascii="Consolas" w:eastAsia="Times New Roman" w:hAnsi="Consolas" w:cs="Courier New"/>
          <w:b/>
          <w:bCs/>
          <w:color w:val="FF0000"/>
          <w:sz w:val="18"/>
          <w:szCs w:val="18"/>
          <w:lang w:eastAsia="en-US"/>
        </w:rPr>
        <w:t xml:space="preserve"> Press Enter Only</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Created directory '/home/</w:t>
      </w:r>
      <w:r>
        <w:rPr>
          <w:rFonts w:ascii="Consolas" w:eastAsia="Times New Roman" w:hAnsi="Consolas" w:cs="Courier New"/>
          <w:color w:val="313131"/>
          <w:sz w:val="18"/>
          <w:szCs w:val="18"/>
          <w:lang w:eastAsia="en-US"/>
        </w:rPr>
        <w:t>user-a</w:t>
      </w:r>
      <w:r w:rsidRPr="005E063E">
        <w:rPr>
          <w:rFonts w:ascii="Consolas" w:eastAsia="Times New Roman" w:hAnsi="Consolas" w:cs="Courier New"/>
          <w:color w:val="313131"/>
          <w:sz w:val="18"/>
          <w:szCs w:val="18"/>
          <w:lang w:eastAsia="en-US"/>
        </w:rPr>
        <w:t>/.ssh'.</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xml:space="preserve">Enter passphrase (empty for no passphrase): </w:t>
      </w:r>
      <w:r w:rsidRPr="005E063E">
        <w:rPr>
          <w:rFonts w:ascii="Consolas" w:eastAsia="Times New Roman" w:hAnsi="Consolas" w:cs="Courier New"/>
          <w:b/>
          <w:bCs/>
          <w:color w:val="FF0000"/>
          <w:sz w:val="18"/>
          <w:szCs w:val="18"/>
          <w:lang w:eastAsia="en-US"/>
        </w:rPr>
        <w:t>---------------&gt; Press Enter Only</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xml:space="preserve">Enter same passphrase again: </w:t>
      </w:r>
      <w:r w:rsidRPr="005E063E">
        <w:rPr>
          <w:rFonts w:ascii="Consolas" w:eastAsia="Times New Roman" w:hAnsi="Consolas" w:cs="Courier New"/>
          <w:b/>
          <w:bCs/>
          <w:color w:val="FF0000"/>
          <w:sz w:val="18"/>
          <w:szCs w:val="18"/>
          <w:lang w:eastAsia="en-US"/>
        </w:rPr>
        <w:t>------------------------------&gt; Press Enter Only</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Your identification has been saved in /home/</w:t>
      </w:r>
      <w:r>
        <w:rPr>
          <w:rFonts w:ascii="Consolas" w:eastAsia="Times New Roman" w:hAnsi="Consolas" w:cs="Courier New"/>
          <w:color w:val="313131"/>
          <w:sz w:val="18"/>
          <w:szCs w:val="18"/>
          <w:lang w:eastAsia="en-US"/>
        </w:rPr>
        <w:t>user-a</w:t>
      </w:r>
      <w:r w:rsidRPr="005E063E">
        <w:rPr>
          <w:rFonts w:ascii="Consolas" w:eastAsia="Times New Roman" w:hAnsi="Consolas" w:cs="Courier New"/>
          <w:color w:val="313131"/>
          <w:sz w:val="18"/>
          <w:szCs w:val="18"/>
          <w:lang w:eastAsia="en-US"/>
        </w:rPr>
        <w:t>/.ssh/id_rsa.</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Your public key has been saved in /home/</w:t>
      </w:r>
      <w:r>
        <w:rPr>
          <w:rFonts w:ascii="Consolas" w:eastAsia="Times New Roman" w:hAnsi="Consolas" w:cs="Courier New"/>
          <w:color w:val="313131"/>
          <w:sz w:val="18"/>
          <w:szCs w:val="18"/>
          <w:lang w:eastAsia="en-US"/>
        </w:rPr>
        <w:t>user-a</w:t>
      </w:r>
      <w:r w:rsidRPr="005E063E">
        <w:rPr>
          <w:rFonts w:ascii="Consolas" w:eastAsia="Times New Roman" w:hAnsi="Consolas" w:cs="Courier New"/>
          <w:color w:val="313131"/>
          <w:sz w:val="18"/>
          <w:szCs w:val="18"/>
          <w:lang w:eastAsia="en-US"/>
        </w:rPr>
        <w:t>/.ssh/id_rsa.pub.</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The key fingerprint is:</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xml:space="preserve">df:93:8c:a1:b8:b7:67:69:3a:1f:65:e8:0e:e9:25:a1 </w:t>
      </w:r>
      <w:r>
        <w:rPr>
          <w:rFonts w:ascii="Consolas" w:eastAsia="Times New Roman" w:hAnsi="Consolas" w:cs="Courier New"/>
          <w:color w:val="313131"/>
          <w:sz w:val="18"/>
          <w:szCs w:val="18"/>
          <w:lang w:eastAsia="en-US"/>
        </w:rPr>
        <w:t>user-a</w:t>
      </w:r>
      <w:r w:rsidRPr="005E063E">
        <w:rPr>
          <w:rFonts w:ascii="Consolas" w:eastAsia="Times New Roman" w:hAnsi="Consolas" w:cs="Courier New"/>
          <w:color w:val="313131"/>
          <w:sz w:val="18"/>
          <w:szCs w:val="18"/>
          <w:lang w:eastAsia="en-US"/>
        </w:rPr>
        <w:t>@CentOS</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The key's randomart image is:</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RSA 2048]----+</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w:t>
      </w:r>
    </w:p>
    <w:p w:rsidR="005E063E" w:rsidRPr="005E063E" w:rsidRDefault="005E063E" w:rsidP="005E063E">
      <w:pPr>
        <w:pStyle w:val="outpuy"/>
      </w:pPr>
      <w:r w:rsidRPr="005E063E">
        <w:t>| |</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Soo |</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o*B. |</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E = *.= |</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oo==. . |</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 ..+Oo</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w:t>
      </w:r>
    </w:p>
    <w:p w:rsidR="005E063E" w:rsidRPr="005E063E" w:rsidRDefault="005E063E" w:rsidP="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313131"/>
          <w:sz w:val="18"/>
          <w:szCs w:val="18"/>
          <w:lang w:eastAsia="en-US"/>
        </w:rPr>
      </w:pPr>
      <w:r w:rsidRPr="005E063E">
        <w:rPr>
          <w:rFonts w:ascii="Consolas" w:eastAsia="Times New Roman" w:hAnsi="Consolas" w:cs="Courier New"/>
          <w:color w:val="313131"/>
          <w:sz w:val="18"/>
          <w:szCs w:val="18"/>
          <w:lang w:eastAsia="en-US"/>
        </w:rPr>
        <w:t>+-----------------+</w:t>
      </w:r>
    </w:p>
    <w:p w:rsidR="005E063E" w:rsidRDefault="005E063E" w:rsidP="005E063E">
      <w:r>
        <w:lastRenderedPageBreak/>
        <w:t>ssh-keygen has generated two keys, first one is private (i.e., id_rsa) and the second one is public (i.e., id_rsa.pub).</w:t>
      </w:r>
    </w:p>
    <w:p w:rsidR="005E063E" w:rsidRDefault="005E063E" w:rsidP="005E063E">
      <w:r>
        <w:t>Note: Never share your PRIVATE KEY with others.</w:t>
      </w:r>
    </w:p>
    <w:p w:rsidR="005E063E" w:rsidRDefault="005E063E" w:rsidP="005E063E">
      <w:r>
        <w:t>Repeat the above step for user-b</w:t>
      </w:r>
    </w:p>
    <w:p w:rsidR="005E063E" w:rsidRDefault="005E063E" w:rsidP="005E063E">
      <w:pPr>
        <w:pStyle w:val="Heading1"/>
      </w:pPr>
      <w:bookmarkStart w:id="7" w:name="_Toc500078095"/>
      <w:r w:rsidRPr="005E063E">
        <w:t>Adding Keys to</w:t>
      </w:r>
      <w:r>
        <w:t xml:space="preserve"> GITHUB</w:t>
      </w:r>
      <w:bookmarkEnd w:id="7"/>
    </w:p>
    <w:p w:rsidR="001D42E8" w:rsidRDefault="001D42E8" w:rsidP="001D42E8">
      <w:r>
        <w:t xml:space="preserve">Login to Github and select the repository </w:t>
      </w:r>
      <w:r w:rsidR="001E4E17">
        <w:t>created earlier</w:t>
      </w:r>
    </w:p>
    <w:p w:rsidR="001E4E17" w:rsidRDefault="001E4E17" w:rsidP="001D42E8">
      <w:r>
        <w:t xml:space="preserve">Click on </w:t>
      </w:r>
      <w:r w:rsidRPr="001E4E17">
        <w:rPr>
          <w:b/>
        </w:rPr>
        <w:t>settings</w:t>
      </w:r>
      <w:r>
        <w:t xml:space="preserve"> </w:t>
      </w:r>
    </w:p>
    <w:p w:rsidR="001E4E17" w:rsidRDefault="001E4E17" w:rsidP="001D42E8">
      <w:r>
        <w:rPr>
          <w:noProof/>
          <w:lang w:eastAsia="en-US"/>
        </w:rPr>
        <w:drawing>
          <wp:inline distT="0" distB="0" distL="0" distR="0" wp14:anchorId="39CF078F" wp14:editId="4F0BD5DE">
            <wp:extent cx="6115050" cy="995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6496" cy="1001789"/>
                    </a:xfrm>
                    <a:prstGeom prst="rect">
                      <a:avLst/>
                    </a:prstGeom>
                  </pic:spPr>
                </pic:pic>
              </a:graphicData>
            </a:graphic>
          </wp:inline>
        </w:drawing>
      </w:r>
    </w:p>
    <w:p w:rsidR="001E4E17" w:rsidRDefault="001E4E17" w:rsidP="001D42E8">
      <w:r>
        <w:t xml:space="preserve">Then click on </w:t>
      </w:r>
      <w:r w:rsidRPr="001E4E17">
        <w:rPr>
          <w:b/>
        </w:rPr>
        <w:t>Deploy keys</w:t>
      </w:r>
    </w:p>
    <w:p w:rsidR="001E4E17" w:rsidRDefault="001E4E17" w:rsidP="001D42E8">
      <w:r>
        <w:rPr>
          <w:noProof/>
          <w:lang w:eastAsia="en-US"/>
        </w:rPr>
        <w:drawing>
          <wp:inline distT="0" distB="0" distL="0" distR="0" wp14:anchorId="2DB47F81" wp14:editId="5B4971CF">
            <wp:extent cx="5724525" cy="19396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834" cy="1942157"/>
                    </a:xfrm>
                    <a:prstGeom prst="rect">
                      <a:avLst/>
                    </a:prstGeom>
                  </pic:spPr>
                </pic:pic>
              </a:graphicData>
            </a:graphic>
          </wp:inline>
        </w:drawing>
      </w:r>
    </w:p>
    <w:p w:rsidR="001E4E17" w:rsidRDefault="001E4E17" w:rsidP="001D42E8">
      <w:pPr>
        <w:rPr>
          <w:b/>
        </w:rPr>
      </w:pPr>
      <w:r>
        <w:t xml:space="preserve">Click on </w:t>
      </w:r>
      <w:r w:rsidRPr="001E4E17">
        <w:rPr>
          <w:b/>
        </w:rPr>
        <w:t>Add deploy key</w:t>
      </w:r>
    </w:p>
    <w:p w:rsidR="001E4E17" w:rsidRDefault="001E4E17" w:rsidP="001D42E8">
      <w:r>
        <w:rPr>
          <w:noProof/>
          <w:lang w:eastAsia="en-US"/>
        </w:rPr>
        <w:drawing>
          <wp:inline distT="0" distB="0" distL="0" distR="0" wp14:anchorId="47680C1B" wp14:editId="6477D85B">
            <wp:extent cx="5676900" cy="16352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766" cy="1640423"/>
                    </a:xfrm>
                    <a:prstGeom prst="rect">
                      <a:avLst/>
                    </a:prstGeom>
                  </pic:spPr>
                </pic:pic>
              </a:graphicData>
            </a:graphic>
          </wp:inline>
        </w:drawing>
      </w:r>
    </w:p>
    <w:p w:rsidR="001E4E17" w:rsidRDefault="001E4E17" w:rsidP="001D42E8">
      <w:r>
        <w:t>Give title as user-a</w:t>
      </w:r>
    </w:p>
    <w:p w:rsidR="001E4E17" w:rsidRDefault="001E4E17" w:rsidP="001D42E8">
      <w:pPr>
        <w:rPr>
          <w:b/>
        </w:rPr>
      </w:pPr>
      <w:r>
        <w:t xml:space="preserve">Copy the content of id_rsa.pub (created in previous step) for user-a and paste it under </w:t>
      </w:r>
      <w:r w:rsidRPr="001E4E17">
        <w:rPr>
          <w:b/>
        </w:rPr>
        <w:t>Key</w:t>
      </w:r>
    </w:p>
    <w:p w:rsidR="001E4E17" w:rsidRDefault="001E4E17" w:rsidP="001D42E8">
      <w:pPr>
        <w:rPr>
          <w:b/>
        </w:rPr>
      </w:pPr>
      <w:r w:rsidRPr="001E4E17">
        <w:lastRenderedPageBreak/>
        <w:t>Select</w:t>
      </w:r>
      <w:r>
        <w:rPr>
          <w:b/>
        </w:rPr>
        <w:t xml:space="preserve"> </w:t>
      </w:r>
      <w:r w:rsidRPr="001E4E17">
        <w:rPr>
          <w:b/>
        </w:rPr>
        <w:t>Allow write access</w:t>
      </w:r>
      <w:r>
        <w:rPr>
          <w:b/>
        </w:rPr>
        <w:t xml:space="preserve"> </w:t>
      </w:r>
      <w:r w:rsidRPr="001E4E17">
        <w:t>and</w:t>
      </w:r>
      <w:r>
        <w:rPr>
          <w:b/>
        </w:rPr>
        <w:t xml:space="preserve"> </w:t>
      </w:r>
      <w:r>
        <w:t xml:space="preserve">Click on </w:t>
      </w:r>
      <w:r w:rsidRPr="001E4E17">
        <w:rPr>
          <w:b/>
        </w:rPr>
        <w:t>Add key</w:t>
      </w:r>
    </w:p>
    <w:p w:rsidR="001E4E17" w:rsidRDefault="001E4E17" w:rsidP="001D42E8">
      <w:r>
        <w:rPr>
          <w:noProof/>
          <w:lang w:eastAsia="en-US"/>
        </w:rPr>
        <w:drawing>
          <wp:inline distT="0" distB="0" distL="0" distR="0" wp14:anchorId="6D9A6479" wp14:editId="67CB5F0E">
            <wp:extent cx="5591175" cy="2972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2793" cy="2972950"/>
                    </a:xfrm>
                    <a:prstGeom prst="rect">
                      <a:avLst/>
                    </a:prstGeom>
                  </pic:spPr>
                </pic:pic>
              </a:graphicData>
            </a:graphic>
          </wp:inline>
        </w:drawing>
      </w:r>
    </w:p>
    <w:p w:rsidR="00997AE2" w:rsidRDefault="00997AE2" w:rsidP="001D42E8">
      <w:r>
        <w:t>Repeat the above steps for user-b</w:t>
      </w:r>
    </w:p>
    <w:p w:rsidR="006A1DC8" w:rsidRDefault="006A1DC8" w:rsidP="006A1DC8">
      <w:pPr>
        <w:pStyle w:val="Heading1"/>
        <w:rPr>
          <w:rFonts w:eastAsia="Times New Roman"/>
          <w:lang w:eastAsia="en-US"/>
        </w:rPr>
      </w:pPr>
      <w:bookmarkStart w:id="8" w:name="_Toc500078096"/>
      <w:r w:rsidRPr="006A1DC8">
        <w:rPr>
          <w:rFonts w:eastAsia="Times New Roman"/>
          <w:lang w:eastAsia="en-US"/>
        </w:rPr>
        <w:t>Push Changes to the Repository</w:t>
      </w:r>
      <w:bookmarkEnd w:id="8"/>
    </w:p>
    <w:p w:rsidR="006A1DC8" w:rsidRDefault="006A1DC8" w:rsidP="006A1DC8">
      <w:pPr>
        <w:rPr>
          <w:rFonts w:eastAsia="Times New Roman"/>
          <w:lang w:eastAsia="en-US"/>
        </w:rPr>
      </w:pPr>
      <w:r w:rsidRPr="006A1DC8">
        <w:rPr>
          <w:rFonts w:eastAsia="Times New Roman"/>
          <w:lang w:eastAsia="en-US"/>
        </w:rPr>
        <w:t>We have created a bare repository on the server and allowed access for two users. From now on,</w:t>
      </w:r>
      <w:r w:rsidRPr="006A1DC8">
        <w:t xml:space="preserve"> </w:t>
      </w:r>
      <w:r>
        <w:rPr>
          <w:rFonts w:eastAsia="Times New Roman"/>
          <w:lang w:eastAsia="en-US"/>
        </w:rPr>
        <w:t>user-a</w:t>
      </w:r>
      <w:r w:rsidRPr="006A1DC8">
        <w:rPr>
          <w:rFonts w:eastAsia="Times New Roman"/>
          <w:lang w:eastAsia="en-US"/>
        </w:rPr>
        <w:t xml:space="preserve"> and </w:t>
      </w:r>
      <w:r>
        <w:rPr>
          <w:rFonts w:eastAsia="Times New Roman"/>
          <w:lang w:eastAsia="en-US"/>
        </w:rPr>
        <w:t>user-b</w:t>
      </w:r>
      <w:r w:rsidRPr="006A1DC8">
        <w:rPr>
          <w:rFonts w:eastAsia="Times New Roman"/>
          <w:lang w:eastAsia="en-US"/>
        </w:rPr>
        <w:t xml:space="preserve"> can push their changes to the repository by adding it as a remote.</w:t>
      </w:r>
    </w:p>
    <w:p w:rsidR="006A1DC8" w:rsidRPr="006A1DC8" w:rsidRDefault="006A1DC8" w:rsidP="006A1DC8">
      <w:pPr>
        <w:rPr>
          <w:rFonts w:eastAsia="Times New Roman"/>
          <w:lang w:eastAsia="en-US"/>
        </w:rPr>
      </w:pPr>
      <w:r w:rsidRPr="006A1DC8">
        <w:rPr>
          <w:rFonts w:eastAsia="Times New Roman"/>
          <w:lang w:eastAsia="en-US"/>
        </w:rPr>
        <w:t>Git init command creates .git directory to store metadata about the repository every time it reads the configuration from the .git/config file.</w:t>
      </w:r>
    </w:p>
    <w:p w:rsidR="006A1DC8" w:rsidRDefault="006A1DC8" w:rsidP="006A1DC8">
      <w:pPr>
        <w:rPr>
          <w:rFonts w:eastAsia="Times New Roman"/>
          <w:lang w:eastAsia="en-US"/>
        </w:rPr>
      </w:pPr>
      <w:r>
        <w:rPr>
          <w:rFonts w:eastAsia="Times New Roman"/>
          <w:lang w:eastAsia="en-US"/>
        </w:rPr>
        <w:t>user-a</w:t>
      </w:r>
      <w:r w:rsidRPr="006A1DC8">
        <w:rPr>
          <w:rFonts w:eastAsia="Times New Roman"/>
          <w:lang w:eastAsia="en-US"/>
        </w:rPr>
        <w:t xml:space="preserve"> creates a new directory, adds </w:t>
      </w:r>
      <w:r>
        <w:rPr>
          <w:rFonts w:eastAsia="Times New Roman"/>
          <w:lang w:eastAsia="en-US"/>
        </w:rPr>
        <w:t>test.txt</w:t>
      </w:r>
      <w:r w:rsidRPr="006A1DC8">
        <w:rPr>
          <w:rFonts w:eastAsia="Times New Roman"/>
          <w:lang w:eastAsia="en-US"/>
        </w:rPr>
        <w:t xml:space="preserve"> file, and commits his change as initial commit. After commit, he verifies the commit message by running the git log command.</w:t>
      </w:r>
    </w:p>
    <w:p w:rsidR="00A661FA" w:rsidRPr="00A661FA" w:rsidRDefault="00A661FA" w:rsidP="00A661FA">
      <w:pPr>
        <w:pStyle w:val="outpuy"/>
      </w:pPr>
      <w:r w:rsidRPr="00A661FA">
        <w:t>[user-a@gitlab ~]$ pwd</w:t>
      </w:r>
    </w:p>
    <w:p w:rsidR="00A661FA" w:rsidRPr="00A661FA" w:rsidRDefault="00A661FA" w:rsidP="00A661FA">
      <w:pPr>
        <w:pStyle w:val="outpuy"/>
      </w:pPr>
      <w:r w:rsidRPr="00A661FA">
        <w:t>/home/user-a</w:t>
      </w:r>
    </w:p>
    <w:p w:rsidR="00A661FA" w:rsidRPr="00A661FA" w:rsidRDefault="00A661FA" w:rsidP="00A661FA">
      <w:pPr>
        <w:pStyle w:val="outpuy"/>
      </w:pPr>
      <w:r w:rsidRPr="00A661FA">
        <w:t>[user-a@gitlab ~]$ mkdir user-a_repo</w:t>
      </w:r>
    </w:p>
    <w:p w:rsidR="00A661FA" w:rsidRPr="00A661FA" w:rsidRDefault="00A661FA" w:rsidP="00A661FA">
      <w:pPr>
        <w:pStyle w:val="outpuy"/>
      </w:pPr>
      <w:r w:rsidRPr="00A661FA">
        <w:t>[user-a@gitlab ~]$ cd user-a_repo/</w:t>
      </w:r>
    </w:p>
    <w:p w:rsidR="00A661FA" w:rsidRPr="00A661FA" w:rsidRDefault="00A661FA" w:rsidP="00A661FA">
      <w:pPr>
        <w:pStyle w:val="outpuy"/>
      </w:pPr>
      <w:r w:rsidRPr="00A661FA">
        <w:t>[user-a@gitlab user-a_repo]$ git init</w:t>
      </w:r>
    </w:p>
    <w:p w:rsidR="00A661FA" w:rsidRPr="00A661FA" w:rsidRDefault="00A661FA" w:rsidP="00A661FA">
      <w:pPr>
        <w:pStyle w:val="outpuy"/>
      </w:pPr>
      <w:r w:rsidRPr="00A661FA">
        <w:t>Initialized empty Git repository in /home/user-a/user-a_repo/.git/</w:t>
      </w:r>
    </w:p>
    <w:p w:rsidR="00A661FA" w:rsidRPr="00A661FA" w:rsidRDefault="00A661FA" w:rsidP="00A661FA">
      <w:pPr>
        <w:pStyle w:val="outpuy"/>
      </w:pPr>
      <w:r w:rsidRPr="00A661FA">
        <w:t>[user-a@gitlab user-a_repo]$ echo 'TODO: Add contents for testfile' &gt; test.txt</w:t>
      </w:r>
    </w:p>
    <w:p w:rsidR="00A661FA" w:rsidRPr="00A661FA" w:rsidRDefault="00A661FA" w:rsidP="00A661FA">
      <w:pPr>
        <w:pStyle w:val="outpuy"/>
      </w:pPr>
      <w:r w:rsidRPr="00A661FA">
        <w:t>[user-a@gitlab user-a_repo]$ git status -s</w:t>
      </w:r>
    </w:p>
    <w:p w:rsidR="00A661FA" w:rsidRPr="00A661FA" w:rsidRDefault="00A661FA" w:rsidP="00A661FA">
      <w:pPr>
        <w:pStyle w:val="outpuy"/>
      </w:pPr>
      <w:r w:rsidRPr="00A661FA">
        <w:t>?? test.txt</w:t>
      </w:r>
    </w:p>
    <w:p w:rsidR="00A661FA" w:rsidRPr="00A661FA" w:rsidRDefault="00A661FA" w:rsidP="00A661FA">
      <w:pPr>
        <w:pStyle w:val="outpuy"/>
      </w:pPr>
      <w:r w:rsidRPr="00A661FA">
        <w:t>[user-a@gitlab user-a_repo]$ git add .</w:t>
      </w:r>
    </w:p>
    <w:p w:rsidR="00A661FA" w:rsidRPr="00A661FA" w:rsidRDefault="00A661FA" w:rsidP="00A661FA">
      <w:pPr>
        <w:pStyle w:val="outpuy"/>
      </w:pPr>
      <w:r w:rsidRPr="00A661FA">
        <w:t>[user-a@gitlab user-a_repo]$ git status -s</w:t>
      </w:r>
    </w:p>
    <w:p w:rsidR="00A661FA" w:rsidRPr="00A661FA" w:rsidRDefault="00A661FA" w:rsidP="00A661FA">
      <w:pPr>
        <w:pStyle w:val="outpuy"/>
      </w:pPr>
      <w:r w:rsidRPr="00A661FA">
        <w:t>A  test.txt</w:t>
      </w:r>
    </w:p>
    <w:p w:rsidR="006A1DC8" w:rsidRDefault="00A661FA" w:rsidP="00A661FA">
      <w:pPr>
        <w:pStyle w:val="outpuy"/>
      </w:pPr>
      <w:r w:rsidRPr="00A661FA">
        <w:t>[user-a@gitlab user-a_repo]$ git commit -m 'Initial commit'</w:t>
      </w:r>
    </w:p>
    <w:p w:rsidR="00A661FA" w:rsidRDefault="00A661FA" w:rsidP="00A661FA">
      <w:pPr>
        <w:rPr>
          <w:rFonts w:eastAsia="Times New Roman"/>
        </w:rPr>
      </w:pPr>
      <w:r w:rsidRPr="00A661FA">
        <w:rPr>
          <w:rFonts w:eastAsia="Times New Roman"/>
        </w:rPr>
        <w:t>The above command will produce the following result.</w:t>
      </w:r>
    </w:p>
    <w:p w:rsidR="00A661FA" w:rsidRPr="00A661FA" w:rsidRDefault="00A661FA" w:rsidP="00A661FA">
      <w:pPr>
        <w:pStyle w:val="outpuy"/>
      </w:pPr>
      <w:r w:rsidRPr="00A661FA">
        <w:t>[master (root-commit) 35ff72a] Initial commit</w:t>
      </w:r>
    </w:p>
    <w:p w:rsidR="00A661FA" w:rsidRPr="00A661FA" w:rsidRDefault="00A661FA" w:rsidP="00A661FA">
      <w:pPr>
        <w:pStyle w:val="outpuy"/>
      </w:pPr>
      <w:r w:rsidRPr="00A661FA">
        <w:t xml:space="preserve"> 1 file changed, 1 insertion(+)</w:t>
      </w:r>
    </w:p>
    <w:p w:rsidR="00A661FA" w:rsidRDefault="00A661FA" w:rsidP="00A661FA">
      <w:pPr>
        <w:pStyle w:val="outpuy"/>
      </w:pPr>
      <w:r w:rsidRPr="00A661FA">
        <w:t xml:space="preserve"> create mode 100644 test.txt</w:t>
      </w:r>
    </w:p>
    <w:p w:rsidR="00A661FA" w:rsidRDefault="00A661FA" w:rsidP="00A661FA">
      <w:pPr>
        <w:rPr>
          <w:rFonts w:eastAsia="Times New Roman"/>
        </w:rPr>
      </w:pPr>
      <w:r>
        <w:rPr>
          <w:rFonts w:eastAsia="Times New Roman"/>
        </w:rPr>
        <w:lastRenderedPageBreak/>
        <w:t xml:space="preserve">user-a </w:t>
      </w:r>
      <w:r w:rsidRPr="00A661FA">
        <w:rPr>
          <w:rFonts w:eastAsia="Times New Roman"/>
        </w:rPr>
        <w:t>checks the log message by executing the git log command.</w:t>
      </w:r>
    </w:p>
    <w:p w:rsidR="00A661FA" w:rsidRPr="00A661FA" w:rsidRDefault="00A661FA" w:rsidP="00A661FA">
      <w:pPr>
        <w:pStyle w:val="outpuy"/>
      </w:pPr>
      <w:r w:rsidRPr="00A661FA">
        <w:t>[user-a@gitlab user-a_repo]$  git log</w:t>
      </w:r>
    </w:p>
    <w:p w:rsidR="00A661FA" w:rsidRPr="00A661FA" w:rsidRDefault="00A661FA" w:rsidP="00A661FA">
      <w:pPr>
        <w:pStyle w:val="outpuy"/>
      </w:pPr>
      <w:r w:rsidRPr="00A661FA">
        <w:t>commit 35ff72afbbc575e6586789c6737121aa9f5998ee</w:t>
      </w:r>
    </w:p>
    <w:p w:rsidR="00A661FA" w:rsidRPr="00A661FA" w:rsidRDefault="00A661FA" w:rsidP="00A661FA">
      <w:pPr>
        <w:pStyle w:val="outpuy"/>
      </w:pPr>
      <w:r w:rsidRPr="00A661FA">
        <w:t>Author: usera &lt;usera@zippyops.com&gt;</w:t>
      </w:r>
    </w:p>
    <w:p w:rsidR="00A661FA" w:rsidRPr="00A661FA" w:rsidRDefault="00A661FA" w:rsidP="00A661FA">
      <w:pPr>
        <w:pStyle w:val="outpuy"/>
      </w:pPr>
      <w:r w:rsidRPr="00A661FA">
        <w:t>Date:   Fri Dec 1 01:52:15 2017 -0500</w:t>
      </w:r>
    </w:p>
    <w:p w:rsidR="00A661FA" w:rsidRPr="00A661FA" w:rsidRDefault="00A661FA" w:rsidP="00A661FA">
      <w:pPr>
        <w:pStyle w:val="outpuy"/>
      </w:pPr>
    </w:p>
    <w:p w:rsidR="00A661FA" w:rsidRDefault="00A661FA" w:rsidP="00A661FA">
      <w:pPr>
        <w:pStyle w:val="outpuy"/>
      </w:pPr>
      <w:r w:rsidRPr="00A661FA">
        <w:t xml:space="preserve">    Initial commit</w:t>
      </w:r>
    </w:p>
    <w:p w:rsidR="00A661FA" w:rsidRDefault="00A661FA" w:rsidP="00A661FA">
      <w:r>
        <w:rPr>
          <w:rFonts w:eastAsia="Times New Roman"/>
        </w:rPr>
        <w:t xml:space="preserve">User-a </w:t>
      </w:r>
      <w:r>
        <w:t>committed his changes to the local repository. Now, it’s time to push the changes to the remote repository. But before that, we have to add the repository as a remote, this is a one-time operation. After this, he can safely push the changes to the remote repository</w:t>
      </w:r>
      <w:r w:rsidR="00D97FC6">
        <w:t>. (</w:t>
      </w:r>
      <w:r>
        <w:t>The clone URL which we have earlier)</w:t>
      </w:r>
    </w:p>
    <w:p w:rsidR="00A661FA" w:rsidRDefault="00A661FA" w:rsidP="00A661FA">
      <w:r>
        <w:rPr>
          <w:b/>
          <w:bCs/>
        </w:rPr>
        <w:t>Note:</w:t>
      </w:r>
      <w:r>
        <w:t> By default, Git pushes only to matching branches: For every branch that exists on the local side, the remote side is updated if a branch with the same name already exists there. In our tutorials, every time we push changes to the </w:t>
      </w:r>
      <w:r>
        <w:rPr>
          <w:b/>
          <w:bCs/>
        </w:rPr>
        <w:t>origin master</w:t>
      </w:r>
      <w:r>
        <w:t> branch, use appropriate branch name according to your requirement.</w:t>
      </w:r>
    </w:p>
    <w:p w:rsidR="00A661FA" w:rsidRDefault="00A661FA" w:rsidP="00A661FA">
      <w:pPr>
        <w:pStyle w:val="outpuy"/>
      </w:pPr>
      <w:r>
        <w:t>[user-a@gitlab user-a_repo]$ git remote add origin git@github.com:Zippyops/gitlab.git</w:t>
      </w:r>
    </w:p>
    <w:p w:rsidR="00A661FA" w:rsidRDefault="00A661FA" w:rsidP="00A661FA">
      <w:pPr>
        <w:pStyle w:val="outpuy"/>
      </w:pPr>
      <w:r>
        <w:t>[user-a@gitlab user-a_repo]$  git push origin master</w:t>
      </w:r>
    </w:p>
    <w:p w:rsidR="00A661FA" w:rsidRDefault="00A661FA" w:rsidP="00A661FA">
      <w:pPr>
        <w:rPr>
          <w:rFonts w:eastAsia="Times New Roman"/>
        </w:rPr>
      </w:pPr>
      <w:r w:rsidRPr="00A661FA">
        <w:rPr>
          <w:rFonts w:eastAsia="Times New Roman"/>
        </w:rPr>
        <w:t>The above command will produce the following result.</w:t>
      </w:r>
      <w:bookmarkStart w:id="9" w:name="_GoBack"/>
      <w:bookmarkEnd w:id="9"/>
    </w:p>
    <w:p w:rsidR="00A661FA" w:rsidRPr="00A661FA" w:rsidRDefault="00A661FA" w:rsidP="00A661FA">
      <w:pPr>
        <w:pStyle w:val="outpuy"/>
      </w:pPr>
      <w:r w:rsidRPr="00A661FA">
        <w:t>[user-a@gitlab user-a_repo]$  git push origin master</w:t>
      </w:r>
    </w:p>
    <w:p w:rsidR="00A661FA" w:rsidRPr="00A661FA" w:rsidRDefault="00A661FA" w:rsidP="00A661FA">
      <w:pPr>
        <w:pStyle w:val="outpuy"/>
      </w:pPr>
      <w:r w:rsidRPr="00A661FA">
        <w:t>Counting objects: 3, done.</w:t>
      </w:r>
    </w:p>
    <w:p w:rsidR="00A661FA" w:rsidRPr="00A661FA" w:rsidRDefault="00A661FA" w:rsidP="00A661FA">
      <w:pPr>
        <w:pStyle w:val="outpuy"/>
      </w:pPr>
      <w:r w:rsidRPr="00A661FA">
        <w:t>Writing objects: 100% (3/3), 241 bytes | 0 bytes/s, done.</w:t>
      </w:r>
    </w:p>
    <w:p w:rsidR="00A661FA" w:rsidRPr="00A661FA" w:rsidRDefault="00A661FA" w:rsidP="00A661FA">
      <w:pPr>
        <w:pStyle w:val="outpuy"/>
      </w:pPr>
      <w:r w:rsidRPr="00A661FA">
        <w:t>Total 3 (delta 0), reused 0 (delta 0)</w:t>
      </w:r>
    </w:p>
    <w:p w:rsidR="00A661FA" w:rsidRPr="00A661FA" w:rsidRDefault="00A661FA" w:rsidP="00A661FA">
      <w:pPr>
        <w:pStyle w:val="outpuy"/>
      </w:pPr>
      <w:r w:rsidRPr="00A661FA">
        <w:t>To git@github.com:Zippyops/gitlab.git</w:t>
      </w:r>
    </w:p>
    <w:p w:rsidR="00A661FA" w:rsidRDefault="00A661FA" w:rsidP="00A661FA">
      <w:pPr>
        <w:pStyle w:val="outpuy"/>
      </w:pPr>
      <w:r w:rsidRPr="00A661FA">
        <w:t xml:space="preserve"> * [new branch]      master -&gt; master</w:t>
      </w:r>
    </w:p>
    <w:p w:rsidR="00A661FA" w:rsidRDefault="00A661FA" w:rsidP="00A661FA">
      <w:pPr>
        <w:rPr>
          <w:rFonts w:eastAsia="Times New Roman"/>
        </w:rPr>
      </w:pPr>
      <w:r w:rsidRPr="00A661FA">
        <w:rPr>
          <w:rFonts w:eastAsia="Times New Roman"/>
        </w:rPr>
        <w:t>Now, the changes are successfully committed to the remote repository.</w:t>
      </w:r>
    </w:p>
    <w:p w:rsidR="00113591" w:rsidRDefault="00113591" w:rsidP="00113591">
      <w:pPr>
        <w:pStyle w:val="Heading1"/>
        <w:rPr>
          <w:rFonts w:eastAsia="Times New Roman"/>
        </w:rPr>
      </w:pPr>
      <w:bookmarkStart w:id="10" w:name="_Toc500078097"/>
      <w:r w:rsidRPr="00113591">
        <w:rPr>
          <w:rFonts w:eastAsia="Times New Roman"/>
        </w:rPr>
        <w:t>Git - Clone Operation</w:t>
      </w:r>
      <w:bookmarkEnd w:id="10"/>
    </w:p>
    <w:p w:rsidR="00113591" w:rsidRPr="00113591" w:rsidRDefault="00113591" w:rsidP="00113591">
      <w:pPr>
        <w:rPr>
          <w:rFonts w:eastAsia="Times New Roman"/>
        </w:rPr>
      </w:pPr>
      <w:r w:rsidRPr="00113591">
        <w:rPr>
          <w:rFonts w:eastAsia="Times New Roman"/>
        </w:rPr>
        <w:t xml:space="preserve">We have a bare repository on the Git server and </w:t>
      </w:r>
      <w:r>
        <w:rPr>
          <w:rFonts w:eastAsia="Times New Roman"/>
        </w:rPr>
        <w:t>user-a</w:t>
      </w:r>
      <w:r w:rsidRPr="00113591">
        <w:rPr>
          <w:rFonts w:eastAsia="Times New Roman"/>
        </w:rPr>
        <w:t xml:space="preserve"> also pushed his first version. Now, </w:t>
      </w:r>
      <w:r>
        <w:rPr>
          <w:rFonts w:eastAsia="Times New Roman"/>
        </w:rPr>
        <w:t>user-b</w:t>
      </w:r>
      <w:r w:rsidRPr="00113591">
        <w:rPr>
          <w:rFonts w:eastAsia="Times New Roman"/>
        </w:rPr>
        <w:t xml:space="preserve"> can view his changes. The Clone operation creates an instance of the remote repository.</w:t>
      </w:r>
    </w:p>
    <w:p w:rsidR="00113591" w:rsidRDefault="00113591" w:rsidP="00113591">
      <w:pPr>
        <w:rPr>
          <w:rFonts w:eastAsia="Times New Roman"/>
        </w:rPr>
      </w:pPr>
      <w:r>
        <w:rPr>
          <w:rFonts w:eastAsia="Times New Roman"/>
        </w:rPr>
        <w:t>user-b</w:t>
      </w:r>
      <w:r w:rsidRPr="00113591">
        <w:rPr>
          <w:rFonts w:eastAsia="Times New Roman"/>
        </w:rPr>
        <w:t xml:space="preserve"> creates a new directory in his home directory and performs the clone operation.</w:t>
      </w:r>
    </w:p>
    <w:p w:rsidR="00113591" w:rsidRPr="00113591" w:rsidRDefault="00113591" w:rsidP="001B4EFE">
      <w:pPr>
        <w:pStyle w:val="outpuy"/>
      </w:pPr>
      <w:r w:rsidRPr="00113591">
        <w:t>[user-b@gitlab ~]$ mkdir user-b_repo</w:t>
      </w:r>
    </w:p>
    <w:p w:rsidR="00113591" w:rsidRPr="00113591" w:rsidRDefault="00113591" w:rsidP="001B4EFE">
      <w:pPr>
        <w:pStyle w:val="outpuy"/>
      </w:pPr>
      <w:r w:rsidRPr="00113591">
        <w:t>[user-b@gitlab ~]$ cd user-b_repo/</w:t>
      </w:r>
    </w:p>
    <w:p w:rsidR="00113591" w:rsidRDefault="00113591" w:rsidP="001B4EFE">
      <w:pPr>
        <w:pStyle w:val="outpuy"/>
      </w:pPr>
      <w:r w:rsidRPr="00113591">
        <w:t xml:space="preserve">[user-b@gitlab user-b_repo]$ git clone </w:t>
      </w:r>
      <w:hyperlink r:id="rId17" w:history="1">
        <w:r w:rsidRPr="009D22D2">
          <w:rPr>
            <w:rStyle w:val="Hyperlink"/>
          </w:rPr>
          <w:t>git@github.com:Zippyops/gitlab.git</w:t>
        </w:r>
      </w:hyperlink>
    </w:p>
    <w:p w:rsidR="00113591" w:rsidRDefault="00113591" w:rsidP="001B4EFE">
      <w:pPr>
        <w:rPr>
          <w:shd w:val="clear" w:color="auto" w:fill="FFFFFF"/>
        </w:rPr>
      </w:pPr>
      <w:r>
        <w:rPr>
          <w:shd w:val="clear" w:color="auto" w:fill="FFFFFF"/>
        </w:rPr>
        <w:t>The above command will produce the following result.</w:t>
      </w:r>
    </w:p>
    <w:p w:rsidR="00113591" w:rsidRPr="00113591" w:rsidRDefault="00113591" w:rsidP="001B4EFE">
      <w:pPr>
        <w:pStyle w:val="outpuy"/>
      </w:pPr>
      <w:r w:rsidRPr="00113591">
        <w:t>[user-b@gitlab user-b_repo]$ git clone git@github.com:Zippyops/gitlab.git</w:t>
      </w:r>
    </w:p>
    <w:p w:rsidR="00113591" w:rsidRPr="00113591" w:rsidRDefault="00113591" w:rsidP="001B4EFE">
      <w:pPr>
        <w:pStyle w:val="outpuy"/>
      </w:pPr>
      <w:r w:rsidRPr="00113591">
        <w:t>Cloning into 'gitlab'...</w:t>
      </w:r>
    </w:p>
    <w:p w:rsidR="00113591" w:rsidRPr="00113591" w:rsidRDefault="00113591" w:rsidP="001B4EFE">
      <w:pPr>
        <w:pStyle w:val="outpuy"/>
      </w:pPr>
      <w:r w:rsidRPr="00113591">
        <w:t>Warning: Permanently added the RSA host key for IP address '192.30.253.112' to the list of known hosts.</w:t>
      </w:r>
    </w:p>
    <w:p w:rsidR="00113591" w:rsidRPr="00113591" w:rsidRDefault="00113591" w:rsidP="001B4EFE">
      <w:pPr>
        <w:pStyle w:val="outpuy"/>
      </w:pPr>
      <w:r w:rsidRPr="00113591">
        <w:t>remote: Counting objects: 3, done.</w:t>
      </w:r>
    </w:p>
    <w:p w:rsidR="00113591" w:rsidRPr="00113591" w:rsidRDefault="00113591" w:rsidP="001B4EFE">
      <w:pPr>
        <w:pStyle w:val="outpuy"/>
      </w:pPr>
      <w:proofErr w:type="gramStart"/>
      <w:r w:rsidRPr="00113591">
        <w:t>remote</w:t>
      </w:r>
      <w:proofErr w:type="gramEnd"/>
      <w:r w:rsidRPr="00113591">
        <w:t>: Total 3 (delta 0), reused 3 (delta 0), pack-reused 0</w:t>
      </w:r>
    </w:p>
    <w:p w:rsidR="00113591" w:rsidRDefault="00113591" w:rsidP="001B4EFE">
      <w:pPr>
        <w:pStyle w:val="outpuy"/>
      </w:pPr>
      <w:r w:rsidRPr="00113591">
        <w:t>Receiving objects: 100% (3/3), done.</w:t>
      </w:r>
    </w:p>
    <w:p w:rsidR="00113591" w:rsidRDefault="00113591" w:rsidP="001B4EFE">
      <w:pPr>
        <w:rPr>
          <w:rFonts w:eastAsia="Times New Roman"/>
        </w:rPr>
      </w:pPr>
      <w:r>
        <w:rPr>
          <w:rFonts w:eastAsia="Times New Roman"/>
        </w:rPr>
        <w:t xml:space="preserve">User-b </w:t>
      </w:r>
      <w:r>
        <w:rPr>
          <w:shd w:val="clear" w:color="auto" w:fill="FFFFFF"/>
        </w:rPr>
        <w:t>changes the directory to new local repository and lists its directory contents.</w:t>
      </w:r>
    </w:p>
    <w:p w:rsidR="00113591" w:rsidRPr="00113591" w:rsidRDefault="00113591" w:rsidP="001B4EFE">
      <w:pPr>
        <w:pStyle w:val="outpuy"/>
      </w:pPr>
      <w:r w:rsidRPr="00113591">
        <w:lastRenderedPageBreak/>
        <w:t xml:space="preserve">[user-b@gitlab user-b_repo]$ </w:t>
      </w:r>
      <w:proofErr w:type="gramStart"/>
      <w:r w:rsidRPr="00113591">
        <w:t>cd</w:t>
      </w:r>
      <w:proofErr w:type="gramEnd"/>
      <w:r w:rsidRPr="00113591">
        <w:t xml:space="preserve"> gitlab/</w:t>
      </w:r>
    </w:p>
    <w:p w:rsidR="00113591" w:rsidRPr="00113591" w:rsidRDefault="00113591" w:rsidP="001B4EFE">
      <w:pPr>
        <w:pStyle w:val="outpuy"/>
      </w:pPr>
      <w:r w:rsidRPr="00113591">
        <w:t xml:space="preserve">[user-b@gitlab gitlab]$ </w:t>
      </w:r>
      <w:proofErr w:type="gramStart"/>
      <w:r w:rsidRPr="00113591">
        <w:t>ls</w:t>
      </w:r>
      <w:proofErr w:type="gramEnd"/>
    </w:p>
    <w:p w:rsidR="001B4EFE" w:rsidRDefault="00113591" w:rsidP="001B4EFE">
      <w:pPr>
        <w:pStyle w:val="outpuy"/>
      </w:pPr>
      <w:r w:rsidRPr="00113591">
        <w:t>test.txt</w:t>
      </w:r>
    </w:p>
    <w:p w:rsidR="001B4EFE" w:rsidRDefault="00B15D64" w:rsidP="00B15D64">
      <w:pPr>
        <w:pStyle w:val="Heading1"/>
        <w:rPr>
          <w:rFonts w:eastAsia="Times New Roman"/>
        </w:rPr>
      </w:pPr>
      <w:bookmarkStart w:id="11" w:name="_Toc500078098"/>
      <w:r w:rsidRPr="00B15D64">
        <w:rPr>
          <w:rFonts w:eastAsia="Times New Roman"/>
        </w:rPr>
        <w:t>Git - Perform Changes</w:t>
      </w:r>
      <w:bookmarkEnd w:id="11"/>
    </w:p>
    <w:p w:rsidR="00B15D64" w:rsidRDefault="00B15D64" w:rsidP="00B15D64">
      <w:pPr>
        <w:rPr>
          <w:shd w:val="clear" w:color="auto" w:fill="FFFFFF"/>
        </w:rPr>
      </w:pPr>
      <w:r>
        <w:rPr>
          <w:rFonts w:eastAsia="Times New Roman"/>
        </w:rPr>
        <w:t xml:space="preserve">User-b </w:t>
      </w:r>
      <w:r>
        <w:rPr>
          <w:shd w:val="clear" w:color="auto" w:fill="FFFFFF"/>
        </w:rPr>
        <w:t>clones the repository and decides to implement basic string operations. So he creates string.c file. After adding the contents, string.c will look like as follows:</w:t>
      </w:r>
    </w:p>
    <w:p w:rsidR="00B15D64" w:rsidRDefault="00B15D64" w:rsidP="00B15D64">
      <w:pPr>
        <w:pStyle w:val="outpuy"/>
        <w:rPr>
          <w:shd w:val="clear" w:color="auto" w:fill="FFFFFF"/>
        </w:rPr>
      </w:pPr>
      <w:proofErr w:type="gramStart"/>
      <w:r w:rsidRPr="00B15D64">
        <w:rPr>
          <w:shd w:val="clear" w:color="auto" w:fill="FFFFFF"/>
        </w:rPr>
        <w:t>vi</w:t>
      </w:r>
      <w:proofErr w:type="gramEnd"/>
      <w:r w:rsidRPr="00B15D64">
        <w:rPr>
          <w:shd w:val="clear" w:color="auto" w:fill="FFFFFF"/>
        </w:rPr>
        <w:t xml:space="preserve"> string.c</w:t>
      </w:r>
    </w:p>
    <w:p w:rsidR="00B15D64" w:rsidRPr="00B15D64" w:rsidRDefault="00B15D64" w:rsidP="00B15D64">
      <w:pPr>
        <w:pStyle w:val="outpuy"/>
        <w:rPr>
          <w:shd w:val="clear" w:color="auto" w:fill="FFFFFF"/>
        </w:rPr>
      </w:pPr>
      <w:r w:rsidRPr="00B15D64">
        <w:rPr>
          <w:shd w:val="clear" w:color="auto" w:fill="FFFFFF"/>
        </w:rPr>
        <w:t>#include &lt;stdio.h&gt;</w:t>
      </w:r>
    </w:p>
    <w:p w:rsidR="00B15D64" w:rsidRPr="00B15D64" w:rsidRDefault="00B15D64" w:rsidP="00B15D64">
      <w:pPr>
        <w:pStyle w:val="outpuy"/>
        <w:rPr>
          <w:shd w:val="clear" w:color="auto" w:fill="FFFFFF"/>
        </w:rPr>
      </w:pPr>
    </w:p>
    <w:p w:rsidR="00B15D64" w:rsidRPr="00B15D64" w:rsidRDefault="00B15D64" w:rsidP="00B15D64">
      <w:pPr>
        <w:pStyle w:val="outpuy"/>
        <w:rPr>
          <w:shd w:val="clear" w:color="auto" w:fill="FFFFFF"/>
        </w:rPr>
      </w:pPr>
      <w:proofErr w:type="gramStart"/>
      <w:r w:rsidRPr="00B15D64">
        <w:rPr>
          <w:shd w:val="clear" w:color="auto" w:fill="FFFFFF"/>
        </w:rPr>
        <w:t>int</w:t>
      </w:r>
      <w:proofErr w:type="gramEnd"/>
      <w:r w:rsidRPr="00B15D64">
        <w:rPr>
          <w:shd w:val="clear" w:color="auto" w:fill="FFFFFF"/>
        </w:rPr>
        <w:t xml:space="preserve"> my_strlen(char *s)</w:t>
      </w:r>
    </w:p>
    <w:p w:rsidR="00B15D64" w:rsidRPr="00B15D64" w:rsidRDefault="00B15D64" w:rsidP="00B15D64">
      <w:pPr>
        <w:pStyle w:val="outpuy"/>
        <w:rPr>
          <w:shd w:val="clear" w:color="auto" w:fill="FFFFFF"/>
        </w:rPr>
      </w:pPr>
      <w:r w:rsidRPr="00B15D64">
        <w:rPr>
          <w:shd w:val="clear" w:color="auto" w:fill="FFFFFF"/>
        </w:rPr>
        <w:t>{</w:t>
      </w: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char</w:t>
      </w:r>
      <w:proofErr w:type="gramEnd"/>
      <w:r w:rsidRPr="00B15D64">
        <w:rPr>
          <w:shd w:val="clear" w:color="auto" w:fill="FFFFFF"/>
        </w:rPr>
        <w:t xml:space="preserve"> *p = s;</w:t>
      </w:r>
    </w:p>
    <w:p w:rsidR="00B15D64" w:rsidRPr="00B15D64" w:rsidRDefault="00B15D64" w:rsidP="00B15D64">
      <w:pPr>
        <w:pStyle w:val="outpuy"/>
        <w:rPr>
          <w:shd w:val="clear" w:color="auto" w:fill="FFFFFF"/>
        </w:rPr>
      </w:pP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while</w:t>
      </w:r>
      <w:proofErr w:type="gramEnd"/>
      <w:r w:rsidRPr="00B15D64">
        <w:rPr>
          <w:shd w:val="clear" w:color="auto" w:fill="FFFFFF"/>
        </w:rPr>
        <w:t xml:space="preserve"> (*p)</w:t>
      </w:r>
    </w:p>
    <w:p w:rsidR="00B15D64" w:rsidRPr="00B15D64" w:rsidRDefault="00B15D64" w:rsidP="00B15D64">
      <w:pPr>
        <w:pStyle w:val="outpuy"/>
        <w:rPr>
          <w:shd w:val="clear" w:color="auto" w:fill="FFFFFF"/>
        </w:rPr>
      </w:pPr>
      <w:r w:rsidRPr="00B15D64">
        <w:rPr>
          <w:shd w:val="clear" w:color="auto" w:fill="FFFFFF"/>
        </w:rPr>
        <w:t xml:space="preserve">      ++p;</w:t>
      </w:r>
    </w:p>
    <w:p w:rsidR="00B15D64" w:rsidRPr="00B15D64" w:rsidRDefault="00B15D64" w:rsidP="00B15D64">
      <w:pPr>
        <w:pStyle w:val="outpuy"/>
        <w:rPr>
          <w:shd w:val="clear" w:color="auto" w:fill="FFFFFF"/>
        </w:rPr>
      </w:pP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return</w:t>
      </w:r>
      <w:proofErr w:type="gramEnd"/>
      <w:r w:rsidRPr="00B15D64">
        <w:rPr>
          <w:shd w:val="clear" w:color="auto" w:fill="FFFFFF"/>
        </w:rPr>
        <w:t xml:space="preserve"> (p - s);</w:t>
      </w:r>
    </w:p>
    <w:p w:rsidR="00B15D64" w:rsidRPr="00B15D64" w:rsidRDefault="00B15D64" w:rsidP="00B15D64">
      <w:pPr>
        <w:pStyle w:val="outpuy"/>
        <w:rPr>
          <w:shd w:val="clear" w:color="auto" w:fill="FFFFFF"/>
        </w:rPr>
      </w:pPr>
      <w:r w:rsidRPr="00B15D64">
        <w:rPr>
          <w:shd w:val="clear" w:color="auto" w:fill="FFFFFF"/>
        </w:rPr>
        <w:t>}</w:t>
      </w:r>
    </w:p>
    <w:p w:rsidR="00B15D64" w:rsidRPr="00B15D64" w:rsidRDefault="00B15D64" w:rsidP="00B15D64">
      <w:pPr>
        <w:pStyle w:val="outpuy"/>
        <w:rPr>
          <w:shd w:val="clear" w:color="auto" w:fill="FFFFFF"/>
        </w:rPr>
      </w:pPr>
    </w:p>
    <w:p w:rsidR="00B15D64" w:rsidRPr="00B15D64" w:rsidRDefault="00B15D64" w:rsidP="00B15D64">
      <w:pPr>
        <w:pStyle w:val="outpuy"/>
        <w:rPr>
          <w:shd w:val="clear" w:color="auto" w:fill="FFFFFF"/>
        </w:rPr>
      </w:pPr>
      <w:proofErr w:type="gramStart"/>
      <w:r w:rsidRPr="00B15D64">
        <w:rPr>
          <w:shd w:val="clear" w:color="auto" w:fill="FFFFFF"/>
        </w:rPr>
        <w:t>int</w:t>
      </w:r>
      <w:proofErr w:type="gramEnd"/>
      <w:r w:rsidRPr="00B15D64">
        <w:rPr>
          <w:shd w:val="clear" w:color="auto" w:fill="FFFFFF"/>
        </w:rPr>
        <w:t xml:space="preserve"> main(void)</w:t>
      </w:r>
    </w:p>
    <w:p w:rsidR="00B15D64" w:rsidRPr="00B15D64" w:rsidRDefault="00B15D64" w:rsidP="00B15D64">
      <w:pPr>
        <w:pStyle w:val="outpuy"/>
        <w:rPr>
          <w:shd w:val="clear" w:color="auto" w:fill="FFFFFF"/>
        </w:rPr>
      </w:pPr>
      <w:r w:rsidRPr="00B15D64">
        <w:rPr>
          <w:shd w:val="clear" w:color="auto" w:fill="FFFFFF"/>
        </w:rPr>
        <w:t>{</w:t>
      </w: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int</w:t>
      </w:r>
      <w:proofErr w:type="gramEnd"/>
      <w:r w:rsidRPr="00B15D64">
        <w:rPr>
          <w:shd w:val="clear" w:color="auto" w:fill="FFFFFF"/>
        </w:rPr>
        <w:t xml:space="preserve"> i;</w:t>
      </w: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char</w:t>
      </w:r>
      <w:proofErr w:type="gramEnd"/>
      <w:r w:rsidRPr="00B15D64">
        <w:rPr>
          <w:shd w:val="clear" w:color="auto" w:fill="FFFFFF"/>
        </w:rPr>
        <w:t xml:space="preserve"> *s[] =</w:t>
      </w:r>
    </w:p>
    <w:p w:rsidR="00B15D64" w:rsidRPr="00B15D64" w:rsidRDefault="00B15D64" w:rsidP="00B15D64">
      <w:pPr>
        <w:pStyle w:val="outpuy"/>
        <w:rPr>
          <w:shd w:val="clear" w:color="auto" w:fill="FFFFFF"/>
        </w:rPr>
      </w:pPr>
      <w:r w:rsidRPr="00B15D64">
        <w:rPr>
          <w:shd w:val="clear" w:color="auto" w:fill="FFFFFF"/>
        </w:rPr>
        <w:t xml:space="preserve">   {</w:t>
      </w:r>
    </w:p>
    <w:p w:rsidR="00B15D64" w:rsidRPr="00B15D64" w:rsidRDefault="00B15D64" w:rsidP="00B15D64">
      <w:pPr>
        <w:pStyle w:val="outpuy"/>
        <w:rPr>
          <w:shd w:val="clear" w:color="auto" w:fill="FFFFFF"/>
        </w:rPr>
      </w:pPr>
      <w:r w:rsidRPr="00B15D64">
        <w:rPr>
          <w:shd w:val="clear" w:color="auto" w:fill="FFFFFF"/>
        </w:rPr>
        <w:t xml:space="preserve">      "Git tutorials",</w:t>
      </w: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zippyops</w:t>
      </w:r>
      <w:proofErr w:type="gramEnd"/>
      <w:r w:rsidRPr="00B15D64">
        <w:rPr>
          <w:shd w:val="clear" w:color="auto" w:fill="FFFFFF"/>
        </w:rPr>
        <w:t>"</w:t>
      </w:r>
    </w:p>
    <w:p w:rsidR="00B15D64" w:rsidRPr="00B15D64" w:rsidRDefault="00B15D64" w:rsidP="00B15D64">
      <w:pPr>
        <w:pStyle w:val="outpuy"/>
        <w:rPr>
          <w:shd w:val="clear" w:color="auto" w:fill="FFFFFF"/>
        </w:rPr>
      </w:pPr>
      <w:r w:rsidRPr="00B15D64">
        <w:rPr>
          <w:shd w:val="clear" w:color="auto" w:fill="FFFFFF"/>
        </w:rPr>
        <w:t xml:space="preserve">   };</w:t>
      </w:r>
    </w:p>
    <w:p w:rsidR="00B15D64" w:rsidRPr="00B15D64" w:rsidRDefault="00B15D64" w:rsidP="00B15D64">
      <w:pPr>
        <w:pStyle w:val="outpuy"/>
        <w:rPr>
          <w:shd w:val="clear" w:color="auto" w:fill="FFFFFF"/>
        </w:rPr>
      </w:pP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for</w:t>
      </w:r>
      <w:proofErr w:type="gramEnd"/>
      <w:r w:rsidRPr="00B15D64">
        <w:rPr>
          <w:shd w:val="clear" w:color="auto" w:fill="FFFFFF"/>
        </w:rPr>
        <w:t xml:space="preserve"> (i = 0; i &lt; 2; ++i)</w:t>
      </w:r>
    </w:p>
    <w:p w:rsidR="00B15D64" w:rsidRPr="00B15D64" w:rsidRDefault="00B15D64" w:rsidP="00B15D64">
      <w:pPr>
        <w:pStyle w:val="outpuy"/>
        <w:rPr>
          <w:shd w:val="clear" w:color="auto" w:fill="FFFFFF"/>
        </w:rPr>
      </w:pP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printf(</w:t>
      </w:r>
      <w:proofErr w:type="gramEnd"/>
      <w:r w:rsidRPr="00B15D64">
        <w:rPr>
          <w:shd w:val="clear" w:color="auto" w:fill="FFFFFF"/>
        </w:rPr>
        <w:t>"string lenght of %s = %d\n", s[i], my_strlen(s[i]));</w:t>
      </w:r>
    </w:p>
    <w:p w:rsidR="00B15D64" w:rsidRPr="00B15D64" w:rsidRDefault="00B15D64" w:rsidP="00B15D64">
      <w:pPr>
        <w:pStyle w:val="outpuy"/>
        <w:rPr>
          <w:shd w:val="clear" w:color="auto" w:fill="FFFFFF"/>
        </w:rPr>
      </w:pPr>
    </w:p>
    <w:p w:rsidR="00B15D64" w:rsidRPr="00B15D64" w:rsidRDefault="00B15D64" w:rsidP="00B15D64">
      <w:pPr>
        <w:pStyle w:val="outpuy"/>
        <w:rPr>
          <w:shd w:val="clear" w:color="auto" w:fill="FFFFFF"/>
        </w:rPr>
      </w:pPr>
      <w:r w:rsidRPr="00B15D64">
        <w:rPr>
          <w:shd w:val="clear" w:color="auto" w:fill="FFFFFF"/>
        </w:rPr>
        <w:t xml:space="preserve">   </w:t>
      </w:r>
      <w:proofErr w:type="gramStart"/>
      <w:r w:rsidRPr="00B15D64">
        <w:rPr>
          <w:shd w:val="clear" w:color="auto" w:fill="FFFFFF"/>
        </w:rPr>
        <w:t>return</w:t>
      </w:r>
      <w:proofErr w:type="gramEnd"/>
      <w:r w:rsidRPr="00B15D64">
        <w:rPr>
          <w:shd w:val="clear" w:color="auto" w:fill="FFFFFF"/>
        </w:rPr>
        <w:t xml:space="preserve"> 0;</w:t>
      </w:r>
    </w:p>
    <w:p w:rsidR="00B15D64" w:rsidRDefault="00B15D64" w:rsidP="00B15D64">
      <w:pPr>
        <w:pStyle w:val="outpuy"/>
        <w:rPr>
          <w:shd w:val="clear" w:color="auto" w:fill="FFFFFF"/>
        </w:rPr>
      </w:pPr>
      <w:r w:rsidRPr="00B15D64">
        <w:rPr>
          <w:shd w:val="clear" w:color="auto" w:fill="FFFFFF"/>
        </w:rPr>
        <w:t>}</w:t>
      </w:r>
    </w:p>
    <w:p w:rsidR="00B15D64" w:rsidRPr="00B15D64" w:rsidRDefault="00B15D64" w:rsidP="00B15D64">
      <w:pPr>
        <w:pStyle w:val="outpuy"/>
        <w:rPr>
          <w:shd w:val="clear" w:color="auto" w:fill="FFFFFF"/>
        </w:rPr>
      </w:pPr>
      <w:r w:rsidRPr="00B15D64">
        <w:rPr>
          <w:shd w:val="clear" w:color="auto" w:fill="FFFFFF"/>
        </w:rPr>
        <w:t xml:space="preserve">[user-b@gitlab gitlab]$ </w:t>
      </w:r>
      <w:proofErr w:type="gramStart"/>
      <w:r w:rsidRPr="00B15D64">
        <w:rPr>
          <w:shd w:val="clear" w:color="auto" w:fill="FFFFFF"/>
        </w:rPr>
        <w:t>gcc</w:t>
      </w:r>
      <w:proofErr w:type="gramEnd"/>
      <w:r w:rsidRPr="00B15D64">
        <w:rPr>
          <w:shd w:val="clear" w:color="auto" w:fill="FFFFFF"/>
        </w:rPr>
        <w:t xml:space="preserve"> string.c -o string</w:t>
      </w:r>
    </w:p>
    <w:p w:rsidR="00B15D64" w:rsidRPr="00B15D64" w:rsidRDefault="00B15D64" w:rsidP="00B15D64">
      <w:pPr>
        <w:pStyle w:val="outpuy"/>
        <w:rPr>
          <w:shd w:val="clear" w:color="auto" w:fill="FFFFFF"/>
        </w:rPr>
      </w:pPr>
      <w:r w:rsidRPr="00B15D64">
        <w:rPr>
          <w:shd w:val="clear" w:color="auto" w:fill="FFFFFF"/>
        </w:rPr>
        <w:t xml:space="preserve">[user-b@gitlab gitlab]$ </w:t>
      </w:r>
      <w:proofErr w:type="gramStart"/>
      <w:r w:rsidRPr="00B15D64">
        <w:rPr>
          <w:shd w:val="clear" w:color="auto" w:fill="FFFFFF"/>
        </w:rPr>
        <w:t>ls</w:t>
      </w:r>
      <w:proofErr w:type="gramEnd"/>
      <w:r w:rsidRPr="00B15D64">
        <w:rPr>
          <w:shd w:val="clear" w:color="auto" w:fill="FFFFFF"/>
        </w:rPr>
        <w:t xml:space="preserve"> -l</w:t>
      </w:r>
    </w:p>
    <w:p w:rsidR="00B15D64" w:rsidRPr="00B15D64" w:rsidRDefault="00B15D64" w:rsidP="00B15D64">
      <w:pPr>
        <w:pStyle w:val="outpuy"/>
        <w:rPr>
          <w:shd w:val="clear" w:color="auto" w:fill="FFFFFF"/>
        </w:rPr>
      </w:pPr>
      <w:proofErr w:type="gramStart"/>
      <w:r w:rsidRPr="00B15D64">
        <w:rPr>
          <w:shd w:val="clear" w:color="auto" w:fill="FFFFFF"/>
        </w:rPr>
        <w:t>total</w:t>
      </w:r>
      <w:proofErr w:type="gramEnd"/>
      <w:r w:rsidRPr="00B15D64">
        <w:rPr>
          <w:shd w:val="clear" w:color="auto" w:fill="FFFFFF"/>
        </w:rPr>
        <w:t xml:space="preserve"> 20</w:t>
      </w:r>
    </w:p>
    <w:p w:rsidR="00B15D64" w:rsidRPr="00B15D64" w:rsidRDefault="00B15D64" w:rsidP="00B15D64">
      <w:pPr>
        <w:pStyle w:val="outpuy"/>
        <w:rPr>
          <w:shd w:val="clear" w:color="auto" w:fill="FFFFFF"/>
        </w:rPr>
      </w:pPr>
      <w:r w:rsidRPr="00B15D64">
        <w:rPr>
          <w:shd w:val="clear" w:color="auto" w:fill="FFFFFF"/>
        </w:rPr>
        <w:t>-</w:t>
      </w:r>
      <w:proofErr w:type="gramStart"/>
      <w:r w:rsidRPr="00B15D64">
        <w:rPr>
          <w:shd w:val="clear" w:color="auto" w:fill="FFFFFF"/>
        </w:rPr>
        <w:t>rwxrwxr-</w:t>
      </w:r>
      <w:proofErr w:type="gramEnd"/>
      <w:r w:rsidRPr="00B15D64">
        <w:rPr>
          <w:shd w:val="clear" w:color="auto" w:fill="FFFFFF"/>
        </w:rPr>
        <w:t>x 1 user-b user-b 8552 Dec  1 02:10 string</w:t>
      </w:r>
    </w:p>
    <w:p w:rsidR="00B15D64" w:rsidRPr="00B15D64" w:rsidRDefault="00B15D64" w:rsidP="00B15D64">
      <w:pPr>
        <w:pStyle w:val="outpuy"/>
        <w:rPr>
          <w:shd w:val="clear" w:color="auto" w:fill="FFFFFF"/>
        </w:rPr>
      </w:pPr>
      <w:r w:rsidRPr="00B15D64">
        <w:rPr>
          <w:shd w:val="clear" w:color="auto" w:fill="FFFFFF"/>
        </w:rPr>
        <w:t>-</w:t>
      </w:r>
      <w:proofErr w:type="gramStart"/>
      <w:r w:rsidRPr="00B15D64">
        <w:rPr>
          <w:shd w:val="clear" w:color="auto" w:fill="FFFFFF"/>
        </w:rPr>
        <w:t>rw-</w:t>
      </w:r>
      <w:proofErr w:type="gramEnd"/>
      <w:r w:rsidRPr="00B15D64">
        <w:rPr>
          <w:shd w:val="clear" w:color="auto" w:fill="FFFFFF"/>
        </w:rPr>
        <w:t>rw-r-- 1 user-b user-b  319 Dec  1 02:08 string.c</w:t>
      </w:r>
    </w:p>
    <w:p w:rsidR="00B15D64" w:rsidRDefault="00B15D64" w:rsidP="00B15D64">
      <w:pPr>
        <w:pStyle w:val="outpuy"/>
        <w:rPr>
          <w:shd w:val="clear" w:color="auto" w:fill="FFFFFF"/>
        </w:rPr>
      </w:pPr>
      <w:r w:rsidRPr="00B15D64">
        <w:rPr>
          <w:shd w:val="clear" w:color="auto" w:fill="FFFFFF"/>
        </w:rPr>
        <w:t>-</w:t>
      </w:r>
      <w:proofErr w:type="gramStart"/>
      <w:r w:rsidRPr="00B15D64">
        <w:rPr>
          <w:shd w:val="clear" w:color="auto" w:fill="FFFFFF"/>
        </w:rPr>
        <w:t>rw-</w:t>
      </w:r>
      <w:proofErr w:type="gramEnd"/>
      <w:r w:rsidRPr="00B15D64">
        <w:rPr>
          <w:shd w:val="clear" w:color="auto" w:fill="FFFFFF"/>
        </w:rPr>
        <w:t>rw-r-- 1 user-b user-b   32 Dec  1 02:03 test.txt</w:t>
      </w:r>
    </w:p>
    <w:p w:rsidR="00B15D64" w:rsidRDefault="00B15D64" w:rsidP="00B15D64">
      <w:r>
        <w:t>He compiled and tested his code and everything is working fine. Now, he can safely add these changes to the repository.</w:t>
      </w:r>
    </w:p>
    <w:p w:rsidR="00806075" w:rsidRDefault="00806075" w:rsidP="00806075">
      <w:pPr>
        <w:pStyle w:val="outpuy"/>
      </w:pPr>
      <w:proofErr w:type="gramStart"/>
      <w:r w:rsidRPr="00806075">
        <w:t>gcc</w:t>
      </w:r>
      <w:proofErr w:type="gramEnd"/>
      <w:r w:rsidRPr="00806075">
        <w:t xml:space="preserve"> string.c -o string</w:t>
      </w:r>
    </w:p>
    <w:p w:rsidR="00B15D64" w:rsidRDefault="00B15D64" w:rsidP="00B15D64">
      <w:r>
        <w:t xml:space="preserve">Git add operation </w:t>
      </w:r>
      <w:proofErr w:type="gramStart"/>
      <w:r>
        <w:t>adds</w:t>
      </w:r>
      <w:proofErr w:type="gramEnd"/>
      <w:r>
        <w:t xml:space="preserve"> file to the staging area.</w:t>
      </w:r>
    </w:p>
    <w:p w:rsidR="00B15D64" w:rsidRDefault="00B15D64" w:rsidP="00B15D64">
      <w:pPr>
        <w:pStyle w:val="outpuy"/>
      </w:pPr>
      <w:r>
        <w:t xml:space="preserve">[user-b@gitlab gitlab]$ </w:t>
      </w:r>
      <w:proofErr w:type="gramStart"/>
      <w:r>
        <w:t>git</w:t>
      </w:r>
      <w:proofErr w:type="gramEnd"/>
      <w:r>
        <w:t xml:space="preserve"> status -s</w:t>
      </w:r>
    </w:p>
    <w:p w:rsidR="00B15D64" w:rsidRDefault="00B15D64" w:rsidP="00B15D64">
      <w:pPr>
        <w:pStyle w:val="outpuy"/>
      </w:pPr>
      <w:r>
        <w:t xml:space="preserve">?? </w:t>
      </w:r>
      <w:proofErr w:type="gramStart"/>
      <w:r>
        <w:t>string</w:t>
      </w:r>
      <w:proofErr w:type="gramEnd"/>
    </w:p>
    <w:p w:rsidR="00B15D64" w:rsidRDefault="00B15D64" w:rsidP="00B15D64">
      <w:pPr>
        <w:pStyle w:val="outpuy"/>
      </w:pPr>
      <w:r>
        <w:t>?? string.c</w:t>
      </w:r>
    </w:p>
    <w:p w:rsidR="00B15D64" w:rsidRDefault="00B15D64" w:rsidP="00B15D64">
      <w:pPr>
        <w:pStyle w:val="outpuy"/>
      </w:pPr>
      <w:r>
        <w:t xml:space="preserve">[user-b@gitlab gitlab]$ </w:t>
      </w:r>
      <w:proofErr w:type="gramStart"/>
      <w:r>
        <w:t>git</w:t>
      </w:r>
      <w:proofErr w:type="gramEnd"/>
      <w:r>
        <w:t xml:space="preserve"> add string.c</w:t>
      </w:r>
    </w:p>
    <w:p w:rsidR="00B15D64" w:rsidRDefault="00B15D64" w:rsidP="00B15D64">
      <w:r>
        <w:lastRenderedPageBreak/>
        <w:t>Git is showing a question mark before file names. Obviously, these files are not a part of Git, and that is why Git does not know what to do with these files. That is why, Git is showing a question mark before file names.</w:t>
      </w:r>
    </w:p>
    <w:p w:rsidR="00B15D64" w:rsidRDefault="00B15D64" w:rsidP="00B15D64">
      <w:r>
        <w:t>User-b has added the file to the stash area, git status command will show files present in the staging area.</w:t>
      </w:r>
    </w:p>
    <w:p w:rsidR="00B15D64" w:rsidRDefault="00B15D64" w:rsidP="00B15D64">
      <w:pPr>
        <w:pStyle w:val="outpuy"/>
      </w:pPr>
      <w:r>
        <w:t xml:space="preserve">[user-b@gitlab gitlab]$ </w:t>
      </w:r>
      <w:proofErr w:type="gramStart"/>
      <w:r>
        <w:t>git</w:t>
      </w:r>
      <w:proofErr w:type="gramEnd"/>
      <w:r>
        <w:t xml:space="preserve"> status -s</w:t>
      </w:r>
    </w:p>
    <w:p w:rsidR="00B15D64" w:rsidRDefault="00B15D64" w:rsidP="00B15D64">
      <w:pPr>
        <w:pStyle w:val="outpuy"/>
      </w:pPr>
      <w:proofErr w:type="gramStart"/>
      <w:r>
        <w:t>A  string.c</w:t>
      </w:r>
      <w:proofErr w:type="gramEnd"/>
    </w:p>
    <w:p w:rsidR="00B15D64" w:rsidRDefault="00B15D64" w:rsidP="00B15D64">
      <w:pPr>
        <w:pStyle w:val="outpuy"/>
      </w:pPr>
      <w:r>
        <w:t xml:space="preserve">?? </w:t>
      </w:r>
      <w:proofErr w:type="gramStart"/>
      <w:r>
        <w:t>string</w:t>
      </w:r>
      <w:proofErr w:type="gramEnd"/>
    </w:p>
    <w:p w:rsidR="00B15D64" w:rsidRDefault="00B15D64" w:rsidP="00B15D64">
      <w:pPr>
        <w:rPr>
          <w:rFonts w:eastAsia="Times New Roman"/>
        </w:rPr>
      </w:pPr>
      <w:r w:rsidRPr="00B15D64">
        <w:rPr>
          <w:rFonts w:eastAsia="Times New Roman"/>
        </w:rPr>
        <w:t>To commit the changes, he used the git commit command followed by –m option. If we omit –m option. Git will open a text editor where we can write multiline commit message.</w:t>
      </w:r>
    </w:p>
    <w:p w:rsidR="00B15D64" w:rsidRPr="00B15D64" w:rsidRDefault="00B15D64" w:rsidP="00B15D64">
      <w:pPr>
        <w:pStyle w:val="outpuy"/>
      </w:pPr>
      <w:r w:rsidRPr="00B15D64">
        <w:t xml:space="preserve">[user-b@gitlab gitlab]$ </w:t>
      </w:r>
      <w:proofErr w:type="gramStart"/>
      <w:r w:rsidRPr="00B15D64">
        <w:t>git</w:t>
      </w:r>
      <w:proofErr w:type="gramEnd"/>
      <w:r w:rsidRPr="00B15D64">
        <w:t xml:space="preserve"> commit -m 'Implemented my_strlen function'</w:t>
      </w:r>
    </w:p>
    <w:p w:rsidR="00B15D64" w:rsidRPr="00B15D64" w:rsidRDefault="00B15D64" w:rsidP="00B15D64">
      <w:pPr>
        <w:pStyle w:val="outpuy"/>
      </w:pPr>
      <w:r w:rsidRPr="00B15D64">
        <w:t>[</w:t>
      </w:r>
      <w:proofErr w:type="gramStart"/>
      <w:r w:rsidRPr="00B15D64">
        <w:t>master</w:t>
      </w:r>
      <w:proofErr w:type="gramEnd"/>
      <w:r w:rsidRPr="00B15D64">
        <w:t xml:space="preserve"> 781517b] Implemented my_strlen function</w:t>
      </w:r>
    </w:p>
    <w:p w:rsidR="00B15D64" w:rsidRPr="00B15D64" w:rsidRDefault="00B15D64" w:rsidP="00B15D64">
      <w:pPr>
        <w:pStyle w:val="outpuy"/>
      </w:pPr>
      <w:r w:rsidRPr="00B15D64">
        <w:t xml:space="preserve"> 1 file changed, 27 </w:t>
      </w:r>
      <w:proofErr w:type="gramStart"/>
      <w:r w:rsidRPr="00B15D64">
        <w:t>insertions(</w:t>
      </w:r>
      <w:proofErr w:type="gramEnd"/>
      <w:r w:rsidRPr="00B15D64">
        <w:t>+)</w:t>
      </w:r>
    </w:p>
    <w:p w:rsidR="00B15D64" w:rsidRDefault="00B15D64" w:rsidP="00B15D64">
      <w:pPr>
        <w:pStyle w:val="outpuy"/>
      </w:pPr>
      <w:r w:rsidRPr="00B15D64">
        <w:t xml:space="preserve"> </w:t>
      </w:r>
      <w:proofErr w:type="gramStart"/>
      <w:r w:rsidRPr="00B15D64">
        <w:t>create</w:t>
      </w:r>
      <w:proofErr w:type="gramEnd"/>
      <w:r w:rsidRPr="00B15D64">
        <w:t xml:space="preserve"> mode 100644 string.c</w:t>
      </w:r>
    </w:p>
    <w:p w:rsidR="00B15D64" w:rsidRDefault="00B15D64" w:rsidP="00B15D64">
      <w:pPr>
        <w:rPr>
          <w:rFonts w:eastAsia="Times New Roman"/>
        </w:rPr>
      </w:pPr>
      <w:r w:rsidRPr="00B15D64">
        <w:rPr>
          <w:rFonts w:eastAsia="Times New Roman"/>
        </w:rPr>
        <w:t>After commit to view log details, he runs the git log command. It will display the information of all the commits with their commit ID, commit author, commit date and SHA-1 hash of commit.</w:t>
      </w:r>
    </w:p>
    <w:p w:rsidR="00B15D64" w:rsidRPr="00B15D64" w:rsidRDefault="00B15D64" w:rsidP="00C1157F">
      <w:pPr>
        <w:pStyle w:val="outpuy"/>
      </w:pPr>
      <w:r w:rsidRPr="00B15D64">
        <w:t xml:space="preserve">[user-b@gitlab gitlab]$ </w:t>
      </w:r>
      <w:proofErr w:type="gramStart"/>
      <w:r w:rsidRPr="00B15D64">
        <w:t>git</w:t>
      </w:r>
      <w:proofErr w:type="gramEnd"/>
      <w:r w:rsidRPr="00B15D64">
        <w:t xml:space="preserve"> log</w:t>
      </w:r>
    </w:p>
    <w:p w:rsidR="00B15D64" w:rsidRPr="00B15D64" w:rsidRDefault="00B15D64" w:rsidP="00C1157F">
      <w:pPr>
        <w:pStyle w:val="outpuy"/>
      </w:pPr>
      <w:proofErr w:type="gramStart"/>
      <w:r w:rsidRPr="00B15D64">
        <w:t>commit</w:t>
      </w:r>
      <w:proofErr w:type="gramEnd"/>
      <w:r w:rsidRPr="00B15D64">
        <w:t xml:space="preserve"> 781517bf4e9aed9e4ddd33e5785984f2c5258c6f</w:t>
      </w:r>
    </w:p>
    <w:p w:rsidR="00B15D64" w:rsidRPr="00B15D64" w:rsidRDefault="00B15D64" w:rsidP="00C1157F">
      <w:pPr>
        <w:pStyle w:val="outpuy"/>
      </w:pPr>
      <w:r w:rsidRPr="00B15D64">
        <w:t>Author: userb &lt;userb@zippyops.com&gt;</w:t>
      </w:r>
    </w:p>
    <w:p w:rsidR="00B15D64" w:rsidRPr="00B15D64" w:rsidRDefault="00B15D64" w:rsidP="00C1157F">
      <w:pPr>
        <w:pStyle w:val="outpuy"/>
      </w:pPr>
      <w:r w:rsidRPr="00B15D64">
        <w:t>Date:   Fri Dec 1 02:14:26 2017 -0500</w:t>
      </w:r>
    </w:p>
    <w:p w:rsidR="00B15D64" w:rsidRPr="00B15D64" w:rsidRDefault="00B15D64" w:rsidP="00C1157F">
      <w:pPr>
        <w:pStyle w:val="outpuy"/>
      </w:pPr>
    </w:p>
    <w:p w:rsidR="00B15D64" w:rsidRPr="00B15D64" w:rsidRDefault="00B15D64" w:rsidP="00C1157F">
      <w:pPr>
        <w:pStyle w:val="outpuy"/>
      </w:pPr>
      <w:r w:rsidRPr="00B15D64">
        <w:t xml:space="preserve">    Implemented my_strlen function</w:t>
      </w:r>
    </w:p>
    <w:p w:rsidR="00B15D64" w:rsidRPr="00B15D64" w:rsidRDefault="00B15D64" w:rsidP="00C1157F">
      <w:pPr>
        <w:pStyle w:val="outpuy"/>
      </w:pPr>
    </w:p>
    <w:p w:rsidR="00B15D64" w:rsidRPr="00B15D64" w:rsidRDefault="00B15D64" w:rsidP="00C1157F">
      <w:pPr>
        <w:pStyle w:val="outpuy"/>
      </w:pPr>
      <w:proofErr w:type="gramStart"/>
      <w:r w:rsidRPr="00B15D64">
        <w:t>commit</w:t>
      </w:r>
      <w:proofErr w:type="gramEnd"/>
      <w:r w:rsidRPr="00B15D64">
        <w:t xml:space="preserve"> 35ff72afbbc575e6586789c6737121aa9f5998ee</w:t>
      </w:r>
    </w:p>
    <w:p w:rsidR="00B15D64" w:rsidRPr="00B15D64" w:rsidRDefault="00B15D64" w:rsidP="00C1157F">
      <w:pPr>
        <w:pStyle w:val="outpuy"/>
      </w:pPr>
      <w:r w:rsidRPr="00B15D64">
        <w:t>Author: usera &lt;usera@zippyops.com&gt;</w:t>
      </w:r>
    </w:p>
    <w:p w:rsidR="00B15D64" w:rsidRPr="00B15D64" w:rsidRDefault="00B15D64" w:rsidP="00C1157F">
      <w:pPr>
        <w:pStyle w:val="outpuy"/>
      </w:pPr>
      <w:r w:rsidRPr="00B15D64">
        <w:t>Date:   Fri Dec 1 01:52:15 2017 -0500</w:t>
      </w:r>
    </w:p>
    <w:p w:rsidR="00B15D64" w:rsidRPr="00B15D64" w:rsidRDefault="00B15D64" w:rsidP="00C1157F">
      <w:pPr>
        <w:pStyle w:val="outpuy"/>
      </w:pPr>
    </w:p>
    <w:p w:rsidR="00B15D64" w:rsidRDefault="00B15D64" w:rsidP="00C1157F">
      <w:pPr>
        <w:pStyle w:val="outpuy"/>
      </w:pPr>
      <w:r w:rsidRPr="00B15D64">
        <w:t xml:space="preserve">    Initial commit</w:t>
      </w:r>
    </w:p>
    <w:p w:rsidR="00C1157F" w:rsidRDefault="00C1157F" w:rsidP="00C1157F">
      <w:pPr>
        <w:pStyle w:val="Heading1"/>
        <w:rPr>
          <w:rFonts w:eastAsia="Times New Roman"/>
        </w:rPr>
      </w:pPr>
      <w:bookmarkStart w:id="12" w:name="_Toc500078099"/>
      <w:r w:rsidRPr="00C1157F">
        <w:rPr>
          <w:rFonts w:eastAsia="Times New Roman"/>
        </w:rPr>
        <w:t>Git - Review Changes</w:t>
      </w:r>
      <w:bookmarkEnd w:id="12"/>
    </w:p>
    <w:p w:rsidR="00C1157F" w:rsidRDefault="00C1157F" w:rsidP="00C1157F">
      <w:r>
        <w:t>After viewing the commit details, user-b realizes that the string length cannot be negative, that’s why he decides to change the return type of my_strlen function.</w:t>
      </w:r>
    </w:p>
    <w:p w:rsidR="00C1157F" w:rsidRDefault="00C1157F" w:rsidP="00C1157F">
      <w:r>
        <w:t>User-b uses the </w:t>
      </w:r>
      <w:r>
        <w:rPr>
          <w:b/>
          <w:bCs/>
        </w:rPr>
        <w:t>git log</w:t>
      </w:r>
      <w:r>
        <w:t> command to view log details.</w:t>
      </w:r>
    </w:p>
    <w:p w:rsidR="00C1157F" w:rsidRDefault="00C1157F" w:rsidP="00C1157F">
      <w:pPr>
        <w:pStyle w:val="outpuy"/>
      </w:pPr>
      <w:r>
        <w:t xml:space="preserve">[user-b@gitlab gitlab]$ </w:t>
      </w:r>
      <w:proofErr w:type="gramStart"/>
      <w:r>
        <w:t>git</w:t>
      </w:r>
      <w:proofErr w:type="gramEnd"/>
      <w:r>
        <w:t xml:space="preserve"> log</w:t>
      </w:r>
    </w:p>
    <w:p w:rsidR="00C1157F" w:rsidRDefault="00C1157F" w:rsidP="00C1157F">
      <w:pPr>
        <w:pStyle w:val="outpuy"/>
      </w:pPr>
      <w:proofErr w:type="gramStart"/>
      <w:r>
        <w:t>commit</w:t>
      </w:r>
      <w:proofErr w:type="gramEnd"/>
      <w:r>
        <w:t xml:space="preserve"> 781517bf4e9aed9e4ddd33e5785984f2c5258c6f</w:t>
      </w:r>
    </w:p>
    <w:p w:rsidR="00C1157F" w:rsidRDefault="00C1157F" w:rsidP="00C1157F">
      <w:pPr>
        <w:pStyle w:val="outpuy"/>
      </w:pPr>
      <w:r>
        <w:t>Author: userb &lt;userb@zippyops.com&gt;</w:t>
      </w:r>
    </w:p>
    <w:p w:rsidR="00C1157F" w:rsidRDefault="00C1157F" w:rsidP="00C1157F">
      <w:pPr>
        <w:pStyle w:val="outpuy"/>
      </w:pPr>
      <w:r>
        <w:t>Date:   Fri Dec 1 02:14:26 2017 -0500</w:t>
      </w:r>
    </w:p>
    <w:p w:rsidR="00C1157F" w:rsidRDefault="00C1157F" w:rsidP="00C1157F">
      <w:pPr>
        <w:pStyle w:val="outpuy"/>
      </w:pPr>
    </w:p>
    <w:p w:rsidR="00C1157F" w:rsidRDefault="00C1157F" w:rsidP="00C1157F">
      <w:pPr>
        <w:pStyle w:val="outpuy"/>
      </w:pPr>
      <w:r>
        <w:t xml:space="preserve">    Implemented my_strlen function</w:t>
      </w:r>
    </w:p>
    <w:p w:rsidR="00C1157F" w:rsidRDefault="00C1157F" w:rsidP="00C1157F">
      <w:pPr>
        <w:pStyle w:val="outpuy"/>
      </w:pPr>
    </w:p>
    <w:p w:rsidR="00C1157F" w:rsidRDefault="00C1157F" w:rsidP="00C1157F">
      <w:pPr>
        <w:pStyle w:val="outpuy"/>
      </w:pPr>
      <w:proofErr w:type="gramStart"/>
      <w:r>
        <w:t>commit</w:t>
      </w:r>
      <w:proofErr w:type="gramEnd"/>
      <w:r>
        <w:t xml:space="preserve"> 35ff72afbbc575e6586789c6737121aa9f5998ee</w:t>
      </w:r>
    </w:p>
    <w:p w:rsidR="00C1157F" w:rsidRDefault="00C1157F" w:rsidP="00C1157F">
      <w:pPr>
        <w:pStyle w:val="outpuy"/>
      </w:pPr>
      <w:r>
        <w:t>Author: usera &lt;usera@zippyops.com&gt;</w:t>
      </w:r>
    </w:p>
    <w:p w:rsidR="00C1157F" w:rsidRDefault="00C1157F" w:rsidP="00C1157F">
      <w:pPr>
        <w:pStyle w:val="outpuy"/>
      </w:pPr>
      <w:r>
        <w:t>Date:   Fri Dec 1 01:52:15 2017 -0500</w:t>
      </w:r>
    </w:p>
    <w:p w:rsidR="00C1157F" w:rsidRDefault="00C1157F" w:rsidP="00C1157F">
      <w:pPr>
        <w:pStyle w:val="outpuy"/>
      </w:pPr>
    </w:p>
    <w:p w:rsidR="00C1157F" w:rsidRDefault="00C1157F" w:rsidP="00C1157F">
      <w:pPr>
        <w:pStyle w:val="outpuy"/>
      </w:pPr>
      <w:r>
        <w:t xml:space="preserve">    Initial commit</w:t>
      </w:r>
    </w:p>
    <w:p w:rsidR="00C1157F" w:rsidRDefault="00C1157F" w:rsidP="00C1157F"/>
    <w:p w:rsidR="00C1157F" w:rsidRDefault="00C1157F" w:rsidP="00C1157F">
      <w:r>
        <w:lastRenderedPageBreak/>
        <w:t xml:space="preserve">User-b </w:t>
      </w:r>
      <w:r w:rsidRPr="00C1157F">
        <w:t>uses the git show command to view the commit details. The git show command takes SHA-1 commit ID as a parameter.</w:t>
      </w:r>
    </w:p>
    <w:p w:rsidR="00C1157F" w:rsidRPr="00C1157F" w:rsidRDefault="00C1157F" w:rsidP="00C1157F">
      <w:pPr>
        <w:rPr>
          <w:rFonts w:eastAsia="Times New Roman"/>
        </w:rPr>
      </w:pPr>
      <w:r w:rsidRPr="00C1157F">
        <w:rPr>
          <w:rFonts w:eastAsia="Times New Roman"/>
        </w:rPr>
        <w:t xml:space="preserve">[user-b@gitlab gitlab]$ </w:t>
      </w:r>
      <w:proofErr w:type="gramStart"/>
      <w:r w:rsidRPr="00C1157F">
        <w:rPr>
          <w:rFonts w:eastAsia="Times New Roman"/>
        </w:rPr>
        <w:t>git</w:t>
      </w:r>
      <w:proofErr w:type="gramEnd"/>
      <w:r w:rsidRPr="00C1157F">
        <w:rPr>
          <w:rFonts w:eastAsia="Times New Roman"/>
        </w:rPr>
        <w:t xml:space="preserve"> show 781517bf4e9aed9e4ddd33e5785984f2c5258c6f</w:t>
      </w:r>
    </w:p>
    <w:p w:rsidR="00C1157F" w:rsidRPr="00C1157F" w:rsidRDefault="00C1157F" w:rsidP="00C1157F">
      <w:pPr>
        <w:pStyle w:val="outpuy"/>
      </w:pPr>
      <w:proofErr w:type="gramStart"/>
      <w:r w:rsidRPr="00C1157F">
        <w:t>commit</w:t>
      </w:r>
      <w:proofErr w:type="gramEnd"/>
      <w:r w:rsidRPr="00C1157F">
        <w:t xml:space="preserve"> 781517bf4e9aed9e4ddd33e5785984f2c5258c6f</w:t>
      </w:r>
    </w:p>
    <w:p w:rsidR="00C1157F" w:rsidRPr="00C1157F" w:rsidRDefault="00C1157F" w:rsidP="00C1157F">
      <w:pPr>
        <w:pStyle w:val="outpuy"/>
      </w:pPr>
      <w:r w:rsidRPr="00C1157F">
        <w:t>Author: userb &lt;userb@zippyops.com&gt;</w:t>
      </w:r>
    </w:p>
    <w:p w:rsidR="00C1157F" w:rsidRPr="00C1157F" w:rsidRDefault="00C1157F" w:rsidP="00C1157F">
      <w:pPr>
        <w:pStyle w:val="outpuy"/>
      </w:pPr>
      <w:r w:rsidRPr="00C1157F">
        <w:t>Date:   Fri Dec 1 02:14:26 2017 -0500</w:t>
      </w:r>
    </w:p>
    <w:p w:rsidR="00C1157F" w:rsidRPr="00C1157F" w:rsidRDefault="00C1157F" w:rsidP="00C1157F">
      <w:pPr>
        <w:pStyle w:val="outpuy"/>
      </w:pPr>
    </w:p>
    <w:p w:rsidR="00C1157F" w:rsidRPr="00C1157F" w:rsidRDefault="00C1157F" w:rsidP="00C1157F">
      <w:pPr>
        <w:pStyle w:val="outpuy"/>
      </w:pPr>
      <w:r w:rsidRPr="00C1157F">
        <w:t xml:space="preserve">    Implemented my_strlen function</w:t>
      </w:r>
    </w:p>
    <w:p w:rsidR="00C1157F" w:rsidRPr="00C1157F" w:rsidRDefault="00C1157F" w:rsidP="00C1157F">
      <w:pPr>
        <w:pStyle w:val="outpuy"/>
      </w:pPr>
    </w:p>
    <w:p w:rsidR="00C1157F" w:rsidRPr="00C1157F" w:rsidRDefault="00C1157F" w:rsidP="00C1157F">
      <w:pPr>
        <w:pStyle w:val="outpuy"/>
      </w:pPr>
      <w:proofErr w:type="gramStart"/>
      <w:r w:rsidRPr="00C1157F">
        <w:t>diff</w:t>
      </w:r>
      <w:proofErr w:type="gramEnd"/>
      <w:r w:rsidRPr="00C1157F">
        <w:t xml:space="preserve"> --git a/string.c b/string.c</w:t>
      </w:r>
    </w:p>
    <w:p w:rsidR="00C1157F" w:rsidRPr="00C1157F" w:rsidRDefault="00C1157F" w:rsidP="00C1157F">
      <w:pPr>
        <w:pStyle w:val="outpuy"/>
      </w:pPr>
      <w:proofErr w:type="gramStart"/>
      <w:r w:rsidRPr="00C1157F">
        <w:t>new</w:t>
      </w:r>
      <w:proofErr w:type="gramEnd"/>
      <w:r w:rsidRPr="00C1157F">
        <w:t xml:space="preserve"> file mode 100644</w:t>
      </w:r>
    </w:p>
    <w:p w:rsidR="00C1157F" w:rsidRPr="00C1157F" w:rsidRDefault="00C1157F" w:rsidP="00C1157F">
      <w:pPr>
        <w:pStyle w:val="outpuy"/>
      </w:pPr>
      <w:proofErr w:type="gramStart"/>
      <w:r w:rsidRPr="00C1157F">
        <w:t>index</w:t>
      </w:r>
      <w:proofErr w:type="gramEnd"/>
      <w:r w:rsidRPr="00C1157F">
        <w:t xml:space="preserve"> 0000000..455e1de</w:t>
      </w:r>
    </w:p>
    <w:p w:rsidR="00C1157F" w:rsidRPr="00C1157F" w:rsidRDefault="00C1157F" w:rsidP="00C1157F">
      <w:pPr>
        <w:pStyle w:val="outpuy"/>
      </w:pPr>
      <w:r w:rsidRPr="00C1157F">
        <w:t>--- /dev/null</w:t>
      </w:r>
    </w:p>
    <w:p w:rsidR="00C1157F" w:rsidRPr="00C1157F" w:rsidRDefault="00C1157F" w:rsidP="00C1157F">
      <w:pPr>
        <w:pStyle w:val="outpuy"/>
      </w:pPr>
      <w:r w:rsidRPr="00C1157F">
        <w:t xml:space="preserve">+++ </w:t>
      </w:r>
      <w:proofErr w:type="gramStart"/>
      <w:r w:rsidRPr="00C1157F">
        <w:t>b/string.c</w:t>
      </w:r>
      <w:proofErr w:type="gramEnd"/>
    </w:p>
    <w:p w:rsidR="00C1157F" w:rsidRPr="00C1157F" w:rsidRDefault="00C1157F" w:rsidP="00C1157F">
      <w:pPr>
        <w:pStyle w:val="outpuy"/>
      </w:pPr>
      <w:r w:rsidRPr="00C1157F">
        <w:t>@@ -0</w:t>
      </w:r>
      <w:proofErr w:type="gramStart"/>
      <w:r w:rsidRPr="00C1157F">
        <w:t>,0</w:t>
      </w:r>
      <w:proofErr w:type="gramEnd"/>
      <w:r w:rsidRPr="00C1157F">
        <w:t xml:space="preserve"> +1,27 @@</w:t>
      </w:r>
    </w:p>
    <w:p w:rsidR="00C1157F" w:rsidRPr="00C1157F" w:rsidRDefault="00C1157F" w:rsidP="00C1157F">
      <w:pPr>
        <w:pStyle w:val="outpuy"/>
      </w:pPr>
      <w:r w:rsidRPr="00C1157F">
        <w:t>+#include &lt;stdio.h&gt;</w:t>
      </w:r>
    </w:p>
    <w:p w:rsidR="00C1157F" w:rsidRPr="00C1157F" w:rsidRDefault="00C1157F" w:rsidP="00C1157F">
      <w:pPr>
        <w:pStyle w:val="outpuy"/>
      </w:pPr>
      <w:r w:rsidRPr="00C1157F">
        <w:t>+</w:t>
      </w:r>
    </w:p>
    <w:p w:rsidR="00C1157F" w:rsidRPr="00C1157F" w:rsidRDefault="00C1157F" w:rsidP="00C1157F">
      <w:pPr>
        <w:pStyle w:val="outpuy"/>
      </w:pPr>
      <w:r w:rsidRPr="00C1157F">
        <w:t>+int my_</w:t>
      </w:r>
      <w:proofErr w:type="gramStart"/>
      <w:r w:rsidRPr="00C1157F">
        <w:t>strlen(</w:t>
      </w:r>
      <w:proofErr w:type="gramEnd"/>
      <w:r w:rsidRPr="00C1157F">
        <w:t>char *s)</w:t>
      </w:r>
    </w:p>
    <w:p w:rsidR="00C1157F" w:rsidRPr="00C1157F" w:rsidRDefault="00C1157F" w:rsidP="00C1157F">
      <w:pPr>
        <w:pStyle w:val="outpuy"/>
      </w:pPr>
      <w:r w:rsidRPr="00C1157F">
        <w:t>+{</w:t>
      </w:r>
    </w:p>
    <w:p w:rsidR="00C1157F" w:rsidRPr="00C1157F" w:rsidRDefault="00C1157F" w:rsidP="00C1157F">
      <w:pPr>
        <w:pStyle w:val="outpuy"/>
      </w:pPr>
      <w:r w:rsidRPr="00C1157F">
        <w:t xml:space="preserve">+   </w:t>
      </w:r>
      <w:proofErr w:type="gramStart"/>
      <w:r w:rsidRPr="00C1157F">
        <w:t>char</w:t>
      </w:r>
      <w:proofErr w:type="gramEnd"/>
      <w:r w:rsidRPr="00C1157F">
        <w:t xml:space="preserve"> *p = s;</w:t>
      </w:r>
    </w:p>
    <w:p w:rsidR="00C1157F" w:rsidRPr="00C1157F" w:rsidRDefault="00C1157F" w:rsidP="00C1157F">
      <w:pPr>
        <w:pStyle w:val="outpuy"/>
      </w:pPr>
      <w:r w:rsidRPr="00C1157F">
        <w:t>+</w:t>
      </w:r>
    </w:p>
    <w:p w:rsidR="00C1157F" w:rsidRPr="00C1157F" w:rsidRDefault="00C1157F" w:rsidP="00C1157F">
      <w:pPr>
        <w:pStyle w:val="outpuy"/>
      </w:pPr>
      <w:r w:rsidRPr="00C1157F">
        <w:t xml:space="preserve">+   </w:t>
      </w:r>
      <w:proofErr w:type="gramStart"/>
      <w:r w:rsidRPr="00C1157F">
        <w:t>while</w:t>
      </w:r>
      <w:proofErr w:type="gramEnd"/>
      <w:r w:rsidRPr="00C1157F">
        <w:t xml:space="preserve"> (*p)</w:t>
      </w:r>
    </w:p>
    <w:p w:rsidR="00C1157F" w:rsidRPr="00C1157F" w:rsidRDefault="00C1157F" w:rsidP="00C1157F">
      <w:pPr>
        <w:pStyle w:val="outpuy"/>
      </w:pPr>
      <w:r w:rsidRPr="00C1157F">
        <w:t>+      ++p;</w:t>
      </w:r>
    </w:p>
    <w:p w:rsidR="00C1157F" w:rsidRPr="00C1157F" w:rsidRDefault="00C1157F" w:rsidP="00C1157F">
      <w:pPr>
        <w:pStyle w:val="outpuy"/>
      </w:pPr>
      <w:r w:rsidRPr="00C1157F">
        <w:t>+</w:t>
      </w:r>
    </w:p>
    <w:p w:rsidR="00C1157F" w:rsidRPr="00C1157F" w:rsidRDefault="00C1157F" w:rsidP="00C1157F">
      <w:pPr>
        <w:pStyle w:val="outpuy"/>
      </w:pPr>
      <w:r w:rsidRPr="00C1157F">
        <w:t xml:space="preserve">+   </w:t>
      </w:r>
      <w:proofErr w:type="gramStart"/>
      <w:r w:rsidRPr="00C1157F">
        <w:t>return</w:t>
      </w:r>
      <w:proofErr w:type="gramEnd"/>
      <w:r w:rsidRPr="00C1157F">
        <w:t xml:space="preserve"> (p - s);</w:t>
      </w:r>
    </w:p>
    <w:p w:rsidR="00C1157F" w:rsidRPr="00C1157F" w:rsidRDefault="00C1157F" w:rsidP="00C1157F">
      <w:pPr>
        <w:pStyle w:val="outpuy"/>
      </w:pPr>
      <w:r w:rsidRPr="00C1157F">
        <w:t>+}</w:t>
      </w:r>
    </w:p>
    <w:p w:rsidR="00C1157F" w:rsidRPr="00C1157F" w:rsidRDefault="00C1157F" w:rsidP="00C1157F">
      <w:pPr>
        <w:pStyle w:val="outpuy"/>
      </w:pPr>
      <w:r w:rsidRPr="00C1157F">
        <w:t>+</w:t>
      </w:r>
    </w:p>
    <w:p w:rsidR="00C1157F" w:rsidRPr="00C1157F" w:rsidRDefault="00C1157F" w:rsidP="00C1157F">
      <w:pPr>
        <w:pStyle w:val="outpuy"/>
      </w:pPr>
      <w:r w:rsidRPr="00C1157F">
        <w:t xml:space="preserve">+int </w:t>
      </w:r>
      <w:proofErr w:type="gramStart"/>
      <w:r w:rsidRPr="00C1157F">
        <w:t>main(</w:t>
      </w:r>
      <w:proofErr w:type="gramEnd"/>
      <w:r w:rsidRPr="00C1157F">
        <w:t>void)</w:t>
      </w:r>
    </w:p>
    <w:p w:rsidR="00C1157F" w:rsidRPr="00C1157F" w:rsidRDefault="00C1157F" w:rsidP="00C1157F">
      <w:pPr>
        <w:pStyle w:val="outpuy"/>
      </w:pPr>
      <w:r w:rsidRPr="00C1157F">
        <w:t>+{</w:t>
      </w:r>
    </w:p>
    <w:p w:rsidR="00C1157F" w:rsidRPr="00C1157F" w:rsidRDefault="00C1157F" w:rsidP="00C1157F">
      <w:pPr>
        <w:pStyle w:val="outpuy"/>
      </w:pPr>
      <w:r w:rsidRPr="00C1157F">
        <w:t xml:space="preserve">+   </w:t>
      </w:r>
      <w:proofErr w:type="gramStart"/>
      <w:r w:rsidRPr="00C1157F">
        <w:t>int</w:t>
      </w:r>
      <w:proofErr w:type="gramEnd"/>
      <w:r w:rsidRPr="00C1157F">
        <w:t xml:space="preserve"> i;</w:t>
      </w:r>
    </w:p>
    <w:p w:rsidR="00C1157F" w:rsidRPr="00C1157F" w:rsidRDefault="00C1157F" w:rsidP="00C1157F">
      <w:pPr>
        <w:pStyle w:val="outpuy"/>
      </w:pPr>
      <w:r w:rsidRPr="00C1157F">
        <w:t xml:space="preserve">+   </w:t>
      </w:r>
      <w:proofErr w:type="gramStart"/>
      <w:r w:rsidRPr="00C1157F">
        <w:t>char</w:t>
      </w:r>
      <w:proofErr w:type="gramEnd"/>
      <w:r w:rsidRPr="00C1157F">
        <w:t xml:space="preserve"> *s[] =</w:t>
      </w:r>
    </w:p>
    <w:p w:rsidR="00C1157F" w:rsidRPr="00C1157F" w:rsidRDefault="00C1157F" w:rsidP="00C1157F">
      <w:pPr>
        <w:pStyle w:val="outpuy"/>
      </w:pPr>
      <w:r w:rsidRPr="00C1157F">
        <w:t>+   {</w:t>
      </w:r>
    </w:p>
    <w:p w:rsidR="00C1157F" w:rsidRPr="00C1157F" w:rsidRDefault="00C1157F" w:rsidP="00C1157F">
      <w:pPr>
        <w:pStyle w:val="outpuy"/>
      </w:pPr>
      <w:r w:rsidRPr="00C1157F">
        <w:t>+      "Git tutorials",</w:t>
      </w:r>
    </w:p>
    <w:p w:rsidR="00C1157F" w:rsidRPr="00C1157F" w:rsidRDefault="00C1157F" w:rsidP="00C1157F">
      <w:pPr>
        <w:pStyle w:val="outpuy"/>
      </w:pPr>
      <w:r w:rsidRPr="00C1157F">
        <w:t>+      "zippyops"</w:t>
      </w:r>
    </w:p>
    <w:p w:rsidR="00C1157F" w:rsidRPr="00C1157F" w:rsidRDefault="00C1157F" w:rsidP="00C1157F">
      <w:pPr>
        <w:pStyle w:val="outpuy"/>
      </w:pPr>
      <w:r w:rsidRPr="00C1157F">
        <w:t>+   };</w:t>
      </w:r>
    </w:p>
    <w:p w:rsidR="00C1157F" w:rsidRPr="00C1157F" w:rsidRDefault="00C1157F" w:rsidP="00C1157F">
      <w:pPr>
        <w:pStyle w:val="outpuy"/>
      </w:pPr>
      <w:r w:rsidRPr="00C1157F">
        <w:t>+</w:t>
      </w:r>
    </w:p>
    <w:p w:rsidR="00C1157F" w:rsidRPr="00C1157F" w:rsidRDefault="00C1157F" w:rsidP="00C1157F">
      <w:pPr>
        <w:pStyle w:val="outpuy"/>
      </w:pPr>
      <w:r w:rsidRPr="00C1157F">
        <w:t xml:space="preserve">+   </w:t>
      </w:r>
      <w:proofErr w:type="gramStart"/>
      <w:r w:rsidRPr="00C1157F">
        <w:t>for</w:t>
      </w:r>
      <w:proofErr w:type="gramEnd"/>
      <w:r w:rsidRPr="00C1157F">
        <w:t xml:space="preserve"> (i = 0; i &lt; 2; ++i)</w:t>
      </w:r>
    </w:p>
    <w:p w:rsidR="00C1157F" w:rsidRPr="00C1157F" w:rsidRDefault="00C1157F" w:rsidP="00C1157F">
      <w:pPr>
        <w:pStyle w:val="outpuy"/>
      </w:pPr>
      <w:r w:rsidRPr="00C1157F">
        <w:t>+</w:t>
      </w:r>
    </w:p>
    <w:p w:rsidR="00C1157F" w:rsidRPr="00C1157F" w:rsidRDefault="00C1157F" w:rsidP="00C1157F">
      <w:pPr>
        <w:pStyle w:val="outpuy"/>
      </w:pPr>
      <w:r w:rsidRPr="00C1157F">
        <w:t xml:space="preserve">+   </w:t>
      </w:r>
      <w:proofErr w:type="gramStart"/>
      <w:r w:rsidRPr="00C1157F">
        <w:t>printf(</w:t>
      </w:r>
      <w:proofErr w:type="gramEnd"/>
      <w:r w:rsidRPr="00C1157F">
        <w:t>"string lenght of %s = %d\n", s[i], my_strlen(s[i]));</w:t>
      </w:r>
    </w:p>
    <w:p w:rsidR="00C1157F" w:rsidRPr="00C1157F" w:rsidRDefault="00C1157F" w:rsidP="00C1157F">
      <w:pPr>
        <w:pStyle w:val="outpuy"/>
      </w:pPr>
      <w:r w:rsidRPr="00C1157F">
        <w:t>+</w:t>
      </w:r>
    </w:p>
    <w:p w:rsidR="00C1157F" w:rsidRPr="00C1157F" w:rsidRDefault="00C1157F" w:rsidP="00C1157F">
      <w:pPr>
        <w:pStyle w:val="outpuy"/>
      </w:pPr>
      <w:r w:rsidRPr="00C1157F">
        <w:t>+   return 0;</w:t>
      </w:r>
    </w:p>
    <w:p w:rsidR="00C1157F" w:rsidRDefault="00C1157F" w:rsidP="00C1157F">
      <w:pPr>
        <w:pStyle w:val="outpuy"/>
      </w:pPr>
      <w:r w:rsidRPr="00C1157F">
        <w:t>+}</w:t>
      </w:r>
    </w:p>
    <w:p w:rsidR="00C1157F" w:rsidRDefault="00C1157F" w:rsidP="00C1157F">
      <w:pPr>
        <w:rPr>
          <w:rFonts w:eastAsia="Times New Roman"/>
        </w:rPr>
      </w:pPr>
      <w:r w:rsidRPr="00C1157F">
        <w:rPr>
          <w:rFonts w:eastAsia="Times New Roman"/>
        </w:rPr>
        <w:t>He changes the return type of the function from int to size_t. After testing the code, he reviews his changes by running the git diff command.</w:t>
      </w:r>
    </w:p>
    <w:p w:rsidR="00C1157F" w:rsidRDefault="00C1157F" w:rsidP="00C1157F">
      <w:pPr>
        <w:pStyle w:val="outpuy"/>
      </w:pPr>
      <w:r>
        <w:t xml:space="preserve">[user-b@gitlab gitlab]$ </w:t>
      </w:r>
      <w:proofErr w:type="gramStart"/>
      <w:r>
        <w:t>git</w:t>
      </w:r>
      <w:proofErr w:type="gramEnd"/>
      <w:r>
        <w:t xml:space="preserve"> diff</w:t>
      </w:r>
    </w:p>
    <w:p w:rsidR="00C1157F" w:rsidRDefault="00C1157F" w:rsidP="00C1157F">
      <w:pPr>
        <w:pStyle w:val="outpuy"/>
      </w:pPr>
      <w:proofErr w:type="gramStart"/>
      <w:r>
        <w:t>diff</w:t>
      </w:r>
      <w:proofErr w:type="gramEnd"/>
      <w:r>
        <w:t xml:space="preserve"> --git a/string.c b/string.c</w:t>
      </w:r>
    </w:p>
    <w:p w:rsidR="00C1157F" w:rsidRDefault="00C1157F" w:rsidP="00C1157F">
      <w:pPr>
        <w:pStyle w:val="outpuy"/>
      </w:pPr>
      <w:proofErr w:type="gramStart"/>
      <w:r>
        <w:t>index</w:t>
      </w:r>
      <w:proofErr w:type="gramEnd"/>
      <w:r>
        <w:t xml:space="preserve"> 455e1de..ce4665e 100644</w:t>
      </w:r>
    </w:p>
    <w:p w:rsidR="00C1157F" w:rsidRDefault="00C1157F" w:rsidP="00C1157F">
      <w:pPr>
        <w:pStyle w:val="outpuy"/>
      </w:pPr>
      <w:r>
        <w:t xml:space="preserve">--- </w:t>
      </w:r>
      <w:proofErr w:type="gramStart"/>
      <w:r>
        <w:t>a/</w:t>
      </w:r>
      <w:proofErr w:type="gramEnd"/>
      <w:r>
        <w:t>string.c</w:t>
      </w:r>
    </w:p>
    <w:p w:rsidR="00C1157F" w:rsidRDefault="00C1157F" w:rsidP="00C1157F">
      <w:pPr>
        <w:pStyle w:val="outpuy"/>
      </w:pPr>
      <w:r>
        <w:t xml:space="preserve">+++ </w:t>
      </w:r>
      <w:proofErr w:type="gramStart"/>
      <w:r>
        <w:t>b/string.c</w:t>
      </w:r>
      <w:proofErr w:type="gramEnd"/>
    </w:p>
    <w:p w:rsidR="00C1157F" w:rsidRDefault="00C1157F" w:rsidP="00C1157F">
      <w:pPr>
        <w:pStyle w:val="outpuy"/>
      </w:pPr>
      <w:r>
        <w:t>@@ -1</w:t>
      </w:r>
      <w:proofErr w:type="gramStart"/>
      <w:r>
        <w:t>,6</w:t>
      </w:r>
      <w:proofErr w:type="gramEnd"/>
      <w:r>
        <w:t xml:space="preserve"> +1,6 @@</w:t>
      </w:r>
    </w:p>
    <w:p w:rsidR="00C1157F" w:rsidRDefault="00C1157F" w:rsidP="00C1157F">
      <w:pPr>
        <w:pStyle w:val="outpuy"/>
      </w:pPr>
      <w:r>
        <w:t xml:space="preserve"> #include &lt;stdio.h&gt;</w:t>
      </w:r>
    </w:p>
    <w:p w:rsidR="00C1157F" w:rsidRDefault="00C1157F" w:rsidP="00C1157F">
      <w:pPr>
        <w:pStyle w:val="outpuy"/>
      </w:pPr>
    </w:p>
    <w:p w:rsidR="00C1157F" w:rsidRDefault="00C1157F" w:rsidP="00C1157F">
      <w:pPr>
        <w:pStyle w:val="outpuy"/>
      </w:pPr>
      <w:r>
        <w:t>-int my_</w:t>
      </w:r>
      <w:proofErr w:type="gramStart"/>
      <w:r>
        <w:t>strlen(</w:t>
      </w:r>
      <w:proofErr w:type="gramEnd"/>
      <w:r>
        <w:t>char *s)</w:t>
      </w:r>
    </w:p>
    <w:p w:rsidR="00C1157F" w:rsidRDefault="00C1157F" w:rsidP="00C1157F">
      <w:pPr>
        <w:pStyle w:val="outpuy"/>
      </w:pPr>
      <w:r>
        <w:t>+size_t my_</w:t>
      </w:r>
      <w:proofErr w:type="gramStart"/>
      <w:r>
        <w:t>strlen(</w:t>
      </w:r>
      <w:proofErr w:type="gramEnd"/>
      <w:r>
        <w:t>char *s)</w:t>
      </w:r>
    </w:p>
    <w:p w:rsidR="00C1157F" w:rsidRDefault="00C1157F" w:rsidP="00C1157F">
      <w:pPr>
        <w:pStyle w:val="outpuy"/>
      </w:pPr>
      <w:r>
        <w:t xml:space="preserve"> {</w:t>
      </w:r>
    </w:p>
    <w:p w:rsidR="00C1157F" w:rsidRDefault="00C1157F" w:rsidP="00C1157F">
      <w:pPr>
        <w:pStyle w:val="outpuy"/>
      </w:pPr>
      <w:r>
        <w:t xml:space="preserve">    </w:t>
      </w:r>
      <w:proofErr w:type="gramStart"/>
      <w:r>
        <w:t>char</w:t>
      </w:r>
      <w:proofErr w:type="gramEnd"/>
      <w:r>
        <w:t xml:space="preserve"> *p = s;</w:t>
      </w:r>
    </w:p>
    <w:p w:rsidR="00C1157F" w:rsidRDefault="00C1157F" w:rsidP="00C1157F">
      <w:pPr>
        <w:pStyle w:val="outpuy"/>
      </w:pPr>
    </w:p>
    <w:p w:rsidR="00C1157F" w:rsidRDefault="00C1157F" w:rsidP="00C1157F">
      <w:pPr>
        <w:pStyle w:val="outpuy"/>
      </w:pPr>
      <w:r>
        <w:t>@@ -21</w:t>
      </w:r>
      <w:proofErr w:type="gramStart"/>
      <w:r>
        <w:t>,7</w:t>
      </w:r>
      <w:proofErr w:type="gramEnd"/>
      <w:r>
        <w:t xml:space="preserve"> +21,7 @@ int main(void)</w:t>
      </w:r>
    </w:p>
    <w:p w:rsidR="00C1157F" w:rsidRDefault="00C1157F" w:rsidP="00C1157F">
      <w:pPr>
        <w:pStyle w:val="outpuy"/>
      </w:pPr>
    </w:p>
    <w:p w:rsidR="00C1157F" w:rsidRDefault="00C1157F" w:rsidP="00C1157F">
      <w:pPr>
        <w:pStyle w:val="outpuy"/>
      </w:pPr>
      <w:r>
        <w:t xml:space="preserve">    </w:t>
      </w:r>
      <w:proofErr w:type="gramStart"/>
      <w:r>
        <w:t>for</w:t>
      </w:r>
      <w:proofErr w:type="gramEnd"/>
      <w:r>
        <w:t xml:space="preserve"> (i = 0; i &lt; 2; ++i)</w:t>
      </w:r>
    </w:p>
    <w:p w:rsidR="00C1157F" w:rsidRDefault="00C1157F" w:rsidP="00C1157F">
      <w:pPr>
        <w:pStyle w:val="outpuy"/>
      </w:pPr>
    </w:p>
    <w:p w:rsidR="00C1157F" w:rsidRDefault="00C1157F" w:rsidP="00C1157F">
      <w:pPr>
        <w:pStyle w:val="outpuy"/>
      </w:pPr>
      <w:r>
        <w:t xml:space="preserve">-   </w:t>
      </w:r>
      <w:proofErr w:type="gramStart"/>
      <w:r>
        <w:t>printf(</w:t>
      </w:r>
      <w:proofErr w:type="gramEnd"/>
      <w:r>
        <w:t>"string lenght of %s = %d\n", s[i], my_strlen(s[i]));</w:t>
      </w:r>
    </w:p>
    <w:p w:rsidR="00C1157F" w:rsidRDefault="00C1157F" w:rsidP="00C1157F">
      <w:pPr>
        <w:pStyle w:val="outpuy"/>
      </w:pPr>
      <w:r>
        <w:t xml:space="preserve">+   </w:t>
      </w:r>
      <w:proofErr w:type="gramStart"/>
      <w:r>
        <w:t>printf(</w:t>
      </w:r>
      <w:proofErr w:type="gramEnd"/>
      <w:r>
        <w:t>"string lenght of %s = %1u\n", s[i], my_strlen(s[i]));</w:t>
      </w:r>
    </w:p>
    <w:p w:rsidR="00C1157F" w:rsidRDefault="00C1157F" w:rsidP="00C1157F">
      <w:pPr>
        <w:pStyle w:val="outpuy"/>
      </w:pPr>
    </w:p>
    <w:p w:rsidR="00C1157F" w:rsidRDefault="00C1157F" w:rsidP="00C1157F">
      <w:pPr>
        <w:pStyle w:val="outpuy"/>
      </w:pPr>
      <w:r>
        <w:t xml:space="preserve">    </w:t>
      </w:r>
      <w:proofErr w:type="gramStart"/>
      <w:r>
        <w:t>return</w:t>
      </w:r>
      <w:proofErr w:type="gramEnd"/>
      <w:r>
        <w:t xml:space="preserve"> 0;</w:t>
      </w:r>
    </w:p>
    <w:p w:rsidR="00C1157F" w:rsidRDefault="00C1157F" w:rsidP="00C1157F">
      <w:pPr>
        <w:pStyle w:val="outpuy"/>
      </w:pPr>
      <w:r>
        <w:t xml:space="preserve"> }</w:t>
      </w:r>
    </w:p>
    <w:p w:rsidR="00C1157F" w:rsidRDefault="00C1157F" w:rsidP="00C1157F">
      <w:pPr>
        <w:rPr>
          <w:rFonts w:eastAsia="Times New Roman"/>
        </w:rPr>
      </w:pPr>
      <w:r w:rsidRPr="00C1157F">
        <w:rPr>
          <w:rFonts w:eastAsia="Times New Roman"/>
        </w:rPr>
        <w:t>Git diff shows '+' sign before lines, which are newly added and '−' for deleted lines.</w:t>
      </w:r>
    </w:p>
    <w:p w:rsidR="004F1B85" w:rsidRDefault="004F1B85" w:rsidP="004F1B85">
      <w:pPr>
        <w:pStyle w:val="Heading1"/>
        <w:rPr>
          <w:rFonts w:eastAsia="Times New Roman"/>
        </w:rPr>
      </w:pPr>
      <w:bookmarkStart w:id="13" w:name="_Toc500078100"/>
      <w:r w:rsidRPr="004F1B85">
        <w:rPr>
          <w:rFonts w:eastAsia="Times New Roman"/>
        </w:rPr>
        <w:t>Git - Commit Changes</w:t>
      </w:r>
      <w:bookmarkEnd w:id="13"/>
    </w:p>
    <w:p w:rsidR="004F1B85" w:rsidRPr="004F1B85" w:rsidRDefault="004F1B85" w:rsidP="004F1B85">
      <w:pPr>
        <w:rPr>
          <w:rFonts w:eastAsia="Times New Roman"/>
        </w:rPr>
      </w:pPr>
      <w:r>
        <w:rPr>
          <w:rFonts w:eastAsia="Times New Roman"/>
        </w:rPr>
        <w:t xml:space="preserve">User-b </w:t>
      </w:r>
      <w:r w:rsidRPr="004F1B85">
        <w:rPr>
          <w:rFonts w:eastAsia="Times New Roman"/>
        </w:rPr>
        <w:t>has already committed the changes and he wants to correct his last commit. In this case, git amend operation will help. The amend operation changes the last commit including your commit message; it creates a new commit ID.</w:t>
      </w:r>
    </w:p>
    <w:p w:rsidR="004F1B85" w:rsidRDefault="004F1B85" w:rsidP="004F1B85">
      <w:pPr>
        <w:rPr>
          <w:rFonts w:eastAsia="Times New Roman"/>
        </w:rPr>
      </w:pPr>
      <w:r w:rsidRPr="004F1B85">
        <w:rPr>
          <w:rFonts w:eastAsia="Times New Roman"/>
        </w:rPr>
        <w:t>Before amend operation, he checks the commit log.</w:t>
      </w:r>
    </w:p>
    <w:p w:rsidR="004F1B85" w:rsidRDefault="004F1B85" w:rsidP="004F1B85">
      <w:pPr>
        <w:pStyle w:val="outpuy"/>
      </w:pPr>
      <w:r>
        <w:t xml:space="preserve">[user-b@gitlab gitlab]$ </w:t>
      </w:r>
      <w:proofErr w:type="gramStart"/>
      <w:r>
        <w:t>git</w:t>
      </w:r>
      <w:proofErr w:type="gramEnd"/>
      <w:r>
        <w:t xml:space="preserve"> log</w:t>
      </w:r>
    </w:p>
    <w:p w:rsidR="004F1B85" w:rsidRDefault="004F1B85" w:rsidP="004F1B85">
      <w:pPr>
        <w:pStyle w:val="outpuy"/>
      </w:pPr>
      <w:proofErr w:type="gramStart"/>
      <w:r>
        <w:t>commit</w:t>
      </w:r>
      <w:proofErr w:type="gramEnd"/>
      <w:r>
        <w:t xml:space="preserve"> 781517bf4e9aed9e4ddd33e5785984f2c5258c6f</w:t>
      </w:r>
    </w:p>
    <w:p w:rsidR="004F1B85" w:rsidRDefault="004F1B85" w:rsidP="004F1B85">
      <w:pPr>
        <w:pStyle w:val="outpuy"/>
      </w:pPr>
      <w:r>
        <w:t>Author: userb &lt;userb@zippyops.com&gt;</w:t>
      </w:r>
    </w:p>
    <w:p w:rsidR="004F1B85" w:rsidRDefault="004F1B85" w:rsidP="004F1B85">
      <w:pPr>
        <w:pStyle w:val="outpuy"/>
      </w:pPr>
      <w:r>
        <w:t>Date:   Fri Dec 1 02:14:26 2017 -0500</w:t>
      </w:r>
    </w:p>
    <w:p w:rsidR="004F1B85" w:rsidRDefault="004F1B85" w:rsidP="004F1B85">
      <w:pPr>
        <w:pStyle w:val="outpuy"/>
      </w:pPr>
    </w:p>
    <w:p w:rsidR="004F1B85" w:rsidRDefault="004F1B85" w:rsidP="004F1B85">
      <w:pPr>
        <w:pStyle w:val="outpuy"/>
      </w:pPr>
      <w:r>
        <w:t xml:space="preserve">    Implemented my_strlen function</w:t>
      </w:r>
    </w:p>
    <w:p w:rsidR="004F1B85" w:rsidRDefault="004F1B85" w:rsidP="004F1B85">
      <w:pPr>
        <w:pStyle w:val="outpuy"/>
      </w:pPr>
    </w:p>
    <w:p w:rsidR="004F1B85" w:rsidRDefault="004F1B85" w:rsidP="004F1B85">
      <w:pPr>
        <w:pStyle w:val="outpuy"/>
      </w:pPr>
      <w:proofErr w:type="gramStart"/>
      <w:r>
        <w:t>commit</w:t>
      </w:r>
      <w:proofErr w:type="gramEnd"/>
      <w:r>
        <w:t xml:space="preserve"> 35ff72afbbc575e6586789c6737121aa9f5998ee</w:t>
      </w:r>
    </w:p>
    <w:p w:rsidR="004F1B85" w:rsidRDefault="004F1B85" w:rsidP="004F1B85">
      <w:pPr>
        <w:pStyle w:val="outpuy"/>
      </w:pPr>
      <w:r>
        <w:t>Author: usera &lt;usera@zippyops.com&gt;</w:t>
      </w:r>
    </w:p>
    <w:p w:rsidR="004F1B85" w:rsidRDefault="004F1B85" w:rsidP="004F1B85">
      <w:pPr>
        <w:pStyle w:val="outpuy"/>
      </w:pPr>
      <w:r>
        <w:t>Date:   Fri Dec 1 01:52:15 2017 -0500</w:t>
      </w:r>
    </w:p>
    <w:p w:rsidR="004F1B85" w:rsidRDefault="004F1B85" w:rsidP="004F1B85">
      <w:pPr>
        <w:pStyle w:val="outpuy"/>
      </w:pPr>
    </w:p>
    <w:p w:rsidR="004F1B85" w:rsidRDefault="004F1B85" w:rsidP="004F1B85">
      <w:pPr>
        <w:pStyle w:val="outpuy"/>
      </w:pPr>
      <w:r>
        <w:t xml:space="preserve">    Initial commit</w:t>
      </w:r>
    </w:p>
    <w:p w:rsidR="004F1B85" w:rsidRDefault="004F1B85" w:rsidP="004F1B85">
      <w:pPr>
        <w:pStyle w:val="outpuy"/>
      </w:pPr>
      <w:r>
        <w:t>[user-b@gitlab gitlab]$</w:t>
      </w:r>
    </w:p>
    <w:p w:rsidR="004F1B85" w:rsidRDefault="004F1B85" w:rsidP="004F1B85">
      <w:pPr>
        <w:rPr>
          <w:shd w:val="clear" w:color="auto" w:fill="FFFFFF"/>
        </w:rPr>
      </w:pPr>
      <w:r>
        <w:rPr>
          <w:rFonts w:eastAsia="Times New Roman"/>
        </w:rPr>
        <w:t xml:space="preserve">User-b </w:t>
      </w:r>
      <w:r>
        <w:rPr>
          <w:shd w:val="clear" w:color="auto" w:fill="FFFFFF"/>
        </w:rPr>
        <w:t>commits the new changes with -- amend operation and views the commit log.</w:t>
      </w:r>
    </w:p>
    <w:p w:rsidR="004F1B85" w:rsidRDefault="004F1B85" w:rsidP="004F1B85">
      <w:pPr>
        <w:pStyle w:val="outpuy"/>
      </w:pPr>
      <w:r>
        <w:t xml:space="preserve">[user-b@gitlab gitlab]$ </w:t>
      </w:r>
      <w:proofErr w:type="gramStart"/>
      <w:r>
        <w:t>git</w:t>
      </w:r>
      <w:proofErr w:type="gramEnd"/>
      <w:r>
        <w:t xml:space="preserve"> status -s</w:t>
      </w:r>
    </w:p>
    <w:p w:rsidR="004F1B85" w:rsidRDefault="004F1B85" w:rsidP="004F1B85">
      <w:pPr>
        <w:pStyle w:val="outpuy"/>
      </w:pPr>
      <w:r>
        <w:t xml:space="preserve"> M string.c</w:t>
      </w:r>
    </w:p>
    <w:p w:rsidR="004F1B85" w:rsidRDefault="004F1B85" w:rsidP="004F1B85">
      <w:pPr>
        <w:pStyle w:val="outpuy"/>
      </w:pPr>
      <w:r>
        <w:t xml:space="preserve">?? </w:t>
      </w:r>
      <w:proofErr w:type="gramStart"/>
      <w:r>
        <w:t>string</w:t>
      </w:r>
      <w:proofErr w:type="gramEnd"/>
    </w:p>
    <w:p w:rsidR="004F1B85" w:rsidRDefault="004F1B85" w:rsidP="004F1B85">
      <w:pPr>
        <w:pStyle w:val="outpuy"/>
      </w:pPr>
      <w:r>
        <w:t xml:space="preserve">[user-b@gitlab gitlab]$ </w:t>
      </w:r>
      <w:proofErr w:type="gramStart"/>
      <w:r>
        <w:t>git</w:t>
      </w:r>
      <w:proofErr w:type="gramEnd"/>
      <w:r>
        <w:t xml:space="preserve"> add string.c</w:t>
      </w:r>
    </w:p>
    <w:p w:rsidR="004F1B85" w:rsidRDefault="004F1B85" w:rsidP="004F1B85">
      <w:pPr>
        <w:pStyle w:val="outpuy"/>
      </w:pPr>
      <w:r>
        <w:t xml:space="preserve">[user-b@gitlab gitlab]$ </w:t>
      </w:r>
      <w:proofErr w:type="gramStart"/>
      <w:r>
        <w:t>git</w:t>
      </w:r>
      <w:proofErr w:type="gramEnd"/>
      <w:r>
        <w:t xml:space="preserve"> status -s</w:t>
      </w:r>
    </w:p>
    <w:p w:rsidR="004F1B85" w:rsidRDefault="004F1B85" w:rsidP="004F1B85">
      <w:pPr>
        <w:pStyle w:val="outpuy"/>
      </w:pPr>
      <w:proofErr w:type="gramStart"/>
      <w:r>
        <w:t>M  string.c</w:t>
      </w:r>
      <w:proofErr w:type="gramEnd"/>
    </w:p>
    <w:p w:rsidR="004F1B85" w:rsidRDefault="004F1B85" w:rsidP="004F1B85">
      <w:pPr>
        <w:pStyle w:val="outpuy"/>
      </w:pPr>
      <w:r>
        <w:t xml:space="preserve">?? </w:t>
      </w:r>
      <w:proofErr w:type="gramStart"/>
      <w:r>
        <w:t>string</w:t>
      </w:r>
      <w:proofErr w:type="gramEnd"/>
    </w:p>
    <w:p w:rsidR="004F1B85" w:rsidRDefault="004F1B85" w:rsidP="004F1B85">
      <w:pPr>
        <w:pStyle w:val="outpuy"/>
      </w:pPr>
      <w:r>
        <w:t xml:space="preserve">[user-b@gitlab gitlab]$ </w:t>
      </w:r>
      <w:proofErr w:type="gramStart"/>
      <w:r>
        <w:t>git</w:t>
      </w:r>
      <w:proofErr w:type="gramEnd"/>
      <w:r>
        <w:t xml:space="preserve"> commit --amend -m 'Changed return type of my_strlen to size_t'</w:t>
      </w:r>
    </w:p>
    <w:p w:rsidR="004F1B85" w:rsidRDefault="004F1B85" w:rsidP="004F1B85">
      <w:pPr>
        <w:pStyle w:val="outpuy"/>
      </w:pPr>
      <w:r>
        <w:t>[</w:t>
      </w:r>
      <w:proofErr w:type="gramStart"/>
      <w:r>
        <w:t>master</w:t>
      </w:r>
      <w:proofErr w:type="gramEnd"/>
      <w:r>
        <w:t xml:space="preserve"> 92d8b72] Changed return type of my_strlen to size_t</w:t>
      </w:r>
    </w:p>
    <w:p w:rsidR="004F1B85" w:rsidRDefault="004F1B85" w:rsidP="004F1B85">
      <w:pPr>
        <w:pStyle w:val="outpuy"/>
      </w:pPr>
      <w:r>
        <w:t xml:space="preserve"> 1 file changed, 27 </w:t>
      </w:r>
      <w:proofErr w:type="gramStart"/>
      <w:r>
        <w:t>insertions(</w:t>
      </w:r>
      <w:proofErr w:type="gramEnd"/>
      <w:r>
        <w:t>+)</w:t>
      </w:r>
    </w:p>
    <w:p w:rsidR="004F1B85" w:rsidRDefault="004F1B85" w:rsidP="004F1B85">
      <w:pPr>
        <w:pStyle w:val="outpuy"/>
      </w:pPr>
      <w:r>
        <w:t xml:space="preserve"> </w:t>
      </w:r>
      <w:proofErr w:type="gramStart"/>
      <w:r>
        <w:t>create</w:t>
      </w:r>
      <w:proofErr w:type="gramEnd"/>
      <w:r>
        <w:t xml:space="preserve"> mode 100644 string.c</w:t>
      </w:r>
    </w:p>
    <w:p w:rsidR="004F1B85" w:rsidRDefault="004F1B85" w:rsidP="004F1B85">
      <w:pPr>
        <w:rPr>
          <w:rFonts w:eastAsia="Times New Roman"/>
        </w:rPr>
      </w:pPr>
      <w:r w:rsidRPr="004F1B85">
        <w:rPr>
          <w:rFonts w:eastAsia="Times New Roman"/>
        </w:rPr>
        <w:t>Now, git log will show new commit message with new commit ID:</w:t>
      </w:r>
    </w:p>
    <w:p w:rsidR="004F1B85" w:rsidRDefault="004F1B85" w:rsidP="004F1B85">
      <w:pPr>
        <w:pStyle w:val="outpuy"/>
      </w:pPr>
      <w:r>
        <w:t xml:space="preserve">[user-b@gitlab gitlab]$ </w:t>
      </w:r>
      <w:proofErr w:type="gramStart"/>
      <w:r>
        <w:t>git</w:t>
      </w:r>
      <w:proofErr w:type="gramEnd"/>
      <w:r>
        <w:t xml:space="preserve"> log</w:t>
      </w:r>
    </w:p>
    <w:p w:rsidR="004F1B85" w:rsidRDefault="004F1B85" w:rsidP="004F1B85">
      <w:pPr>
        <w:pStyle w:val="outpuy"/>
      </w:pPr>
      <w:proofErr w:type="gramStart"/>
      <w:r>
        <w:t>commit</w:t>
      </w:r>
      <w:proofErr w:type="gramEnd"/>
      <w:r>
        <w:t xml:space="preserve"> 92d8b72718ff679342c9ed39a07f592fc743d059</w:t>
      </w:r>
    </w:p>
    <w:p w:rsidR="004F1B85" w:rsidRDefault="004F1B85" w:rsidP="004F1B85">
      <w:pPr>
        <w:pStyle w:val="outpuy"/>
      </w:pPr>
      <w:r>
        <w:t>Author: userb &lt;userb@zippyops.com&gt;</w:t>
      </w:r>
    </w:p>
    <w:p w:rsidR="004F1B85" w:rsidRDefault="004F1B85" w:rsidP="004F1B85">
      <w:pPr>
        <w:pStyle w:val="outpuy"/>
      </w:pPr>
      <w:r>
        <w:t>Date:   Fri Dec 1 02:14:26 2017 -0500</w:t>
      </w:r>
    </w:p>
    <w:p w:rsidR="004F1B85" w:rsidRDefault="004F1B85" w:rsidP="004F1B85">
      <w:pPr>
        <w:pStyle w:val="outpuy"/>
      </w:pPr>
    </w:p>
    <w:p w:rsidR="004F1B85" w:rsidRDefault="004F1B85" w:rsidP="004F1B85">
      <w:pPr>
        <w:pStyle w:val="outpuy"/>
      </w:pPr>
      <w:r>
        <w:t xml:space="preserve">    Changed return type of my_strlen to size_t</w:t>
      </w:r>
    </w:p>
    <w:p w:rsidR="004F1B85" w:rsidRDefault="004F1B85" w:rsidP="004F1B85">
      <w:pPr>
        <w:pStyle w:val="outpuy"/>
      </w:pPr>
    </w:p>
    <w:p w:rsidR="004F1B85" w:rsidRDefault="004F1B85" w:rsidP="004F1B85">
      <w:pPr>
        <w:pStyle w:val="outpuy"/>
      </w:pPr>
      <w:proofErr w:type="gramStart"/>
      <w:r>
        <w:t>commit</w:t>
      </w:r>
      <w:proofErr w:type="gramEnd"/>
      <w:r>
        <w:t xml:space="preserve"> 35ff72afbbc575e6586789c6737121aa9f5998ee</w:t>
      </w:r>
    </w:p>
    <w:p w:rsidR="004F1B85" w:rsidRDefault="004F1B85" w:rsidP="004F1B85">
      <w:pPr>
        <w:pStyle w:val="outpuy"/>
      </w:pPr>
      <w:r>
        <w:t>Author: usera &lt;usera@zippyops.com&gt;</w:t>
      </w:r>
    </w:p>
    <w:p w:rsidR="004F1B85" w:rsidRDefault="004F1B85" w:rsidP="004F1B85">
      <w:pPr>
        <w:pStyle w:val="outpuy"/>
      </w:pPr>
      <w:r>
        <w:t>Date:   Fri Dec 1 01:52:15 2017 -0500</w:t>
      </w:r>
    </w:p>
    <w:p w:rsidR="004F1B85" w:rsidRDefault="004F1B85" w:rsidP="004F1B85">
      <w:pPr>
        <w:pStyle w:val="outpuy"/>
      </w:pPr>
    </w:p>
    <w:p w:rsidR="004F1B85" w:rsidRDefault="004F1B85" w:rsidP="004F1B85">
      <w:pPr>
        <w:pStyle w:val="outpuy"/>
      </w:pPr>
      <w:r>
        <w:t xml:space="preserve">    Initial commit</w:t>
      </w:r>
    </w:p>
    <w:p w:rsidR="004F1B85" w:rsidRDefault="004F1B85" w:rsidP="004F1B85">
      <w:pPr>
        <w:pStyle w:val="Heading1"/>
      </w:pPr>
      <w:bookmarkStart w:id="14" w:name="_Toc500078101"/>
      <w:r w:rsidRPr="004F1B85">
        <w:t>Git - Push Operation</w:t>
      </w:r>
      <w:bookmarkEnd w:id="14"/>
    </w:p>
    <w:p w:rsidR="004F1B85" w:rsidRDefault="004F1B85" w:rsidP="004F1B85">
      <w:r>
        <w:t xml:space="preserve">User-b modified his last commit by using the amend operation and he is ready to push the changes. The Push operation stores data permanently to the Git repository. After a successful push operation, other developers can see </w:t>
      </w:r>
      <w:r w:rsidR="00C60AA6">
        <w:t>user-b</w:t>
      </w:r>
      <w:r>
        <w:t>’s changes.</w:t>
      </w:r>
    </w:p>
    <w:p w:rsidR="004F1B85" w:rsidRDefault="004F1B85" w:rsidP="004F1B85">
      <w:r>
        <w:t>He executes the git log command to view the commit details.</w:t>
      </w:r>
    </w:p>
    <w:p w:rsidR="004F1B85" w:rsidRDefault="00C01C01" w:rsidP="004F1B85">
      <w:r w:rsidRPr="00C01C01">
        <w:t>Before push operation, he wants to review his changes, so he uses the git show command to review his changes.</w:t>
      </w:r>
    </w:p>
    <w:p w:rsidR="00C01C01" w:rsidRDefault="00C01C01" w:rsidP="00C01C01">
      <w:pPr>
        <w:pStyle w:val="outpuy"/>
      </w:pPr>
      <w:r>
        <w:t xml:space="preserve">[user-b@gitlab gitlab]$ </w:t>
      </w:r>
      <w:proofErr w:type="gramStart"/>
      <w:r>
        <w:t>git</w:t>
      </w:r>
      <w:proofErr w:type="gramEnd"/>
      <w:r>
        <w:t xml:space="preserve"> show 92d8b72718ff679342c9ed39a07f592fc743d059</w:t>
      </w:r>
    </w:p>
    <w:p w:rsidR="00C01C01" w:rsidRDefault="00C01C01" w:rsidP="00C01C01">
      <w:pPr>
        <w:pStyle w:val="outpuy"/>
      </w:pPr>
      <w:proofErr w:type="gramStart"/>
      <w:r>
        <w:t>commit</w:t>
      </w:r>
      <w:proofErr w:type="gramEnd"/>
      <w:r>
        <w:t xml:space="preserve"> 92d8b72718ff679342c9ed39a07f592fc743d059</w:t>
      </w:r>
    </w:p>
    <w:p w:rsidR="00C01C01" w:rsidRDefault="00C01C01" w:rsidP="00C01C01">
      <w:pPr>
        <w:pStyle w:val="outpuy"/>
      </w:pPr>
      <w:r>
        <w:t>Author: userb &lt;userb@zippyops.com&gt;</w:t>
      </w:r>
    </w:p>
    <w:p w:rsidR="00C01C01" w:rsidRDefault="00C01C01" w:rsidP="00C01C01">
      <w:pPr>
        <w:pStyle w:val="outpuy"/>
      </w:pPr>
      <w:r>
        <w:t>Date:   Fri Dec 1 02:14:26 2017 -0500</w:t>
      </w:r>
    </w:p>
    <w:p w:rsidR="00C01C01" w:rsidRDefault="00C01C01" w:rsidP="00C01C01">
      <w:pPr>
        <w:pStyle w:val="outpuy"/>
      </w:pPr>
    </w:p>
    <w:p w:rsidR="00C01C01" w:rsidRDefault="00C01C01" w:rsidP="00C01C01">
      <w:pPr>
        <w:pStyle w:val="outpuy"/>
      </w:pPr>
      <w:r>
        <w:t xml:space="preserve">    Changed return type of my_strlen to size_t</w:t>
      </w:r>
    </w:p>
    <w:p w:rsidR="00C01C01" w:rsidRDefault="00C01C01" w:rsidP="00C01C01">
      <w:pPr>
        <w:pStyle w:val="outpuy"/>
      </w:pPr>
    </w:p>
    <w:p w:rsidR="00C01C01" w:rsidRDefault="00C01C01" w:rsidP="00C01C01">
      <w:pPr>
        <w:pStyle w:val="outpuy"/>
      </w:pPr>
      <w:proofErr w:type="gramStart"/>
      <w:r>
        <w:t>diff</w:t>
      </w:r>
      <w:proofErr w:type="gramEnd"/>
      <w:r>
        <w:t xml:space="preserve"> --git a/string.c b/string.c</w:t>
      </w:r>
    </w:p>
    <w:p w:rsidR="00C01C01" w:rsidRDefault="00C01C01" w:rsidP="00C01C01">
      <w:pPr>
        <w:pStyle w:val="outpuy"/>
      </w:pPr>
      <w:proofErr w:type="gramStart"/>
      <w:r>
        <w:t>new</w:t>
      </w:r>
      <w:proofErr w:type="gramEnd"/>
      <w:r>
        <w:t xml:space="preserve"> file mode 100644</w:t>
      </w:r>
    </w:p>
    <w:p w:rsidR="00C01C01" w:rsidRDefault="00C01C01" w:rsidP="00C01C01">
      <w:pPr>
        <w:pStyle w:val="outpuy"/>
      </w:pPr>
      <w:proofErr w:type="gramStart"/>
      <w:r>
        <w:t>index</w:t>
      </w:r>
      <w:proofErr w:type="gramEnd"/>
      <w:r>
        <w:t xml:space="preserve"> 0000000..ce4665e</w:t>
      </w:r>
    </w:p>
    <w:p w:rsidR="00C01C01" w:rsidRDefault="00C01C01" w:rsidP="00C01C01">
      <w:pPr>
        <w:pStyle w:val="outpuy"/>
      </w:pPr>
      <w:r>
        <w:t>--- /dev/null</w:t>
      </w:r>
    </w:p>
    <w:p w:rsidR="00C01C01" w:rsidRDefault="00C01C01" w:rsidP="00C01C01">
      <w:pPr>
        <w:pStyle w:val="outpuy"/>
      </w:pPr>
      <w:r>
        <w:t xml:space="preserve">+++ </w:t>
      </w:r>
      <w:proofErr w:type="gramStart"/>
      <w:r>
        <w:t>b/string.c</w:t>
      </w:r>
      <w:proofErr w:type="gramEnd"/>
    </w:p>
    <w:p w:rsidR="00C01C01" w:rsidRDefault="00C01C01" w:rsidP="00C01C01">
      <w:pPr>
        <w:pStyle w:val="outpuy"/>
      </w:pPr>
      <w:r>
        <w:t>@@ -0</w:t>
      </w:r>
      <w:proofErr w:type="gramStart"/>
      <w:r>
        <w:t>,0</w:t>
      </w:r>
      <w:proofErr w:type="gramEnd"/>
      <w:r>
        <w:t xml:space="preserve"> +1,27 @@</w:t>
      </w:r>
    </w:p>
    <w:p w:rsidR="00C01C01" w:rsidRDefault="00C01C01" w:rsidP="00C01C01">
      <w:pPr>
        <w:pStyle w:val="outpuy"/>
      </w:pPr>
      <w:r>
        <w:t>+#include &lt;stdio.h&gt;</w:t>
      </w:r>
    </w:p>
    <w:p w:rsidR="00C01C01" w:rsidRDefault="00C01C01" w:rsidP="00C01C01">
      <w:pPr>
        <w:pStyle w:val="outpuy"/>
      </w:pPr>
      <w:r>
        <w:t>+</w:t>
      </w:r>
    </w:p>
    <w:p w:rsidR="00C01C01" w:rsidRDefault="00C01C01" w:rsidP="00C01C01">
      <w:pPr>
        <w:pStyle w:val="outpuy"/>
      </w:pPr>
      <w:r>
        <w:t>+size_t my_</w:t>
      </w:r>
      <w:proofErr w:type="gramStart"/>
      <w:r>
        <w:t>strlen(</w:t>
      </w:r>
      <w:proofErr w:type="gramEnd"/>
      <w:r>
        <w:t>char *s)</w:t>
      </w:r>
    </w:p>
    <w:p w:rsidR="00C01C01" w:rsidRDefault="00C01C01" w:rsidP="00C01C01">
      <w:pPr>
        <w:pStyle w:val="outpuy"/>
      </w:pPr>
      <w:r>
        <w:t>+{</w:t>
      </w:r>
    </w:p>
    <w:p w:rsidR="00C01C01" w:rsidRDefault="00C01C01" w:rsidP="00C01C01">
      <w:pPr>
        <w:pStyle w:val="outpuy"/>
      </w:pPr>
      <w:r>
        <w:t xml:space="preserve">+   </w:t>
      </w:r>
      <w:proofErr w:type="gramStart"/>
      <w:r>
        <w:t>char</w:t>
      </w:r>
      <w:proofErr w:type="gramEnd"/>
      <w:r>
        <w:t xml:space="preserve"> *p = s;</w:t>
      </w:r>
    </w:p>
    <w:p w:rsidR="00C01C01" w:rsidRDefault="00C01C01" w:rsidP="00C01C01">
      <w:pPr>
        <w:pStyle w:val="outpuy"/>
      </w:pPr>
      <w:r>
        <w:t>+</w:t>
      </w:r>
    </w:p>
    <w:p w:rsidR="00C01C01" w:rsidRDefault="00C01C01" w:rsidP="00C01C01">
      <w:pPr>
        <w:pStyle w:val="outpuy"/>
      </w:pPr>
      <w:r>
        <w:t xml:space="preserve">+   </w:t>
      </w:r>
      <w:proofErr w:type="gramStart"/>
      <w:r>
        <w:t>while</w:t>
      </w:r>
      <w:proofErr w:type="gramEnd"/>
      <w:r>
        <w:t xml:space="preserve"> (*p)</w:t>
      </w:r>
    </w:p>
    <w:p w:rsidR="00C01C01" w:rsidRDefault="00C01C01" w:rsidP="00C01C01">
      <w:pPr>
        <w:pStyle w:val="outpuy"/>
      </w:pPr>
      <w:r>
        <w:t>+      ++p;</w:t>
      </w:r>
    </w:p>
    <w:p w:rsidR="00C01C01" w:rsidRDefault="00C01C01" w:rsidP="00C01C01">
      <w:pPr>
        <w:pStyle w:val="outpuy"/>
      </w:pPr>
      <w:r>
        <w:t>+</w:t>
      </w:r>
    </w:p>
    <w:p w:rsidR="00C01C01" w:rsidRDefault="00C01C01" w:rsidP="00C01C01">
      <w:pPr>
        <w:pStyle w:val="outpuy"/>
      </w:pPr>
      <w:r>
        <w:t xml:space="preserve">+   </w:t>
      </w:r>
      <w:proofErr w:type="gramStart"/>
      <w:r>
        <w:t>return</w:t>
      </w:r>
      <w:proofErr w:type="gramEnd"/>
      <w:r>
        <w:t xml:space="preserve"> (p - s);</w:t>
      </w:r>
    </w:p>
    <w:p w:rsidR="00C01C01" w:rsidRDefault="00C01C01" w:rsidP="00C01C01">
      <w:pPr>
        <w:pStyle w:val="outpuy"/>
      </w:pPr>
      <w:r>
        <w:t>+}</w:t>
      </w:r>
    </w:p>
    <w:p w:rsidR="00C01C01" w:rsidRDefault="00C01C01" w:rsidP="00C01C01">
      <w:pPr>
        <w:pStyle w:val="outpuy"/>
      </w:pPr>
      <w:r>
        <w:t>+</w:t>
      </w:r>
    </w:p>
    <w:p w:rsidR="00C01C01" w:rsidRDefault="00C01C01" w:rsidP="00C01C01">
      <w:pPr>
        <w:pStyle w:val="outpuy"/>
      </w:pPr>
      <w:r>
        <w:t xml:space="preserve">+int </w:t>
      </w:r>
      <w:proofErr w:type="gramStart"/>
      <w:r>
        <w:t>main(</w:t>
      </w:r>
      <w:proofErr w:type="gramEnd"/>
      <w:r>
        <w:t>void)</w:t>
      </w:r>
    </w:p>
    <w:p w:rsidR="00C01C01" w:rsidRDefault="00C01C01" w:rsidP="00C01C01">
      <w:pPr>
        <w:pStyle w:val="outpuy"/>
      </w:pPr>
      <w:r>
        <w:t>+{</w:t>
      </w:r>
    </w:p>
    <w:p w:rsidR="00C01C01" w:rsidRDefault="00C01C01" w:rsidP="00C01C01">
      <w:pPr>
        <w:pStyle w:val="outpuy"/>
      </w:pPr>
      <w:r>
        <w:t xml:space="preserve">+   </w:t>
      </w:r>
      <w:proofErr w:type="gramStart"/>
      <w:r>
        <w:t>int</w:t>
      </w:r>
      <w:proofErr w:type="gramEnd"/>
      <w:r>
        <w:t xml:space="preserve"> i;</w:t>
      </w:r>
    </w:p>
    <w:p w:rsidR="00C01C01" w:rsidRDefault="00C01C01" w:rsidP="00C01C01">
      <w:pPr>
        <w:pStyle w:val="outpuy"/>
      </w:pPr>
      <w:r>
        <w:t xml:space="preserve">+   </w:t>
      </w:r>
      <w:proofErr w:type="gramStart"/>
      <w:r>
        <w:t>char</w:t>
      </w:r>
      <w:proofErr w:type="gramEnd"/>
      <w:r>
        <w:t xml:space="preserve"> *s[] =</w:t>
      </w:r>
    </w:p>
    <w:p w:rsidR="00C01C01" w:rsidRDefault="00C01C01" w:rsidP="00C01C01">
      <w:pPr>
        <w:pStyle w:val="outpuy"/>
      </w:pPr>
      <w:r>
        <w:t>+   {</w:t>
      </w:r>
    </w:p>
    <w:p w:rsidR="00C01C01" w:rsidRDefault="00C01C01" w:rsidP="00C01C01">
      <w:pPr>
        <w:pStyle w:val="outpuy"/>
      </w:pPr>
      <w:r>
        <w:t>+      "Git tutorials",</w:t>
      </w:r>
    </w:p>
    <w:p w:rsidR="00C01C01" w:rsidRDefault="00C01C01" w:rsidP="00C01C01">
      <w:pPr>
        <w:pStyle w:val="outpuy"/>
      </w:pPr>
      <w:r>
        <w:t>+      "zippyops"</w:t>
      </w:r>
    </w:p>
    <w:p w:rsidR="00C01C01" w:rsidRDefault="00C01C01" w:rsidP="00C01C01">
      <w:pPr>
        <w:pStyle w:val="outpuy"/>
      </w:pPr>
      <w:r>
        <w:t>+   };</w:t>
      </w:r>
    </w:p>
    <w:p w:rsidR="00C01C01" w:rsidRDefault="00C01C01" w:rsidP="00C01C01">
      <w:pPr>
        <w:pStyle w:val="outpuy"/>
      </w:pPr>
      <w:r>
        <w:t>+</w:t>
      </w:r>
    </w:p>
    <w:p w:rsidR="00C01C01" w:rsidRDefault="00C01C01" w:rsidP="00C01C01">
      <w:pPr>
        <w:pStyle w:val="outpuy"/>
      </w:pPr>
      <w:r>
        <w:t xml:space="preserve">+   </w:t>
      </w:r>
      <w:proofErr w:type="gramStart"/>
      <w:r>
        <w:t>for</w:t>
      </w:r>
      <w:proofErr w:type="gramEnd"/>
      <w:r>
        <w:t xml:space="preserve"> (i = 0; i &lt; 2; ++i)</w:t>
      </w:r>
    </w:p>
    <w:p w:rsidR="00C01C01" w:rsidRDefault="00C01C01" w:rsidP="00C01C01">
      <w:pPr>
        <w:pStyle w:val="outpuy"/>
      </w:pPr>
      <w:r>
        <w:t>+</w:t>
      </w:r>
    </w:p>
    <w:p w:rsidR="00C01C01" w:rsidRDefault="00C01C01" w:rsidP="00C01C01">
      <w:pPr>
        <w:pStyle w:val="outpuy"/>
      </w:pPr>
      <w:r>
        <w:t xml:space="preserve">+   </w:t>
      </w:r>
      <w:proofErr w:type="gramStart"/>
      <w:r>
        <w:t>printf(</w:t>
      </w:r>
      <w:proofErr w:type="gramEnd"/>
      <w:r>
        <w:t>"string lenght of %s = %1u\n", s[i], my_strlen(s[i]));</w:t>
      </w:r>
    </w:p>
    <w:p w:rsidR="00C01C01" w:rsidRDefault="00C01C01" w:rsidP="00C01C01">
      <w:pPr>
        <w:pStyle w:val="outpuy"/>
      </w:pPr>
      <w:r>
        <w:t>+</w:t>
      </w:r>
    </w:p>
    <w:p w:rsidR="00C01C01" w:rsidRDefault="00C01C01" w:rsidP="00C01C01">
      <w:pPr>
        <w:pStyle w:val="outpuy"/>
      </w:pPr>
      <w:r>
        <w:lastRenderedPageBreak/>
        <w:t>+   return 0;</w:t>
      </w:r>
    </w:p>
    <w:p w:rsidR="00C01C01" w:rsidRDefault="00C01C01" w:rsidP="00C01C01">
      <w:pPr>
        <w:pStyle w:val="outpuy"/>
      </w:pPr>
      <w:r>
        <w:t>+}</w:t>
      </w:r>
    </w:p>
    <w:p w:rsidR="00C01C01" w:rsidRDefault="00C01C01" w:rsidP="00C01C01">
      <w:r>
        <w:t xml:space="preserve">User-b </w:t>
      </w:r>
      <w:r w:rsidRPr="00C01C01">
        <w:t>is happy with his changes and he is ready to push his changes.</w:t>
      </w:r>
    </w:p>
    <w:p w:rsidR="00C01C01" w:rsidRDefault="00C01C01" w:rsidP="00C01C01">
      <w:pPr>
        <w:pStyle w:val="outpuy"/>
      </w:pPr>
      <w:r>
        <w:t xml:space="preserve">[user-b@gitlab gitlab]$ </w:t>
      </w:r>
      <w:proofErr w:type="gramStart"/>
      <w:r>
        <w:t>git</w:t>
      </w:r>
      <w:proofErr w:type="gramEnd"/>
      <w:r>
        <w:t xml:space="preserve"> push origin master</w:t>
      </w:r>
    </w:p>
    <w:p w:rsidR="00C01C01" w:rsidRDefault="00C01C01" w:rsidP="00C01C01">
      <w:pPr>
        <w:pStyle w:val="outpuy"/>
      </w:pPr>
      <w:r>
        <w:t>Counting objects: 4, done.</w:t>
      </w:r>
    </w:p>
    <w:p w:rsidR="00C01C01" w:rsidRDefault="00C01C01" w:rsidP="00C01C01">
      <w:pPr>
        <w:pStyle w:val="outpuy"/>
      </w:pPr>
      <w:r>
        <w:t>Compressing objects: 100% (3/3), done.</w:t>
      </w:r>
    </w:p>
    <w:p w:rsidR="00C01C01" w:rsidRDefault="00C01C01" w:rsidP="00C01C01">
      <w:pPr>
        <w:pStyle w:val="outpuy"/>
      </w:pPr>
      <w:r>
        <w:t>Writing objects: 100% (3/3), 508 bytes | 0 bytes/s, done.</w:t>
      </w:r>
    </w:p>
    <w:p w:rsidR="00C01C01" w:rsidRDefault="00C01C01" w:rsidP="00C01C01">
      <w:pPr>
        <w:pStyle w:val="outpuy"/>
      </w:pPr>
      <w:r>
        <w:t>Total 3 (delta 0), reused 0 (delta 0)</w:t>
      </w:r>
    </w:p>
    <w:p w:rsidR="00C01C01" w:rsidRDefault="00C01C01" w:rsidP="00C01C01">
      <w:pPr>
        <w:pStyle w:val="outpuy"/>
      </w:pPr>
      <w:r>
        <w:t>To git@github.com:Zippyops/gitlab.git</w:t>
      </w:r>
    </w:p>
    <w:p w:rsidR="00C01C01" w:rsidRDefault="00C01C01" w:rsidP="00C01C01">
      <w:pPr>
        <w:pStyle w:val="outpuy"/>
      </w:pPr>
      <w:r>
        <w:t xml:space="preserve">   35ff72a</w:t>
      </w:r>
      <w:proofErr w:type="gramStart"/>
      <w:r>
        <w:t>..92d8b72  master</w:t>
      </w:r>
      <w:proofErr w:type="gramEnd"/>
      <w:r>
        <w:t xml:space="preserve"> -&gt; master</w:t>
      </w:r>
    </w:p>
    <w:p w:rsidR="00C01C01" w:rsidRDefault="00C01C01" w:rsidP="00C01C01">
      <w:pPr>
        <w:pStyle w:val="outpuy"/>
      </w:pPr>
      <w:r>
        <w:t>[user-b@gitlab gitlab]$</w:t>
      </w:r>
    </w:p>
    <w:p w:rsidR="00C01C01" w:rsidRDefault="00C01C01" w:rsidP="00C01C01">
      <w:r>
        <w:t xml:space="preserve">User-b </w:t>
      </w:r>
      <w:r w:rsidRPr="00C01C01">
        <w:t>changes have been successfully pushed to the repository; now other developers can view his changes by performing clone or update operation</w:t>
      </w:r>
      <w:r>
        <w:t>.</w:t>
      </w:r>
    </w:p>
    <w:p w:rsidR="00C01C01" w:rsidRDefault="00C01C01" w:rsidP="00C01C01">
      <w:pPr>
        <w:pStyle w:val="Heading1"/>
      </w:pPr>
      <w:bookmarkStart w:id="15" w:name="_Toc500078102"/>
      <w:r w:rsidRPr="00C01C01">
        <w:t>Git - Update Operation</w:t>
      </w:r>
      <w:bookmarkEnd w:id="15"/>
    </w:p>
    <w:p w:rsidR="00C01C01" w:rsidRDefault="00C01C01" w:rsidP="00C01C01">
      <w:r>
        <w:t>User-</w:t>
      </w:r>
      <w:proofErr w:type="gramStart"/>
      <w:r>
        <w:t xml:space="preserve">a </w:t>
      </w:r>
      <w:r w:rsidRPr="00C01C01">
        <w:t>performs</w:t>
      </w:r>
      <w:proofErr w:type="gramEnd"/>
      <w:r w:rsidRPr="00C01C01">
        <w:t xml:space="preserve"> the clone operation and finds a new file string.c. He wants to know who added this file to the repository and for what purpose, so, he executes the git log command.</w:t>
      </w:r>
    </w:p>
    <w:p w:rsidR="00405FE5" w:rsidRDefault="00405FE5" w:rsidP="00405FE5">
      <w:pPr>
        <w:pStyle w:val="outpuy"/>
      </w:pPr>
      <w:r>
        <w:t xml:space="preserve">[user-a@gitlab ~]$ </w:t>
      </w:r>
      <w:proofErr w:type="gramStart"/>
      <w:r>
        <w:t>git</w:t>
      </w:r>
      <w:proofErr w:type="gramEnd"/>
      <w:r>
        <w:t xml:space="preserve"> clone git@github.com:Zippyops/gitlab.git</w:t>
      </w:r>
    </w:p>
    <w:p w:rsidR="00405FE5" w:rsidRDefault="00405FE5" w:rsidP="00405FE5">
      <w:pPr>
        <w:pStyle w:val="outpuy"/>
      </w:pPr>
      <w:r>
        <w:t>Cloning into 'gitlab'...</w:t>
      </w:r>
    </w:p>
    <w:p w:rsidR="00405FE5" w:rsidRDefault="00405FE5" w:rsidP="00405FE5">
      <w:pPr>
        <w:pStyle w:val="outpuy"/>
      </w:pPr>
      <w:proofErr w:type="gramStart"/>
      <w:r>
        <w:t>remote</w:t>
      </w:r>
      <w:proofErr w:type="gramEnd"/>
      <w:r>
        <w:t>: Counting objects: 6, done.</w:t>
      </w:r>
    </w:p>
    <w:p w:rsidR="00405FE5" w:rsidRDefault="00405FE5" w:rsidP="00405FE5">
      <w:pPr>
        <w:pStyle w:val="outpuy"/>
      </w:pPr>
      <w:proofErr w:type="gramStart"/>
      <w:r>
        <w:t>remote</w:t>
      </w:r>
      <w:proofErr w:type="gramEnd"/>
      <w:r>
        <w:t>: Compressing objects: 100% (4/4), done.</w:t>
      </w:r>
    </w:p>
    <w:p w:rsidR="00405FE5" w:rsidRDefault="00405FE5" w:rsidP="00405FE5">
      <w:pPr>
        <w:pStyle w:val="outpuy"/>
      </w:pPr>
      <w:proofErr w:type="gramStart"/>
      <w:r>
        <w:t>remote</w:t>
      </w:r>
      <w:proofErr w:type="gramEnd"/>
      <w:r>
        <w:t>: Total 6 (delta 0), reused 6 (delta 0), pack-reused 0</w:t>
      </w:r>
    </w:p>
    <w:p w:rsidR="00405FE5" w:rsidRDefault="00405FE5" w:rsidP="00405FE5">
      <w:pPr>
        <w:pStyle w:val="outpuy"/>
      </w:pPr>
      <w:r>
        <w:t>Receiving objects: 100% (6/6), done.</w:t>
      </w:r>
    </w:p>
    <w:p w:rsidR="00405FE5" w:rsidRDefault="00405FE5" w:rsidP="00405FE5">
      <w:pPr>
        <w:pStyle w:val="outpuy"/>
      </w:pPr>
      <w:r>
        <w:t xml:space="preserve">[user-a@gitlab ~]$ </w:t>
      </w:r>
      <w:proofErr w:type="gramStart"/>
      <w:r>
        <w:t>ls</w:t>
      </w:r>
      <w:proofErr w:type="gramEnd"/>
      <w:r>
        <w:t xml:space="preserve"> -l</w:t>
      </w:r>
    </w:p>
    <w:p w:rsidR="00405FE5" w:rsidRDefault="00405FE5" w:rsidP="00405FE5">
      <w:pPr>
        <w:pStyle w:val="outpuy"/>
      </w:pPr>
      <w:proofErr w:type="gramStart"/>
      <w:r>
        <w:t>total</w:t>
      </w:r>
      <w:proofErr w:type="gramEnd"/>
      <w:r>
        <w:t xml:space="preserve"> 0</w:t>
      </w:r>
    </w:p>
    <w:p w:rsidR="00405FE5" w:rsidRDefault="00405FE5" w:rsidP="00405FE5">
      <w:pPr>
        <w:pStyle w:val="outpuy"/>
      </w:pPr>
      <w:proofErr w:type="gramStart"/>
      <w:r>
        <w:t>drwxrwxr-x</w:t>
      </w:r>
      <w:proofErr w:type="gramEnd"/>
      <w:r>
        <w:t xml:space="preserve"> 3 user-a user-a 50 Dec  3 01:44 gitlab</w:t>
      </w:r>
    </w:p>
    <w:p w:rsidR="00405FE5" w:rsidRDefault="00405FE5" w:rsidP="00405FE5">
      <w:pPr>
        <w:pStyle w:val="outpuy"/>
      </w:pPr>
      <w:proofErr w:type="gramStart"/>
      <w:r>
        <w:t>drwxrwxr-x</w:t>
      </w:r>
      <w:proofErr w:type="gramEnd"/>
      <w:r>
        <w:t xml:space="preserve"> 3 user-a user-a 34 Dec  1 01:51 user-a_repo</w:t>
      </w:r>
    </w:p>
    <w:p w:rsidR="00405FE5" w:rsidRDefault="00405FE5" w:rsidP="00405FE5">
      <w:pPr>
        <w:pStyle w:val="outpuy"/>
      </w:pPr>
      <w:r>
        <w:t xml:space="preserve">[user-a@gitlab ~]$ </w:t>
      </w:r>
      <w:proofErr w:type="gramStart"/>
      <w:r>
        <w:t>cd</w:t>
      </w:r>
      <w:proofErr w:type="gramEnd"/>
      <w:r>
        <w:t xml:space="preserve"> gitlab/</w:t>
      </w:r>
    </w:p>
    <w:p w:rsidR="00405FE5" w:rsidRDefault="00405FE5" w:rsidP="00405FE5">
      <w:pPr>
        <w:pStyle w:val="outpuy"/>
      </w:pPr>
      <w:r>
        <w:t xml:space="preserve">[user-a@gitlab gitlab]$ </w:t>
      </w:r>
      <w:proofErr w:type="gramStart"/>
      <w:r>
        <w:t>ls</w:t>
      </w:r>
      <w:proofErr w:type="gramEnd"/>
    </w:p>
    <w:p w:rsidR="00405FE5" w:rsidRDefault="00405FE5" w:rsidP="00405FE5">
      <w:pPr>
        <w:pStyle w:val="outpuy"/>
      </w:pPr>
      <w:proofErr w:type="gramStart"/>
      <w:r>
        <w:t>string.c  test.txt</w:t>
      </w:r>
      <w:proofErr w:type="gramEnd"/>
    </w:p>
    <w:p w:rsidR="00405FE5" w:rsidRDefault="00405FE5" w:rsidP="00C01C01">
      <w:r w:rsidRPr="00405FE5">
        <w:t>The Clone operation will create a new directory inside the current working directory. He changes the directory to newly created directory and executes the git log command.</w:t>
      </w:r>
    </w:p>
    <w:p w:rsidR="00405FE5" w:rsidRDefault="00405FE5" w:rsidP="00405FE5">
      <w:pPr>
        <w:pStyle w:val="outpuy"/>
      </w:pPr>
      <w:r>
        <w:t xml:space="preserve">[user-a@gitlab gitlab]$ </w:t>
      </w:r>
      <w:proofErr w:type="gramStart"/>
      <w:r>
        <w:t>git</w:t>
      </w:r>
      <w:proofErr w:type="gramEnd"/>
      <w:r>
        <w:t xml:space="preserve"> log</w:t>
      </w:r>
    </w:p>
    <w:p w:rsidR="00405FE5" w:rsidRDefault="00405FE5" w:rsidP="00405FE5">
      <w:pPr>
        <w:pStyle w:val="outpuy"/>
      </w:pPr>
      <w:proofErr w:type="gramStart"/>
      <w:r>
        <w:t>commit</w:t>
      </w:r>
      <w:proofErr w:type="gramEnd"/>
      <w:r>
        <w:t xml:space="preserve"> 92d8b72718ff679342c9ed39a07f592fc743d059</w:t>
      </w:r>
    </w:p>
    <w:p w:rsidR="00405FE5" w:rsidRDefault="00405FE5" w:rsidP="00405FE5">
      <w:pPr>
        <w:pStyle w:val="outpuy"/>
      </w:pPr>
      <w:r>
        <w:t>Author: userb &lt;userb@zippyops.com&gt;</w:t>
      </w:r>
    </w:p>
    <w:p w:rsidR="00405FE5" w:rsidRDefault="00405FE5" w:rsidP="00405FE5">
      <w:pPr>
        <w:pStyle w:val="outpuy"/>
      </w:pPr>
      <w:r>
        <w:t>Date:   Fri Dec 1 02:14:26 2017 -0500</w:t>
      </w:r>
    </w:p>
    <w:p w:rsidR="00405FE5" w:rsidRDefault="00405FE5" w:rsidP="00405FE5">
      <w:pPr>
        <w:pStyle w:val="outpuy"/>
      </w:pPr>
    </w:p>
    <w:p w:rsidR="00405FE5" w:rsidRDefault="00405FE5" w:rsidP="00405FE5">
      <w:pPr>
        <w:pStyle w:val="outpuy"/>
      </w:pPr>
      <w:r>
        <w:t xml:space="preserve">    Changed return type of my_strlen to size_t</w:t>
      </w:r>
    </w:p>
    <w:p w:rsidR="00405FE5" w:rsidRDefault="00405FE5" w:rsidP="00405FE5">
      <w:pPr>
        <w:pStyle w:val="outpuy"/>
      </w:pPr>
    </w:p>
    <w:p w:rsidR="00405FE5" w:rsidRDefault="00405FE5" w:rsidP="00405FE5">
      <w:pPr>
        <w:pStyle w:val="outpuy"/>
      </w:pPr>
      <w:proofErr w:type="gramStart"/>
      <w:r>
        <w:t>commit</w:t>
      </w:r>
      <w:proofErr w:type="gramEnd"/>
      <w:r>
        <w:t xml:space="preserve"> 35ff72afbbc575e6586789c6737121aa9f5998ee</w:t>
      </w:r>
    </w:p>
    <w:p w:rsidR="00405FE5" w:rsidRDefault="00405FE5" w:rsidP="00405FE5">
      <w:pPr>
        <w:pStyle w:val="outpuy"/>
      </w:pPr>
      <w:r>
        <w:t>Author: usera &lt;usera@zippyops.com&gt;</w:t>
      </w:r>
    </w:p>
    <w:p w:rsidR="00405FE5" w:rsidRDefault="00405FE5" w:rsidP="00405FE5">
      <w:pPr>
        <w:pStyle w:val="outpuy"/>
      </w:pPr>
      <w:r>
        <w:t>Date:   Fri Dec 1 01:52:15 2017 -0500</w:t>
      </w:r>
    </w:p>
    <w:p w:rsidR="00405FE5" w:rsidRDefault="00405FE5" w:rsidP="00405FE5">
      <w:pPr>
        <w:pStyle w:val="outpuy"/>
      </w:pPr>
    </w:p>
    <w:p w:rsidR="00405FE5" w:rsidRDefault="00405FE5" w:rsidP="00405FE5">
      <w:pPr>
        <w:pStyle w:val="outpuy"/>
      </w:pPr>
      <w:r>
        <w:t xml:space="preserve">    Initial commit</w:t>
      </w:r>
    </w:p>
    <w:p w:rsidR="00405FE5" w:rsidRDefault="00405FE5" w:rsidP="00C01C01">
      <w:r w:rsidRPr="00405FE5">
        <w:t xml:space="preserve">After observing the log, he realizes that the file string.c was added by </w:t>
      </w:r>
      <w:r>
        <w:t>user-b</w:t>
      </w:r>
      <w:r w:rsidRPr="00405FE5">
        <w:t xml:space="preserve"> to implement basic string op</w:t>
      </w:r>
      <w:r>
        <w:t>erations. He is curious about user-b</w:t>
      </w:r>
      <w:r w:rsidRPr="00405FE5">
        <w:t xml:space="preserve">’s code. So he opens string.c in text editor and </w:t>
      </w:r>
      <w:r w:rsidRPr="00405FE5">
        <w:lastRenderedPageBreak/>
        <w:t xml:space="preserve">immediately finds a bug. In my_strlen function, </w:t>
      </w:r>
      <w:r>
        <w:t>user-b</w:t>
      </w:r>
      <w:r w:rsidRPr="00405FE5">
        <w:t xml:space="preserve"> is not using a constant pointer. So, he decides to modify </w:t>
      </w:r>
      <w:r>
        <w:t>user-b</w:t>
      </w:r>
      <w:r w:rsidRPr="00405FE5">
        <w:t>’s code. After modification, the code looks as follows:</w:t>
      </w:r>
    </w:p>
    <w:p w:rsidR="00405FE5" w:rsidRDefault="00405FE5" w:rsidP="00405FE5">
      <w:pPr>
        <w:pStyle w:val="outpuy"/>
      </w:pPr>
      <w:r>
        <w:t xml:space="preserve">[user-a@gitlab gitlab]$ </w:t>
      </w:r>
      <w:proofErr w:type="gramStart"/>
      <w:r>
        <w:t>git</w:t>
      </w:r>
      <w:proofErr w:type="gramEnd"/>
      <w:r>
        <w:t xml:space="preserve"> diff</w:t>
      </w:r>
    </w:p>
    <w:p w:rsidR="00405FE5" w:rsidRDefault="00405FE5" w:rsidP="00405FE5">
      <w:pPr>
        <w:pStyle w:val="outpuy"/>
      </w:pPr>
      <w:proofErr w:type="gramStart"/>
      <w:r>
        <w:t>diff</w:t>
      </w:r>
      <w:proofErr w:type="gramEnd"/>
      <w:r>
        <w:t xml:space="preserve"> --git a/string.c b/string.c</w:t>
      </w:r>
    </w:p>
    <w:p w:rsidR="00405FE5" w:rsidRDefault="00405FE5" w:rsidP="00405FE5">
      <w:pPr>
        <w:pStyle w:val="outpuy"/>
      </w:pPr>
      <w:proofErr w:type="gramStart"/>
      <w:r>
        <w:t>index</w:t>
      </w:r>
      <w:proofErr w:type="gramEnd"/>
      <w:r>
        <w:t xml:space="preserve"> ce4665e..a8f84f9 100644</w:t>
      </w:r>
    </w:p>
    <w:p w:rsidR="00405FE5" w:rsidRDefault="00405FE5" w:rsidP="00405FE5">
      <w:pPr>
        <w:pStyle w:val="outpuy"/>
      </w:pPr>
      <w:r>
        <w:t xml:space="preserve">--- </w:t>
      </w:r>
      <w:proofErr w:type="gramStart"/>
      <w:r>
        <w:t>a/</w:t>
      </w:r>
      <w:proofErr w:type="gramEnd"/>
      <w:r>
        <w:t>string.c</w:t>
      </w:r>
    </w:p>
    <w:p w:rsidR="00405FE5" w:rsidRDefault="00405FE5" w:rsidP="00405FE5">
      <w:pPr>
        <w:pStyle w:val="outpuy"/>
      </w:pPr>
      <w:r>
        <w:t xml:space="preserve">+++ </w:t>
      </w:r>
      <w:proofErr w:type="gramStart"/>
      <w:r>
        <w:t>b/string.c</w:t>
      </w:r>
      <w:proofErr w:type="gramEnd"/>
    </w:p>
    <w:p w:rsidR="00405FE5" w:rsidRDefault="00405FE5" w:rsidP="00405FE5">
      <w:pPr>
        <w:pStyle w:val="outpuy"/>
      </w:pPr>
      <w:r>
        <w:t>@@ -1</w:t>
      </w:r>
      <w:proofErr w:type="gramStart"/>
      <w:r>
        <w:t>,8</w:t>
      </w:r>
      <w:proofErr w:type="gramEnd"/>
      <w:r>
        <w:t xml:space="preserve"> +1,8 @@</w:t>
      </w:r>
    </w:p>
    <w:p w:rsidR="00405FE5" w:rsidRDefault="00405FE5" w:rsidP="00405FE5">
      <w:pPr>
        <w:pStyle w:val="outpuy"/>
      </w:pPr>
      <w:r>
        <w:t xml:space="preserve"> #include &lt;stdio.h&gt;</w:t>
      </w:r>
    </w:p>
    <w:p w:rsidR="00405FE5" w:rsidRDefault="00405FE5" w:rsidP="00405FE5">
      <w:pPr>
        <w:pStyle w:val="outpuy"/>
      </w:pPr>
    </w:p>
    <w:p w:rsidR="00405FE5" w:rsidRDefault="00405FE5" w:rsidP="00405FE5">
      <w:pPr>
        <w:pStyle w:val="outpuy"/>
      </w:pPr>
      <w:r>
        <w:t>-size_t my_</w:t>
      </w:r>
      <w:proofErr w:type="gramStart"/>
      <w:r>
        <w:t>strlen(</w:t>
      </w:r>
      <w:proofErr w:type="gramEnd"/>
      <w:r>
        <w:t>char *s)</w:t>
      </w:r>
    </w:p>
    <w:p w:rsidR="00405FE5" w:rsidRDefault="00405FE5" w:rsidP="00405FE5">
      <w:pPr>
        <w:pStyle w:val="outpuy"/>
      </w:pPr>
      <w:r>
        <w:t>+size_t my_</w:t>
      </w:r>
      <w:proofErr w:type="gramStart"/>
      <w:r>
        <w:t>strlen(</w:t>
      </w:r>
      <w:proofErr w:type="gramEnd"/>
      <w:r>
        <w:t>const char *s)</w:t>
      </w:r>
    </w:p>
    <w:p w:rsidR="00405FE5" w:rsidRDefault="00405FE5" w:rsidP="00405FE5">
      <w:pPr>
        <w:pStyle w:val="outpuy"/>
      </w:pPr>
      <w:r>
        <w:t xml:space="preserve"> {</w:t>
      </w:r>
    </w:p>
    <w:p w:rsidR="00405FE5" w:rsidRDefault="00405FE5" w:rsidP="00405FE5">
      <w:pPr>
        <w:pStyle w:val="outpuy"/>
      </w:pPr>
      <w:r>
        <w:t>-   char *p = s;</w:t>
      </w:r>
    </w:p>
    <w:p w:rsidR="00405FE5" w:rsidRDefault="00405FE5" w:rsidP="00405FE5">
      <w:pPr>
        <w:pStyle w:val="outpuy"/>
      </w:pPr>
      <w:r>
        <w:t xml:space="preserve">+   </w:t>
      </w:r>
      <w:proofErr w:type="gramStart"/>
      <w:r>
        <w:t>const</w:t>
      </w:r>
      <w:proofErr w:type="gramEnd"/>
      <w:r>
        <w:t xml:space="preserve"> char *p = s;</w:t>
      </w:r>
    </w:p>
    <w:p w:rsidR="00405FE5" w:rsidRDefault="00405FE5" w:rsidP="00405FE5">
      <w:pPr>
        <w:pStyle w:val="outpuy"/>
      </w:pPr>
    </w:p>
    <w:p w:rsidR="00405FE5" w:rsidRDefault="00405FE5" w:rsidP="00405FE5">
      <w:pPr>
        <w:pStyle w:val="outpuy"/>
      </w:pPr>
      <w:r>
        <w:t xml:space="preserve">    </w:t>
      </w:r>
      <w:proofErr w:type="gramStart"/>
      <w:r>
        <w:t>while</w:t>
      </w:r>
      <w:proofErr w:type="gramEnd"/>
      <w:r>
        <w:t xml:space="preserve"> (*p)</w:t>
      </w:r>
    </w:p>
    <w:p w:rsidR="00405FE5" w:rsidRDefault="00405FE5" w:rsidP="00405FE5">
      <w:pPr>
        <w:pStyle w:val="outpuy"/>
      </w:pPr>
      <w:r>
        <w:t xml:space="preserve">       ++p;</w:t>
      </w:r>
    </w:p>
    <w:p w:rsidR="00405FE5" w:rsidRDefault="00405FE5" w:rsidP="00405FE5">
      <w:pPr>
        <w:pStyle w:val="outpuy"/>
      </w:pPr>
      <w:r>
        <w:t>[user-a@gitlab gitlab]$</w:t>
      </w:r>
    </w:p>
    <w:p w:rsidR="00405FE5" w:rsidRDefault="00405FE5" w:rsidP="00405FE5">
      <w:r w:rsidRPr="00405FE5">
        <w:t>After testing, he commits his change.</w:t>
      </w:r>
    </w:p>
    <w:p w:rsidR="00405FE5" w:rsidRDefault="00405FE5" w:rsidP="00405FE5">
      <w:pPr>
        <w:pStyle w:val="outpuy"/>
      </w:pPr>
      <w:r>
        <w:t xml:space="preserve">[user-a@gitlab gitlab]$ </w:t>
      </w:r>
      <w:proofErr w:type="gramStart"/>
      <w:r>
        <w:t>gcc</w:t>
      </w:r>
      <w:proofErr w:type="gramEnd"/>
      <w:r>
        <w:t xml:space="preserve"> string.c -o string</w:t>
      </w:r>
    </w:p>
    <w:p w:rsidR="00405FE5" w:rsidRDefault="00405FE5" w:rsidP="00405FE5">
      <w:pPr>
        <w:pStyle w:val="outpuy"/>
      </w:pPr>
      <w:r>
        <w:t xml:space="preserve">[user-a@gitlab gitlab]$ </w:t>
      </w:r>
      <w:proofErr w:type="gramStart"/>
      <w:r>
        <w:t>git</w:t>
      </w:r>
      <w:proofErr w:type="gramEnd"/>
      <w:r>
        <w:t xml:space="preserve"> status -s</w:t>
      </w:r>
    </w:p>
    <w:p w:rsidR="00405FE5" w:rsidRDefault="00405FE5" w:rsidP="00405FE5">
      <w:pPr>
        <w:pStyle w:val="outpuy"/>
      </w:pPr>
      <w:r>
        <w:t xml:space="preserve"> M string.c</w:t>
      </w:r>
    </w:p>
    <w:p w:rsidR="00405FE5" w:rsidRDefault="00405FE5" w:rsidP="00405FE5">
      <w:pPr>
        <w:pStyle w:val="outpuy"/>
      </w:pPr>
      <w:r>
        <w:t xml:space="preserve">?? </w:t>
      </w:r>
      <w:proofErr w:type="gramStart"/>
      <w:r>
        <w:t>string</w:t>
      </w:r>
      <w:proofErr w:type="gramEnd"/>
    </w:p>
    <w:p w:rsidR="00405FE5" w:rsidRDefault="00405FE5" w:rsidP="00405FE5">
      <w:pPr>
        <w:pStyle w:val="outpuy"/>
      </w:pPr>
      <w:r>
        <w:t xml:space="preserve">[user-a@gitlab gitlab]$ </w:t>
      </w:r>
      <w:proofErr w:type="gramStart"/>
      <w:r>
        <w:t>git</w:t>
      </w:r>
      <w:proofErr w:type="gramEnd"/>
      <w:r>
        <w:t xml:space="preserve"> add string.c</w:t>
      </w:r>
    </w:p>
    <w:p w:rsidR="00405FE5" w:rsidRDefault="00405FE5" w:rsidP="00405FE5">
      <w:pPr>
        <w:pStyle w:val="outpuy"/>
      </w:pPr>
      <w:r>
        <w:t xml:space="preserve">[user-a@gitlab gitlab]$ </w:t>
      </w:r>
      <w:proofErr w:type="gramStart"/>
      <w:r>
        <w:t>git</w:t>
      </w:r>
      <w:proofErr w:type="gramEnd"/>
      <w:r>
        <w:t xml:space="preserve"> commit -m 'Changed char pointer to const char pointer'</w:t>
      </w:r>
    </w:p>
    <w:p w:rsidR="00405FE5" w:rsidRDefault="00405FE5" w:rsidP="00405FE5">
      <w:pPr>
        <w:pStyle w:val="outpuy"/>
      </w:pPr>
      <w:r>
        <w:t>[</w:t>
      </w:r>
      <w:proofErr w:type="gramStart"/>
      <w:r>
        <w:t>master</w:t>
      </w:r>
      <w:proofErr w:type="gramEnd"/>
      <w:r>
        <w:t xml:space="preserve"> 933971e] Changed char pointer to const char pointer</w:t>
      </w:r>
    </w:p>
    <w:p w:rsidR="00405FE5" w:rsidRDefault="00405FE5" w:rsidP="00405FE5">
      <w:pPr>
        <w:pStyle w:val="outpuy"/>
      </w:pPr>
      <w:r>
        <w:t xml:space="preserve"> 1 file changed, 2 </w:t>
      </w:r>
      <w:proofErr w:type="gramStart"/>
      <w:r>
        <w:t>insertions(</w:t>
      </w:r>
      <w:proofErr w:type="gramEnd"/>
      <w:r>
        <w:t>+), 2 deletions(-)</w:t>
      </w:r>
    </w:p>
    <w:p w:rsidR="00405FE5" w:rsidRDefault="00405FE5" w:rsidP="00405FE5">
      <w:pPr>
        <w:pStyle w:val="outpuy"/>
      </w:pPr>
      <w:r>
        <w:t xml:space="preserve">[user-a@gitlab gitlab]$ </w:t>
      </w:r>
      <w:proofErr w:type="gramStart"/>
      <w:r>
        <w:t>git</w:t>
      </w:r>
      <w:proofErr w:type="gramEnd"/>
      <w:r>
        <w:t xml:space="preserve"> log</w:t>
      </w:r>
    </w:p>
    <w:p w:rsidR="00405FE5" w:rsidRDefault="00405FE5" w:rsidP="00405FE5">
      <w:pPr>
        <w:pStyle w:val="outpuy"/>
      </w:pPr>
      <w:proofErr w:type="gramStart"/>
      <w:r>
        <w:t>commit</w:t>
      </w:r>
      <w:proofErr w:type="gramEnd"/>
      <w:r>
        <w:t xml:space="preserve"> 933971e66cf0374c4f16b534f3d02d14086db284</w:t>
      </w:r>
    </w:p>
    <w:p w:rsidR="00405FE5" w:rsidRDefault="00405FE5" w:rsidP="00405FE5">
      <w:pPr>
        <w:pStyle w:val="outpuy"/>
      </w:pPr>
      <w:r>
        <w:t>Author: usera &lt;usera@zippyops.com&gt;</w:t>
      </w:r>
    </w:p>
    <w:p w:rsidR="00405FE5" w:rsidRDefault="00405FE5" w:rsidP="00405FE5">
      <w:pPr>
        <w:pStyle w:val="outpuy"/>
      </w:pPr>
      <w:r>
        <w:t>Date:   Sun Dec 3 01:51:50 2017 -0500</w:t>
      </w:r>
    </w:p>
    <w:p w:rsidR="00405FE5" w:rsidRDefault="00405FE5" w:rsidP="00405FE5">
      <w:pPr>
        <w:pStyle w:val="outpuy"/>
      </w:pPr>
    </w:p>
    <w:p w:rsidR="00405FE5" w:rsidRDefault="00405FE5" w:rsidP="00405FE5">
      <w:pPr>
        <w:pStyle w:val="outpuy"/>
      </w:pPr>
      <w:r>
        <w:t xml:space="preserve">    Changed char pointer to const char pointer</w:t>
      </w:r>
    </w:p>
    <w:p w:rsidR="00405FE5" w:rsidRDefault="00405FE5" w:rsidP="00405FE5">
      <w:pPr>
        <w:pStyle w:val="outpuy"/>
      </w:pPr>
    </w:p>
    <w:p w:rsidR="00405FE5" w:rsidRDefault="00405FE5" w:rsidP="00405FE5">
      <w:pPr>
        <w:pStyle w:val="outpuy"/>
      </w:pPr>
      <w:proofErr w:type="gramStart"/>
      <w:r>
        <w:t>commit</w:t>
      </w:r>
      <w:proofErr w:type="gramEnd"/>
      <w:r>
        <w:t xml:space="preserve"> 92d8b72718ff679342c9ed39a07f592fc743d059</w:t>
      </w:r>
    </w:p>
    <w:p w:rsidR="00405FE5" w:rsidRDefault="00405FE5" w:rsidP="00405FE5">
      <w:pPr>
        <w:pStyle w:val="outpuy"/>
      </w:pPr>
      <w:r>
        <w:t>Author: userb &lt;userb@zippyops.com&gt;</w:t>
      </w:r>
    </w:p>
    <w:p w:rsidR="00405FE5" w:rsidRDefault="00405FE5" w:rsidP="00405FE5">
      <w:pPr>
        <w:pStyle w:val="outpuy"/>
      </w:pPr>
      <w:r>
        <w:t>Date:   Fri Dec 1 02:14:26 2017 -0500</w:t>
      </w:r>
    </w:p>
    <w:p w:rsidR="00405FE5" w:rsidRDefault="00405FE5" w:rsidP="00405FE5">
      <w:pPr>
        <w:pStyle w:val="outpuy"/>
      </w:pPr>
    </w:p>
    <w:p w:rsidR="00405FE5" w:rsidRDefault="00405FE5" w:rsidP="00405FE5">
      <w:pPr>
        <w:pStyle w:val="outpuy"/>
      </w:pPr>
      <w:r>
        <w:t xml:space="preserve">    Changed return type of my_strlen to size_t</w:t>
      </w:r>
    </w:p>
    <w:p w:rsidR="00405FE5" w:rsidRDefault="00405FE5" w:rsidP="00405FE5">
      <w:pPr>
        <w:pStyle w:val="outpuy"/>
      </w:pPr>
    </w:p>
    <w:p w:rsidR="00405FE5" w:rsidRDefault="00405FE5" w:rsidP="00405FE5">
      <w:pPr>
        <w:pStyle w:val="outpuy"/>
      </w:pPr>
      <w:proofErr w:type="gramStart"/>
      <w:r>
        <w:t>commit</w:t>
      </w:r>
      <w:proofErr w:type="gramEnd"/>
      <w:r>
        <w:t xml:space="preserve"> 35ff72afbbc575e6586789c6737121aa9f5998ee</w:t>
      </w:r>
    </w:p>
    <w:p w:rsidR="00405FE5" w:rsidRDefault="00405FE5" w:rsidP="00405FE5">
      <w:pPr>
        <w:pStyle w:val="outpuy"/>
      </w:pPr>
      <w:r>
        <w:t>Author: usera &lt;usera@zippyops.com&gt;</w:t>
      </w:r>
    </w:p>
    <w:p w:rsidR="00405FE5" w:rsidRDefault="00405FE5" w:rsidP="00405FE5">
      <w:pPr>
        <w:pStyle w:val="outpuy"/>
      </w:pPr>
      <w:r>
        <w:t>Date:   Fri Dec 1 01:52:15 2017 -0500</w:t>
      </w:r>
    </w:p>
    <w:p w:rsidR="00405FE5" w:rsidRDefault="00405FE5" w:rsidP="00405FE5">
      <w:pPr>
        <w:pStyle w:val="outpuy"/>
      </w:pPr>
    </w:p>
    <w:p w:rsidR="00405FE5" w:rsidRDefault="00405FE5" w:rsidP="00405FE5">
      <w:pPr>
        <w:pStyle w:val="outpuy"/>
      </w:pPr>
      <w:r>
        <w:t xml:space="preserve">    Initial commit</w:t>
      </w:r>
    </w:p>
    <w:p w:rsidR="00405FE5" w:rsidRDefault="00405FE5" w:rsidP="00405FE5">
      <w:pPr>
        <w:rPr>
          <w:rFonts w:ascii="Verdana" w:hAnsi="Verdana"/>
          <w:color w:val="000000"/>
          <w:sz w:val="23"/>
          <w:szCs w:val="23"/>
          <w:shd w:val="clear" w:color="auto" w:fill="FFFFFF"/>
        </w:rPr>
      </w:pPr>
      <w:r>
        <w:t xml:space="preserve">User-a </w:t>
      </w:r>
      <w:r>
        <w:rPr>
          <w:rFonts w:ascii="Verdana" w:hAnsi="Verdana"/>
          <w:color w:val="000000"/>
          <w:sz w:val="23"/>
          <w:szCs w:val="23"/>
          <w:shd w:val="clear" w:color="auto" w:fill="FFFFFF"/>
        </w:rPr>
        <w:t>uses git push command to push his changes</w:t>
      </w:r>
    </w:p>
    <w:p w:rsidR="00A30589" w:rsidRDefault="00A30589" w:rsidP="00A30589">
      <w:pPr>
        <w:pStyle w:val="outpuy"/>
      </w:pPr>
      <w:r>
        <w:t xml:space="preserve">[user-a@gitlab gitlab]$ </w:t>
      </w:r>
      <w:proofErr w:type="gramStart"/>
      <w:r>
        <w:t>git</w:t>
      </w:r>
      <w:proofErr w:type="gramEnd"/>
      <w:r>
        <w:t xml:space="preserve"> push origin master</w:t>
      </w:r>
    </w:p>
    <w:p w:rsidR="00A30589" w:rsidRDefault="00A30589" w:rsidP="00A30589">
      <w:pPr>
        <w:pStyle w:val="outpuy"/>
      </w:pPr>
      <w:r>
        <w:t>Counting objects: 5, done.</w:t>
      </w:r>
    </w:p>
    <w:p w:rsidR="00A30589" w:rsidRDefault="00A30589" w:rsidP="00A30589">
      <w:pPr>
        <w:pStyle w:val="outpuy"/>
      </w:pPr>
      <w:r>
        <w:t>Compressing objects: 100% (3/3), done.</w:t>
      </w:r>
    </w:p>
    <w:p w:rsidR="00A30589" w:rsidRDefault="00A30589" w:rsidP="00A30589">
      <w:pPr>
        <w:pStyle w:val="outpuy"/>
      </w:pPr>
      <w:r>
        <w:t>Writing objects: 100% (3/3), 338 bytes | 0 bytes/s, done.</w:t>
      </w:r>
    </w:p>
    <w:p w:rsidR="00A30589" w:rsidRDefault="00A30589" w:rsidP="00A30589">
      <w:pPr>
        <w:pStyle w:val="outpuy"/>
      </w:pPr>
      <w:r>
        <w:t>Total 3 (delta 1), reused 0 (delta 0)</w:t>
      </w:r>
    </w:p>
    <w:p w:rsidR="00A30589" w:rsidRDefault="00A30589" w:rsidP="00A30589">
      <w:pPr>
        <w:pStyle w:val="outpuy"/>
      </w:pPr>
      <w:proofErr w:type="gramStart"/>
      <w:r>
        <w:t>remote</w:t>
      </w:r>
      <w:proofErr w:type="gramEnd"/>
      <w:r>
        <w:t>: Resolving deltas: 100% (1/1), completed with 1 local object.</w:t>
      </w:r>
    </w:p>
    <w:p w:rsidR="00A30589" w:rsidRDefault="00A30589" w:rsidP="00A30589">
      <w:pPr>
        <w:pStyle w:val="outpuy"/>
      </w:pPr>
      <w:r>
        <w:t>To git@github.com:Zippyops/gitlab.git</w:t>
      </w:r>
    </w:p>
    <w:p w:rsidR="00A30589" w:rsidRDefault="00A30589" w:rsidP="00A30589">
      <w:pPr>
        <w:pStyle w:val="outpuy"/>
      </w:pPr>
      <w:r>
        <w:t xml:space="preserve">   92d8b72</w:t>
      </w:r>
      <w:proofErr w:type="gramStart"/>
      <w:r>
        <w:t>..933971e  master</w:t>
      </w:r>
      <w:proofErr w:type="gramEnd"/>
      <w:r>
        <w:t xml:space="preserve"> -&gt; master</w:t>
      </w:r>
    </w:p>
    <w:p w:rsidR="00405FE5" w:rsidRDefault="00A30589" w:rsidP="00A30589">
      <w:pPr>
        <w:pStyle w:val="outpuy"/>
      </w:pPr>
      <w:r>
        <w:lastRenderedPageBreak/>
        <w:t>[user-a@gitlab gitlab]$</w:t>
      </w:r>
    </w:p>
    <w:p w:rsidR="00A30589" w:rsidRDefault="00A30589" w:rsidP="00A30589">
      <w:pPr>
        <w:pStyle w:val="Heading2"/>
      </w:pPr>
      <w:bookmarkStart w:id="16" w:name="_Toc500078103"/>
      <w:r w:rsidRPr="00A30589">
        <w:t>Add New Function</w:t>
      </w:r>
      <w:bookmarkEnd w:id="16"/>
    </w:p>
    <w:p w:rsidR="00A30589" w:rsidRDefault="00A30589" w:rsidP="00A30589">
      <w:r w:rsidRPr="00A30589">
        <w:t xml:space="preserve">Meanwhile, </w:t>
      </w:r>
      <w:r>
        <w:t>user-b</w:t>
      </w:r>
      <w:r w:rsidRPr="00A30589">
        <w:t xml:space="preserve"> decides to implement string compare functionality. So he modifies string.c. After modification, the file looks as follows:</w:t>
      </w:r>
    </w:p>
    <w:p w:rsidR="00A30589" w:rsidRDefault="00A30589" w:rsidP="00A30589">
      <w:pPr>
        <w:pStyle w:val="outpuy"/>
      </w:pPr>
      <w:r>
        <w:t xml:space="preserve">[user-b@gitlab gitlab]$ </w:t>
      </w:r>
      <w:proofErr w:type="gramStart"/>
      <w:r>
        <w:t>cat</w:t>
      </w:r>
      <w:proofErr w:type="gramEnd"/>
      <w:r>
        <w:t xml:space="preserve"> string.c</w:t>
      </w:r>
    </w:p>
    <w:p w:rsidR="00A30589" w:rsidRDefault="00A30589" w:rsidP="00A30589">
      <w:pPr>
        <w:pStyle w:val="outpuy"/>
      </w:pPr>
      <w:r>
        <w:t>#include &lt;stdio.h&gt;</w:t>
      </w:r>
    </w:p>
    <w:p w:rsidR="00A30589" w:rsidRDefault="00A30589" w:rsidP="00A30589">
      <w:pPr>
        <w:pStyle w:val="outpuy"/>
      </w:pPr>
    </w:p>
    <w:p w:rsidR="00A30589" w:rsidRDefault="00A30589" w:rsidP="00A30589">
      <w:pPr>
        <w:pStyle w:val="outpuy"/>
      </w:pPr>
      <w:r>
        <w:t>size_t my_</w:t>
      </w:r>
      <w:proofErr w:type="gramStart"/>
      <w:r>
        <w:t>strlen(</w:t>
      </w:r>
      <w:proofErr w:type="gramEnd"/>
      <w:r>
        <w:t>char *s)</w:t>
      </w:r>
    </w:p>
    <w:p w:rsidR="00A30589" w:rsidRDefault="00A30589" w:rsidP="00A30589">
      <w:pPr>
        <w:pStyle w:val="outpuy"/>
      </w:pPr>
      <w:r>
        <w:t>{</w:t>
      </w:r>
    </w:p>
    <w:p w:rsidR="00A30589" w:rsidRDefault="00A30589" w:rsidP="00A30589">
      <w:pPr>
        <w:pStyle w:val="outpuy"/>
      </w:pPr>
      <w:r>
        <w:t xml:space="preserve">   </w:t>
      </w:r>
      <w:proofErr w:type="gramStart"/>
      <w:r>
        <w:t>char</w:t>
      </w:r>
      <w:proofErr w:type="gramEnd"/>
      <w:r>
        <w:t xml:space="preserve"> *p = s;</w:t>
      </w:r>
    </w:p>
    <w:p w:rsidR="00A30589" w:rsidRDefault="00A30589" w:rsidP="00A30589">
      <w:pPr>
        <w:pStyle w:val="outpuy"/>
      </w:pPr>
    </w:p>
    <w:p w:rsidR="00A30589" w:rsidRDefault="00A30589" w:rsidP="00A30589">
      <w:pPr>
        <w:pStyle w:val="outpuy"/>
      </w:pPr>
      <w:r>
        <w:t xml:space="preserve">   </w:t>
      </w:r>
      <w:proofErr w:type="gramStart"/>
      <w:r>
        <w:t>while</w:t>
      </w:r>
      <w:proofErr w:type="gramEnd"/>
      <w:r>
        <w:t xml:space="preserve"> (*p)</w:t>
      </w:r>
    </w:p>
    <w:p w:rsidR="00A30589" w:rsidRDefault="00A30589" w:rsidP="00A30589">
      <w:pPr>
        <w:pStyle w:val="outpuy"/>
      </w:pPr>
      <w:r>
        <w:t xml:space="preserve">      ++p;</w:t>
      </w:r>
    </w:p>
    <w:p w:rsidR="00A30589" w:rsidRDefault="00A30589" w:rsidP="00A30589">
      <w:pPr>
        <w:pStyle w:val="outpuy"/>
      </w:pPr>
    </w:p>
    <w:p w:rsidR="00A30589" w:rsidRDefault="00A30589" w:rsidP="00A30589">
      <w:pPr>
        <w:pStyle w:val="outpuy"/>
      </w:pPr>
      <w:r>
        <w:t xml:space="preserve">   </w:t>
      </w:r>
      <w:proofErr w:type="gramStart"/>
      <w:r>
        <w:t>return</w:t>
      </w:r>
      <w:proofErr w:type="gramEnd"/>
      <w:r>
        <w:t xml:space="preserve"> (p - s);</w:t>
      </w:r>
    </w:p>
    <w:p w:rsidR="00A30589" w:rsidRDefault="00A30589" w:rsidP="00A30589">
      <w:pPr>
        <w:pStyle w:val="outpuy"/>
      </w:pPr>
      <w:r>
        <w:t>}</w:t>
      </w:r>
    </w:p>
    <w:p w:rsidR="00A30589" w:rsidRDefault="00A30589" w:rsidP="00A30589">
      <w:pPr>
        <w:pStyle w:val="outpuy"/>
      </w:pPr>
      <w:proofErr w:type="gramStart"/>
      <w:r>
        <w:t>char</w:t>
      </w:r>
      <w:proofErr w:type="gramEnd"/>
      <w:r>
        <w:t xml:space="preserve"> *my_strcpy(char *t, char *s)</w:t>
      </w:r>
    </w:p>
    <w:p w:rsidR="00A30589" w:rsidRDefault="00A30589" w:rsidP="00A30589">
      <w:pPr>
        <w:pStyle w:val="outpuy"/>
      </w:pPr>
      <w:r>
        <w:t>{</w:t>
      </w:r>
    </w:p>
    <w:p w:rsidR="00A30589" w:rsidRDefault="00A30589" w:rsidP="00A30589">
      <w:pPr>
        <w:pStyle w:val="outpuy"/>
      </w:pPr>
      <w:r>
        <w:t xml:space="preserve">   </w:t>
      </w:r>
      <w:proofErr w:type="gramStart"/>
      <w:r>
        <w:t>char</w:t>
      </w:r>
      <w:proofErr w:type="gramEnd"/>
      <w:r>
        <w:t xml:space="preserve"> *p = t;</w:t>
      </w:r>
    </w:p>
    <w:p w:rsidR="00A30589" w:rsidRDefault="00A30589" w:rsidP="00A30589">
      <w:pPr>
        <w:pStyle w:val="outpuy"/>
      </w:pPr>
      <w:r>
        <w:t xml:space="preserve">   </w:t>
      </w:r>
      <w:proofErr w:type="gramStart"/>
      <w:r>
        <w:t>while</w:t>
      </w:r>
      <w:proofErr w:type="gramEnd"/>
      <w:r>
        <w:t xml:space="preserve"> (*t++ = *s++);</w:t>
      </w:r>
    </w:p>
    <w:p w:rsidR="00A30589" w:rsidRDefault="00A30589" w:rsidP="00A30589">
      <w:pPr>
        <w:pStyle w:val="outpuy"/>
      </w:pPr>
      <w:r>
        <w:t xml:space="preserve">   </w:t>
      </w:r>
      <w:proofErr w:type="gramStart"/>
      <w:r>
        <w:t>return</w:t>
      </w:r>
      <w:proofErr w:type="gramEnd"/>
      <w:r>
        <w:t xml:space="preserve"> p;</w:t>
      </w:r>
    </w:p>
    <w:p w:rsidR="00A30589" w:rsidRDefault="00A30589" w:rsidP="00A30589">
      <w:pPr>
        <w:pStyle w:val="outpuy"/>
      </w:pPr>
      <w:r>
        <w:t>}</w:t>
      </w:r>
    </w:p>
    <w:p w:rsidR="00A30589" w:rsidRDefault="00A30589" w:rsidP="00A30589">
      <w:pPr>
        <w:pStyle w:val="outpuy"/>
      </w:pPr>
      <w:proofErr w:type="gramStart"/>
      <w:r>
        <w:t>int</w:t>
      </w:r>
      <w:proofErr w:type="gramEnd"/>
      <w:r>
        <w:t xml:space="preserve"> main(void)</w:t>
      </w:r>
    </w:p>
    <w:p w:rsidR="00A30589" w:rsidRDefault="00A30589" w:rsidP="00A30589">
      <w:pPr>
        <w:pStyle w:val="outpuy"/>
      </w:pPr>
      <w:r>
        <w:t>{</w:t>
      </w:r>
    </w:p>
    <w:p w:rsidR="00A30589" w:rsidRDefault="00A30589" w:rsidP="00A30589">
      <w:pPr>
        <w:pStyle w:val="outpuy"/>
      </w:pPr>
      <w:r>
        <w:t xml:space="preserve">   </w:t>
      </w:r>
      <w:proofErr w:type="gramStart"/>
      <w:r>
        <w:t>int</w:t>
      </w:r>
      <w:proofErr w:type="gramEnd"/>
      <w:r>
        <w:t xml:space="preserve"> i;</w:t>
      </w:r>
    </w:p>
    <w:p w:rsidR="00A30589" w:rsidRDefault="00A30589" w:rsidP="00A30589">
      <w:pPr>
        <w:pStyle w:val="outpuy"/>
      </w:pPr>
      <w:r>
        <w:t xml:space="preserve">   </w:t>
      </w:r>
      <w:proofErr w:type="gramStart"/>
      <w:r>
        <w:t>char</w:t>
      </w:r>
      <w:proofErr w:type="gramEnd"/>
      <w:r>
        <w:t xml:space="preserve"> p1[32];</w:t>
      </w:r>
    </w:p>
    <w:p w:rsidR="00A30589" w:rsidRDefault="00A30589" w:rsidP="00A30589">
      <w:pPr>
        <w:pStyle w:val="outpuy"/>
      </w:pPr>
      <w:r>
        <w:t xml:space="preserve">   </w:t>
      </w:r>
      <w:proofErr w:type="gramStart"/>
      <w:r>
        <w:t>char</w:t>
      </w:r>
      <w:proofErr w:type="gramEnd"/>
      <w:r>
        <w:t xml:space="preserve"> *s[] =</w:t>
      </w:r>
    </w:p>
    <w:p w:rsidR="00A30589" w:rsidRDefault="00A30589" w:rsidP="00A30589">
      <w:pPr>
        <w:pStyle w:val="outpuy"/>
      </w:pPr>
      <w:r>
        <w:t xml:space="preserve">   {</w:t>
      </w:r>
    </w:p>
    <w:p w:rsidR="00A30589" w:rsidRDefault="00A30589" w:rsidP="00A30589">
      <w:pPr>
        <w:pStyle w:val="outpuy"/>
      </w:pPr>
      <w:r>
        <w:t xml:space="preserve">      "Git tutorials",</w:t>
      </w:r>
    </w:p>
    <w:p w:rsidR="00A30589" w:rsidRDefault="00A30589" w:rsidP="00A30589">
      <w:pPr>
        <w:pStyle w:val="outpuy"/>
      </w:pPr>
      <w:r>
        <w:t xml:space="preserve">      "</w:t>
      </w:r>
      <w:proofErr w:type="gramStart"/>
      <w:r>
        <w:t>zippyops</w:t>
      </w:r>
      <w:proofErr w:type="gramEnd"/>
      <w:r>
        <w:t>"</w:t>
      </w:r>
    </w:p>
    <w:p w:rsidR="00A30589" w:rsidRDefault="00A30589" w:rsidP="00A30589">
      <w:pPr>
        <w:pStyle w:val="outpuy"/>
      </w:pPr>
      <w:r>
        <w:t xml:space="preserve">   };</w:t>
      </w:r>
    </w:p>
    <w:p w:rsidR="00A30589" w:rsidRDefault="00A30589" w:rsidP="00A30589">
      <w:pPr>
        <w:pStyle w:val="outpuy"/>
      </w:pPr>
    </w:p>
    <w:p w:rsidR="00A30589" w:rsidRDefault="00A30589" w:rsidP="00A30589">
      <w:pPr>
        <w:pStyle w:val="outpuy"/>
      </w:pPr>
      <w:r>
        <w:t xml:space="preserve">   </w:t>
      </w:r>
      <w:proofErr w:type="gramStart"/>
      <w:r>
        <w:t>for</w:t>
      </w:r>
      <w:proofErr w:type="gramEnd"/>
      <w:r>
        <w:t xml:space="preserve"> (i = 0; i &lt; 2; ++i)</w:t>
      </w:r>
    </w:p>
    <w:p w:rsidR="00A30589" w:rsidRDefault="00A30589" w:rsidP="00A30589">
      <w:pPr>
        <w:pStyle w:val="outpuy"/>
      </w:pPr>
    </w:p>
    <w:p w:rsidR="00A30589" w:rsidRDefault="00A30589" w:rsidP="00A30589">
      <w:pPr>
        <w:pStyle w:val="outpuy"/>
      </w:pPr>
      <w:r>
        <w:t xml:space="preserve">   </w:t>
      </w:r>
      <w:proofErr w:type="gramStart"/>
      <w:r>
        <w:t>printf(</w:t>
      </w:r>
      <w:proofErr w:type="gramEnd"/>
      <w:r>
        <w:t>"string lenght of %s = %1u\n", s[i], my_strlen(s[i]));</w:t>
      </w:r>
    </w:p>
    <w:p w:rsidR="00A30589" w:rsidRDefault="00A30589" w:rsidP="00A30589">
      <w:pPr>
        <w:pStyle w:val="outpuy"/>
      </w:pPr>
      <w:r>
        <w:t xml:space="preserve">   </w:t>
      </w:r>
      <w:proofErr w:type="gramStart"/>
      <w:r>
        <w:t>printf(</w:t>
      </w:r>
      <w:proofErr w:type="gramEnd"/>
      <w:r>
        <w:t>"%s\n", my_strcpy(p1, "Hello, World !!!"));</w:t>
      </w:r>
    </w:p>
    <w:p w:rsidR="00A30589" w:rsidRDefault="00A30589" w:rsidP="00A30589">
      <w:pPr>
        <w:pStyle w:val="outpuy"/>
      </w:pPr>
    </w:p>
    <w:p w:rsidR="00A30589" w:rsidRDefault="00A30589" w:rsidP="00A30589">
      <w:pPr>
        <w:pStyle w:val="outpuy"/>
      </w:pPr>
      <w:r>
        <w:t xml:space="preserve">   </w:t>
      </w:r>
      <w:proofErr w:type="gramStart"/>
      <w:r>
        <w:t>return</w:t>
      </w:r>
      <w:proofErr w:type="gramEnd"/>
      <w:r>
        <w:t xml:space="preserve"> 0;</w:t>
      </w:r>
    </w:p>
    <w:p w:rsidR="00A30589" w:rsidRDefault="00A30589" w:rsidP="00A30589">
      <w:pPr>
        <w:pStyle w:val="outpuy"/>
      </w:pPr>
      <w:r>
        <w:t>}</w:t>
      </w:r>
    </w:p>
    <w:p w:rsidR="00A30589" w:rsidRDefault="00A30589" w:rsidP="00A30589">
      <w:r w:rsidRPr="00A30589">
        <w:t>After testing, he is ready to push his change</w:t>
      </w:r>
    </w:p>
    <w:p w:rsidR="00A30589" w:rsidRDefault="00A30589" w:rsidP="00A30589">
      <w:pPr>
        <w:pStyle w:val="outpuy"/>
      </w:pPr>
      <w:r>
        <w:t xml:space="preserve">[user-b@gitlab gitlab]$ </w:t>
      </w:r>
      <w:proofErr w:type="gramStart"/>
      <w:r>
        <w:t>git</w:t>
      </w:r>
      <w:proofErr w:type="gramEnd"/>
      <w:r>
        <w:t xml:space="preserve"> diff</w:t>
      </w:r>
    </w:p>
    <w:p w:rsidR="00A30589" w:rsidRDefault="00A30589" w:rsidP="00A30589">
      <w:pPr>
        <w:pStyle w:val="outpuy"/>
      </w:pPr>
      <w:proofErr w:type="gramStart"/>
      <w:r>
        <w:t>diff</w:t>
      </w:r>
      <w:proofErr w:type="gramEnd"/>
      <w:r>
        <w:t xml:space="preserve"> --git a/string.c b/string.c</w:t>
      </w:r>
    </w:p>
    <w:p w:rsidR="00A30589" w:rsidRDefault="00A30589" w:rsidP="00A30589">
      <w:pPr>
        <w:pStyle w:val="outpuy"/>
      </w:pPr>
      <w:proofErr w:type="gramStart"/>
      <w:r>
        <w:t>index</w:t>
      </w:r>
      <w:proofErr w:type="gramEnd"/>
      <w:r>
        <w:t xml:space="preserve"> ce4665e..7aae7c3 100644</w:t>
      </w:r>
    </w:p>
    <w:p w:rsidR="00A30589" w:rsidRDefault="00A30589" w:rsidP="00A30589">
      <w:pPr>
        <w:pStyle w:val="outpuy"/>
      </w:pPr>
      <w:r>
        <w:t xml:space="preserve">--- </w:t>
      </w:r>
      <w:proofErr w:type="gramStart"/>
      <w:r>
        <w:t>a/</w:t>
      </w:r>
      <w:proofErr w:type="gramEnd"/>
      <w:r>
        <w:t>string.c</w:t>
      </w:r>
    </w:p>
    <w:p w:rsidR="00A30589" w:rsidRDefault="00A30589" w:rsidP="00A30589">
      <w:pPr>
        <w:pStyle w:val="outpuy"/>
      </w:pPr>
      <w:r>
        <w:t xml:space="preserve">+++ </w:t>
      </w:r>
      <w:proofErr w:type="gramStart"/>
      <w:r>
        <w:t>b/string.c</w:t>
      </w:r>
      <w:proofErr w:type="gramEnd"/>
    </w:p>
    <w:p w:rsidR="00A30589" w:rsidRDefault="00A30589" w:rsidP="00A30589">
      <w:pPr>
        <w:pStyle w:val="outpuy"/>
      </w:pPr>
      <w:r>
        <w:t>@@ -9</w:t>
      </w:r>
      <w:proofErr w:type="gramStart"/>
      <w:r>
        <w:t>,10</w:t>
      </w:r>
      <w:proofErr w:type="gramEnd"/>
      <w:r>
        <w:t xml:space="preserve"> +9,16 @@ size_t my_strlen(char *s)</w:t>
      </w:r>
    </w:p>
    <w:p w:rsidR="00A30589" w:rsidRDefault="00A30589" w:rsidP="00A30589">
      <w:pPr>
        <w:pStyle w:val="outpuy"/>
      </w:pPr>
    </w:p>
    <w:p w:rsidR="00A30589" w:rsidRDefault="00A30589" w:rsidP="00A30589">
      <w:pPr>
        <w:pStyle w:val="outpuy"/>
      </w:pPr>
      <w:r>
        <w:t xml:space="preserve">    </w:t>
      </w:r>
      <w:proofErr w:type="gramStart"/>
      <w:r>
        <w:t>return</w:t>
      </w:r>
      <w:proofErr w:type="gramEnd"/>
      <w:r>
        <w:t xml:space="preserve"> (p - s);</w:t>
      </w:r>
    </w:p>
    <w:p w:rsidR="00A30589" w:rsidRDefault="00A30589" w:rsidP="00A30589">
      <w:pPr>
        <w:pStyle w:val="outpuy"/>
      </w:pPr>
      <w:r>
        <w:t xml:space="preserve"> }</w:t>
      </w:r>
    </w:p>
    <w:p w:rsidR="00A30589" w:rsidRDefault="00A30589" w:rsidP="00A30589">
      <w:pPr>
        <w:pStyle w:val="outpuy"/>
      </w:pPr>
      <w:r>
        <w:t>-</w:t>
      </w:r>
    </w:p>
    <w:p w:rsidR="00A30589" w:rsidRDefault="00A30589" w:rsidP="00A30589">
      <w:pPr>
        <w:pStyle w:val="outpuy"/>
      </w:pPr>
      <w:r>
        <w:t>+char *my_</w:t>
      </w:r>
      <w:proofErr w:type="gramStart"/>
      <w:r>
        <w:t>strcpy(</w:t>
      </w:r>
      <w:proofErr w:type="gramEnd"/>
      <w:r>
        <w:t>char *t, char *s)</w:t>
      </w:r>
    </w:p>
    <w:p w:rsidR="00A30589" w:rsidRDefault="00A30589" w:rsidP="00A30589">
      <w:pPr>
        <w:pStyle w:val="outpuy"/>
      </w:pPr>
      <w:r>
        <w:t>+{</w:t>
      </w:r>
    </w:p>
    <w:p w:rsidR="00A30589" w:rsidRDefault="00A30589" w:rsidP="00A30589">
      <w:pPr>
        <w:pStyle w:val="outpuy"/>
      </w:pPr>
      <w:r>
        <w:t xml:space="preserve">+   </w:t>
      </w:r>
      <w:proofErr w:type="gramStart"/>
      <w:r>
        <w:t>char</w:t>
      </w:r>
      <w:proofErr w:type="gramEnd"/>
      <w:r>
        <w:t xml:space="preserve"> *p = t;</w:t>
      </w:r>
    </w:p>
    <w:p w:rsidR="00A30589" w:rsidRDefault="00A30589" w:rsidP="00A30589">
      <w:pPr>
        <w:pStyle w:val="outpuy"/>
      </w:pPr>
      <w:r>
        <w:t xml:space="preserve">+   </w:t>
      </w:r>
      <w:proofErr w:type="gramStart"/>
      <w:r>
        <w:t>while</w:t>
      </w:r>
      <w:proofErr w:type="gramEnd"/>
      <w:r>
        <w:t xml:space="preserve"> (*t++ = *s++);</w:t>
      </w:r>
    </w:p>
    <w:p w:rsidR="00A30589" w:rsidRDefault="00A30589" w:rsidP="00A30589">
      <w:pPr>
        <w:pStyle w:val="outpuy"/>
      </w:pPr>
      <w:r>
        <w:lastRenderedPageBreak/>
        <w:t>+   return p;</w:t>
      </w:r>
    </w:p>
    <w:p w:rsidR="00A30589" w:rsidRDefault="00A30589" w:rsidP="00A30589">
      <w:pPr>
        <w:pStyle w:val="outpuy"/>
      </w:pPr>
      <w:r>
        <w:t>+}</w:t>
      </w:r>
    </w:p>
    <w:p w:rsidR="00A30589" w:rsidRDefault="00A30589" w:rsidP="00A30589">
      <w:pPr>
        <w:pStyle w:val="outpuy"/>
      </w:pPr>
      <w:r>
        <w:t xml:space="preserve"> </w:t>
      </w:r>
      <w:proofErr w:type="gramStart"/>
      <w:r>
        <w:t>int</w:t>
      </w:r>
      <w:proofErr w:type="gramEnd"/>
      <w:r>
        <w:t xml:space="preserve"> main(void)</w:t>
      </w:r>
    </w:p>
    <w:p w:rsidR="00A30589" w:rsidRDefault="00A30589" w:rsidP="00A30589">
      <w:pPr>
        <w:pStyle w:val="outpuy"/>
      </w:pPr>
      <w:r>
        <w:t xml:space="preserve"> {</w:t>
      </w:r>
    </w:p>
    <w:p w:rsidR="00A30589" w:rsidRDefault="00A30589" w:rsidP="00A30589">
      <w:pPr>
        <w:pStyle w:val="outpuy"/>
      </w:pPr>
      <w:r>
        <w:t xml:space="preserve">    </w:t>
      </w:r>
      <w:proofErr w:type="gramStart"/>
      <w:r>
        <w:t>int</w:t>
      </w:r>
      <w:proofErr w:type="gramEnd"/>
      <w:r>
        <w:t xml:space="preserve"> i;</w:t>
      </w:r>
    </w:p>
    <w:p w:rsidR="00A30589" w:rsidRDefault="00A30589" w:rsidP="00A30589">
      <w:pPr>
        <w:pStyle w:val="outpuy"/>
      </w:pPr>
      <w:r>
        <w:t xml:space="preserve">+   char </w:t>
      </w:r>
      <w:proofErr w:type="gramStart"/>
      <w:r>
        <w:t>p1[</w:t>
      </w:r>
      <w:proofErr w:type="gramEnd"/>
      <w:r>
        <w:t>32];</w:t>
      </w:r>
    </w:p>
    <w:p w:rsidR="00A30589" w:rsidRDefault="00A30589" w:rsidP="00A30589">
      <w:pPr>
        <w:pStyle w:val="outpuy"/>
      </w:pPr>
      <w:r>
        <w:t xml:space="preserve">    </w:t>
      </w:r>
      <w:proofErr w:type="gramStart"/>
      <w:r>
        <w:t>char</w:t>
      </w:r>
      <w:proofErr w:type="gramEnd"/>
      <w:r>
        <w:t xml:space="preserve"> *s[] =</w:t>
      </w:r>
    </w:p>
    <w:p w:rsidR="00A30589" w:rsidRDefault="00A30589" w:rsidP="00A30589">
      <w:pPr>
        <w:pStyle w:val="outpuy"/>
      </w:pPr>
      <w:r>
        <w:t xml:space="preserve">    {</w:t>
      </w:r>
    </w:p>
    <w:p w:rsidR="00A30589" w:rsidRDefault="00A30589" w:rsidP="00A30589">
      <w:pPr>
        <w:pStyle w:val="outpuy"/>
      </w:pPr>
      <w:r>
        <w:t xml:space="preserve">       "Git tutorials",</w:t>
      </w:r>
    </w:p>
    <w:p w:rsidR="00A30589" w:rsidRDefault="00A30589" w:rsidP="00A30589">
      <w:pPr>
        <w:pStyle w:val="outpuy"/>
      </w:pPr>
      <w:r>
        <w:t>@@ -22</w:t>
      </w:r>
      <w:proofErr w:type="gramStart"/>
      <w:r>
        <w:t>,6</w:t>
      </w:r>
      <w:proofErr w:type="gramEnd"/>
      <w:r>
        <w:t xml:space="preserve"> +28,7 @@ int main(void)</w:t>
      </w:r>
    </w:p>
    <w:p w:rsidR="00A30589" w:rsidRDefault="00A30589" w:rsidP="00A30589">
      <w:pPr>
        <w:pStyle w:val="outpuy"/>
      </w:pPr>
      <w:r>
        <w:t xml:space="preserve">    </w:t>
      </w:r>
      <w:proofErr w:type="gramStart"/>
      <w:r>
        <w:t>for</w:t>
      </w:r>
      <w:proofErr w:type="gramEnd"/>
      <w:r>
        <w:t xml:space="preserve"> (i = 0; i &lt; 2; ++i)</w:t>
      </w:r>
    </w:p>
    <w:p w:rsidR="00A30589" w:rsidRDefault="00A30589" w:rsidP="00A30589">
      <w:pPr>
        <w:pStyle w:val="outpuy"/>
      </w:pPr>
    </w:p>
    <w:p w:rsidR="00A30589" w:rsidRDefault="00A30589" w:rsidP="00A30589">
      <w:pPr>
        <w:pStyle w:val="outpuy"/>
      </w:pPr>
      <w:r>
        <w:t xml:space="preserve">    </w:t>
      </w:r>
      <w:proofErr w:type="gramStart"/>
      <w:r>
        <w:t>printf(</w:t>
      </w:r>
      <w:proofErr w:type="gramEnd"/>
      <w:r>
        <w:t>"string lenght of %s = %1u\n", s[i], my_strlen(s[i]));</w:t>
      </w:r>
    </w:p>
    <w:p w:rsidR="00A30589" w:rsidRDefault="00A30589" w:rsidP="00A30589">
      <w:pPr>
        <w:pStyle w:val="outpuy"/>
      </w:pPr>
      <w:r>
        <w:t xml:space="preserve">+   </w:t>
      </w:r>
      <w:proofErr w:type="gramStart"/>
      <w:r>
        <w:t>printf(</w:t>
      </w:r>
      <w:proofErr w:type="gramEnd"/>
      <w:r>
        <w:t>"%s\n", my_strcpy(p1, "Hello, World !!!"));</w:t>
      </w:r>
    </w:p>
    <w:p w:rsidR="00A30589" w:rsidRDefault="00A30589" w:rsidP="00A30589">
      <w:pPr>
        <w:pStyle w:val="outpuy"/>
      </w:pPr>
    </w:p>
    <w:p w:rsidR="00A30589" w:rsidRDefault="00A30589" w:rsidP="00A30589">
      <w:pPr>
        <w:pStyle w:val="outpuy"/>
      </w:pPr>
      <w:r>
        <w:t xml:space="preserve">    </w:t>
      </w:r>
      <w:proofErr w:type="gramStart"/>
      <w:r>
        <w:t>return</w:t>
      </w:r>
      <w:proofErr w:type="gramEnd"/>
      <w:r>
        <w:t xml:space="preserve"> 0;</w:t>
      </w:r>
    </w:p>
    <w:p w:rsidR="00A30589" w:rsidRDefault="00A30589" w:rsidP="00A30589">
      <w:pPr>
        <w:pStyle w:val="outpuy"/>
      </w:pPr>
      <w:r>
        <w:t xml:space="preserve"> }</w:t>
      </w:r>
    </w:p>
    <w:p w:rsidR="00A30589" w:rsidRDefault="00A30589" w:rsidP="00A30589">
      <w:pPr>
        <w:pStyle w:val="outpuy"/>
      </w:pPr>
      <w:r>
        <w:t xml:space="preserve">[user-b@gitlab gitlab]$ </w:t>
      </w:r>
      <w:proofErr w:type="gramStart"/>
      <w:r>
        <w:t>git</w:t>
      </w:r>
      <w:proofErr w:type="gramEnd"/>
      <w:r>
        <w:t xml:space="preserve"> status -s</w:t>
      </w:r>
    </w:p>
    <w:p w:rsidR="00A30589" w:rsidRDefault="00A30589" w:rsidP="00A30589">
      <w:pPr>
        <w:pStyle w:val="outpuy"/>
      </w:pPr>
      <w:r>
        <w:t xml:space="preserve"> M string.c</w:t>
      </w:r>
    </w:p>
    <w:p w:rsidR="00A30589" w:rsidRDefault="00A30589" w:rsidP="00A30589">
      <w:pPr>
        <w:pStyle w:val="outpuy"/>
      </w:pPr>
      <w:r>
        <w:t xml:space="preserve">?? </w:t>
      </w:r>
      <w:proofErr w:type="gramStart"/>
      <w:r>
        <w:t>string</w:t>
      </w:r>
      <w:proofErr w:type="gramEnd"/>
    </w:p>
    <w:p w:rsidR="00A30589" w:rsidRDefault="00A30589" w:rsidP="00A30589">
      <w:pPr>
        <w:pStyle w:val="outpuy"/>
      </w:pPr>
      <w:r>
        <w:t xml:space="preserve">[user-b@gitlab gitlab]$ </w:t>
      </w:r>
      <w:proofErr w:type="gramStart"/>
      <w:r>
        <w:t>git</w:t>
      </w:r>
      <w:proofErr w:type="gramEnd"/>
      <w:r>
        <w:t xml:space="preserve"> add string.c</w:t>
      </w:r>
    </w:p>
    <w:p w:rsidR="00A30589" w:rsidRDefault="00A30589" w:rsidP="00A30589">
      <w:pPr>
        <w:pStyle w:val="outpuy"/>
      </w:pPr>
      <w:r>
        <w:t xml:space="preserve">[user-b@gitlab gitlab]$ </w:t>
      </w:r>
      <w:proofErr w:type="gramStart"/>
      <w:r>
        <w:t>git</w:t>
      </w:r>
      <w:proofErr w:type="gramEnd"/>
      <w:r>
        <w:t xml:space="preserve"> commit -m "Added my_strcpy function"</w:t>
      </w:r>
    </w:p>
    <w:p w:rsidR="00A30589" w:rsidRDefault="00A30589" w:rsidP="00A30589">
      <w:pPr>
        <w:pStyle w:val="outpuy"/>
      </w:pPr>
      <w:r>
        <w:t>[</w:t>
      </w:r>
      <w:proofErr w:type="gramStart"/>
      <w:r>
        <w:t>master</w:t>
      </w:r>
      <w:proofErr w:type="gramEnd"/>
      <w:r>
        <w:t xml:space="preserve"> a73e133] Added my_strcpy function</w:t>
      </w:r>
    </w:p>
    <w:p w:rsidR="00A30589" w:rsidRDefault="00A30589" w:rsidP="00A30589">
      <w:pPr>
        <w:pStyle w:val="outpuy"/>
      </w:pPr>
      <w:r>
        <w:t xml:space="preserve"> 1 file changed, 8 </w:t>
      </w:r>
      <w:proofErr w:type="gramStart"/>
      <w:r>
        <w:t>insertions(</w:t>
      </w:r>
      <w:proofErr w:type="gramEnd"/>
      <w:r>
        <w:t>+), 1 deletion(-)</w:t>
      </w:r>
    </w:p>
    <w:p w:rsidR="00A30589" w:rsidRDefault="00A30589" w:rsidP="00A30589">
      <w:pPr>
        <w:pStyle w:val="outpuy"/>
      </w:pPr>
      <w:r>
        <w:t xml:space="preserve">[user-b@gitlab gitlab]$ </w:t>
      </w:r>
      <w:proofErr w:type="gramStart"/>
      <w:r>
        <w:t>git</w:t>
      </w:r>
      <w:proofErr w:type="gramEnd"/>
      <w:r>
        <w:t xml:space="preserve"> log</w:t>
      </w:r>
    </w:p>
    <w:p w:rsidR="00A30589" w:rsidRDefault="00A30589" w:rsidP="00A30589">
      <w:pPr>
        <w:pStyle w:val="outpuy"/>
      </w:pPr>
      <w:proofErr w:type="gramStart"/>
      <w:r>
        <w:t>commit</w:t>
      </w:r>
      <w:proofErr w:type="gramEnd"/>
      <w:r>
        <w:t xml:space="preserve"> a73e133e5716c6736708124ac646c1a82f501bb9</w:t>
      </w:r>
    </w:p>
    <w:p w:rsidR="00A30589" w:rsidRDefault="00A30589" w:rsidP="00A30589">
      <w:pPr>
        <w:pStyle w:val="outpuy"/>
      </w:pPr>
      <w:r>
        <w:t>Author: userb &lt;userb@zippyops.com&gt;</w:t>
      </w:r>
    </w:p>
    <w:p w:rsidR="00A30589" w:rsidRDefault="00A30589" w:rsidP="00A30589">
      <w:pPr>
        <w:pStyle w:val="outpuy"/>
      </w:pPr>
      <w:r>
        <w:t>Date:   Sun Dec 3 02:00:57 2017 -0500</w:t>
      </w:r>
    </w:p>
    <w:p w:rsidR="00A30589" w:rsidRDefault="00A30589" w:rsidP="00A30589">
      <w:pPr>
        <w:pStyle w:val="outpuy"/>
      </w:pPr>
    </w:p>
    <w:p w:rsidR="00A30589" w:rsidRDefault="00A30589" w:rsidP="00A30589">
      <w:pPr>
        <w:pStyle w:val="outpuy"/>
      </w:pPr>
      <w:r>
        <w:t xml:space="preserve">    Added my_strcpy function</w:t>
      </w:r>
    </w:p>
    <w:p w:rsidR="00A30589" w:rsidRDefault="00A30589" w:rsidP="00A30589">
      <w:pPr>
        <w:pStyle w:val="outpuy"/>
      </w:pPr>
    </w:p>
    <w:p w:rsidR="00A30589" w:rsidRDefault="00A30589" w:rsidP="00A30589">
      <w:pPr>
        <w:pStyle w:val="outpuy"/>
      </w:pPr>
      <w:proofErr w:type="gramStart"/>
      <w:r>
        <w:t>commit</w:t>
      </w:r>
      <w:proofErr w:type="gramEnd"/>
      <w:r>
        <w:t xml:space="preserve"> 92d8b72718ff679342c9ed39a07f592fc743d059</w:t>
      </w:r>
    </w:p>
    <w:p w:rsidR="00A30589" w:rsidRDefault="00A30589" w:rsidP="00A30589">
      <w:pPr>
        <w:pStyle w:val="outpuy"/>
      </w:pPr>
      <w:r>
        <w:t>Author: userb &lt;userb@zippyops.com&gt;</w:t>
      </w:r>
    </w:p>
    <w:p w:rsidR="00A30589" w:rsidRDefault="00A30589" w:rsidP="00A30589">
      <w:pPr>
        <w:pStyle w:val="outpuy"/>
      </w:pPr>
      <w:r>
        <w:t>Date:   Fri Dec 1 02:14:26 2017 -0500</w:t>
      </w:r>
    </w:p>
    <w:p w:rsidR="00A30589" w:rsidRDefault="00A30589" w:rsidP="00A30589">
      <w:pPr>
        <w:pStyle w:val="outpuy"/>
      </w:pPr>
    </w:p>
    <w:p w:rsidR="00A30589" w:rsidRDefault="00A30589" w:rsidP="00A30589">
      <w:pPr>
        <w:pStyle w:val="outpuy"/>
      </w:pPr>
      <w:r>
        <w:t xml:space="preserve">    Changed return type of my_strlen to size_t</w:t>
      </w:r>
    </w:p>
    <w:p w:rsidR="00A30589" w:rsidRDefault="00A30589" w:rsidP="00A30589">
      <w:pPr>
        <w:pStyle w:val="outpuy"/>
      </w:pPr>
    </w:p>
    <w:p w:rsidR="00A30589" w:rsidRDefault="00A30589" w:rsidP="00A30589">
      <w:pPr>
        <w:pStyle w:val="outpuy"/>
      </w:pPr>
      <w:proofErr w:type="gramStart"/>
      <w:r>
        <w:t>commit</w:t>
      </w:r>
      <w:proofErr w:type="gramEnd"/>
      <w:r>
        <w:t xml:space="preserve"> 35ff72afbbc575e6586789c6737121aa9f5998ee</w:t>
      </w:r>
    </w:p>
    <w:p w:rsidR="00A30589" w:rsidRDefault="00A30589" w:rsidP="00A30589">
      <w:pPr>
        <w:pStyle w:val="outpuy"/>
      </w:pPr>
      <w:r>
        <w:t>Author: usera &lt;usera@zippyops.com&gt;</w:t>
      </w:r>
    </w:p>
    <w:p w:rsidR="00A30589" w:rsidRDefault="00A30589" w:rsidP="00A30589">
      <w:pPr>
        <w:pStyle w:val="outpuy"/>
      </w:pPr>
      <w:r>
        <w:t>Date:   Fri Dec 1 01:52:15 2017 -0500</w:t>
      </w:r>
    </w:p>
    <w:p w:rsidR="00A30589" w:rsidRDefault="00A30589" w:rsidP="00A30589">
      <w:pPr>
        <w:pStyle w:val="outpuy"/>
      </w:pPr>
    </w:p>
    <w:p w:rsidR="00A30589" w:rsidRDefault="00A30589" w:rsidP="00A30589">
      <w:pPr>
        <w:pStyle w:val="outpuy"/>
      </w:pPr>
      <w:r>
        <w:t xml:space="preserve">    Initial commit</w:t>
      </w:r>
    </w:p>
    <w:p w:rsidR="00A30589" w:rsidRDefault="00A30589" w:rsidP="00A30589">
      <w:pPr>
        <w:pStyle w:val="outpuy"/>
      </w:pPr>
      <w:r>
        <w:t>[user-b@gitlab gitlab]$</w:t>
      </w:r>
    </w:p>
    <w:p w:rsidR="00A30589" w:rsidRDefault="00A30589" w:rsidP="00A30589">
      <w:r>
        <w:t xml:space="preserve">User-b </w:t>
      </w:r>
      <w:r w:rsidRPr="00A30589">
        <w:t>is happy with the changes and he wants to push his changes.</w:t>
      </w:r>
    </w:p>
    <w:p w:rsidR="00A30589" w:rsidRDefault="00A30589" w:rsidP="00A30589">
      <w:pPr>
        <w:pStyle w:val="outpuy"/>
      </w:pPr>
      <w:r>
        <w:t xml:space="preserve">[user-b@gitlab gitlab]$ </w:t>
      </w:r>
      <w:proofErr w:type="gramStart"/>
      <w:r>
        <w:t>git</w:t>
      </w:r>
      <w:proofErr w:type="gramEnd"/>
      <w:r>
        <w:t xml:space="preserve"> push origin master</w:t>
      </w:r>
    </w:p>
    <w:p w:rsidR="00A30589" w:rsidRDefault="00A30589" w:rsidP="00A30589">
      <w:pPr>
        <w:pStyle w:val="outpuy"/>
      </w:pPr>
      <w:r>
        <w:t>To git@github.com:Zippyops/gitlab.git</w:t>
      </w:r>
    </w:p>
    <w:p w:rsidR="00A30589" w:rsidRDefault="00A30589" w:rsidP="00A30589">
      <w:pPr>
        <w:pStyle w:val="outpuy"/>
      </w:pPr>
      <w:r>
        <w:t xml:space="preserve"> ! [</w:t>
      </w:r>
      <w:proofErr w:type="gramStart"/>
      <w:r>
        <w:t>rejected</w:t>
      </w:r>
      <w:proofErr w:type="gramEnd"/>
      <w:r>
        <w:t>]        master -&gt; master (fetch first)</w:t>
      </w:r>
    </w:p>
    <w:p w:rsidR="00A30589" w:rsidRDefault="00A30589" w:rsidP="00A30589">
      <w:pPr>
        <w:pStyle w:val="outpuy"/>
      </w:pPr>
      <w:proofErr w:type="gramStart"/>
      <w:r>
        <w:t>error</w:t>
      </w:r>
      <w:proofErr w:type="gramEnd"/>
      <w:r>
        <w:t>: failed to push some refs to 'git@github.com:Zippyops/gitlab.git'</w:t>
      </w:r>
    </w:p>
    <w:p w:rsidR="00A30589" w:rsidRDefault="00A30589" w:rsidP="00A30589">
      <w:pPr>
        <w:pStyle w:val="outpuy"/>
      </w:pPr>
      <w:proofErr w:type="gramStart"/>
      <w:r>
        <w:t>hint</w:t>
      </w:r>
      <w:proofErr w:type="gramEnd"/>
      <w:r>
        <w:t>: Updates were rejected because the remote contains work that you do</w:t>
      </w:r>
    </w:p>
    <w:p w:rsidR="00A30589" w:rsidRDefault="00A30589" w:rsidP="00A30589">
      <w:pPr>
        <w:pStyle w:val="outpuy"/>
      </w:pPr>
      <w:proofErr w:type="gramStart"/>
      <w:r>
        <w:t>hint</w:t>
      </w:r>
      <w:proofErr w:type="gramEnd"/>
      <w:r>
        <w:t>: not have locally. This is usually caused by another repository pushing</w:t>
      </w:r>
    </w:p>
    <w:p w:rsidR="00A30589" w:rsidRDefault="00A30589" w:rsidP="00A30589">
      <w:pPr>
        <w:pStyle w:val="outpuy"/>
      </w:pPr>
      <w:proofErr w:type="gramStart"/>
      <w:r>
        <w:t>hint</w:t>
      </w:r>
      <w:proofErr w:type="gramEnd"/>
      <w:r>
        <w:t>: to the same ref. You may want to first merge the remote changes (e.g</w:t>
      </w:r>
      <w:proofErr w:type="gramStart"/>
      <w:r>
        <w:t>.,</w:t>
      </w:r>
      <w:proofErr w:type="gramEnd"/>
    </w:p>
    <w:p w:rsidR="00A30589" w:rsidRDefault="00A30589" w:rsidP="00A30589">
      <w:pPr>
        <w:pStyle w:val="outpuy"/>
      </w:pPr>
      <w:proofErr w:type="gramStart"/>
      <w:r>
        <w:t>hint</w:t>
      </w:r>
      <w:proofErr w:type="gramEnd"/>
      <w:r>
        <w:t>: 'git pull') before pushing again.</w:t>
      </w:r>
    </w:p>
    <w:p w:rsidR="00A30589" w:rsidRDefault="00A30589" w:rsidP="00A30589">
      <w:pPr>
        <w:pStyle w:val="outpuy"/>
      </w:pPr>
      <w:proofErr w:type="gramStart"/>
      <w:r>
        <w:t>hint</w:t>
      </w:r>
      <w:proofErr w:type="gramEnd"/>
      <w:r>
        <w:t>: See the 'Note about fast-forwards' in 'git push --help' for details.</w:t>
      </w:r>
    </w:p>
    <w:p w:rsidR="00A30589" w:rsidRDefault="00A30589" w:rsidP="00A30589">
      <w:pPr>
        <w:pStyle w:val="outpuy"/>
      </w:pPr>
      <w:r>
        <w:t>[user-b@gitlab gitlab]$</w:t>
      </w:r>
    </w:p>
    <w:p w:rsidR="00A30589" w:rsidRDefault="00A30589" w:rsidP="00A30589">
      <w:r w:rsidRPr="00A30589">
        <w:t xml:space="preserve">But Git is not allowing </w:t>
      </w:r>
      <w:r>
        <w:t>user-b</w:t>
      </w:r>
      <w:r w:rsidRPr="00A30589">
        <w:t xml:space="preserve"> to push his changes. Because Git identified that remote repository and </w:t>
      </w:r>
      <w:r>
        <w:t>user-b</w:t>
      </w:r>
      <w:r w:rsidRPr="00A30589">
        <w:t xml:space="preserve">’s local repository are not in sync. Because of this, he can lose the history of the project. </w:t>
      </w:r>
      <w:r w:rsidRPr="00A30589">
        <w:lastRenderedPageBreak/>
        <w:t xml:space="preserve">To avoid this mess, Git failed this operation. Now, </w:t>
      </w:r>
      <w:r>
        <w:t>user-b</w:t>
      </w:r>
      <w:r w:rsidRPr="00A30589">
        <w:t xml:space="preserve"> has to first update the local repository and only thereafter, he can push his own changes.</w:t>
      </w:r>
    </w:p>
    <w:p w:rsidR="00A30589" w:rsidRDefault="00A30589" w:rsidP="00A30589">
      <w:pPr>
        <w:pStyle w:val="Heading2"/>
      </w:pPr>
      <w:bookmarkStart w:id="17" w:name="_Toc500078104"/>
      <w:r w:rsidRPr="00A30589">
        <w:t>Fetch Latest Changes</w:t>
      </w:r>
      <w:bookmarkEnd w:id="17"/>
    </w:p>
    <w:p w:rsidR="00A30589" w:rsidRDefault="00A30589" w:rsidP="00A30589">
      <w:r>
        <w:t xml:space="preserve">User-b </w:t>
      </w:r>
      <w:r w:rsidRPr="00A30589">
        <w:t>executes the git pull command to synchronize his local repository with the remote one</w:t>
      </w:r>
    </w:p>
    <w:p w:rsidR="00A30589" w:rsidRDefault="00A30589" w:rsidP="00A30589">
      <w:pPr>
        <w:pStyle w:val="outpuy"/>
      </w:pPr>
      <w:r>
        <w:t xml:space="preserve">[user-b@gitlab gitlab]$ </w:t>
      </w:r>
      <w:proofErr w:type="gramStart"/>
      <w:r>
        <w:t>git</w:t>
      </w:r>
      <w:proofErr w:type="gramEnd"/>
      <w:r>
        <w:t xml:space="preserve"> pull</w:t>
      </w:r>
    </w:p>
    <w:p w:rsidR="00A30589" w:rsidRDefault="00A30589" w:rsidP="00A30589">
      <w:pPr>
        <w:pStyle w:val="outpuy"/>
      </w:pPr>
      <w:proofErr w:type="gramStart"/>
      <w:r>
        <w:t>remote</w:t>
      </w:r>
      <w:proofErr w:type="gramEnd"/>
      <w:r>
        <w:t>: Counting objects: 3, done.</w:t>
      </w:r>
    </w:p>
    <w:p w:rsidR="00A30589" w:rsidRDefault="00A30589" w:rsidP="00A30589">
      <w:pPr>
        <w:pStyle w:val="outpuy"/>
      </w:pPr>
      <w:proofErr w:type="gramStart"/>
      <w:r>
        <w:t>remote</w:t>
      </w:r>
      <w:proofErr w:type="gramEnd"/>
      <w:r>
        <w:t>: Compressing objects: 100% (2/2), done.</w:t>
      </w:r>
    </w:p>
    <w:p w:rsidR="00A30589" w:rsidRDefault="00A30589" w:rsidP="00A30589">
      <w:pPr>
        <w:pStyle w:val="outpuy"/>
      </w:pPr>
      <w:proofErr w:type="gramStart"/>
      <w:r>
        <w:t>remote</w:t>
      </w:r>
      <w:proofErr w:type="gramEnd"/>
      <w:r>
        <w:t>: Total 3 (delta 1), reused 3 (delta 1), pack-reused 0</w:t>
      </w:r>
    </w:p>
    <w:p w:rsidR="00A30589" w:rsidRDefault="00A30589" w:rsidP="00A30589">
      <w:pPr>
        <w:pStyle w:val="outpuy"/>
      </w:pPr>
      <w:r>
        <w:t>Unpacking objects: 100% (3/3), done.</w:t>
      </w:r>
    </w:p>
    <w:p w:rsidR="00A30589" w:rsidRDefault="00A30589" w:rsidP="00A30589">
      <w:pPr>
        <w:pStyle w:val="outpuy"/>
      </w:pPr>
      <w:r>
        <w:t>From github.com</w:t>
      </w:r>
      <w:proofErr w:type="gramStart"/>
      <w:r>
        <w:t>:Zippyops</w:t>
      </w:r>
      <w:proofErr w:type="gramEnd"/>
      <w:r>
        <w:t>/gitlab</w:t>
      </w:r>
    </w:p>
    <w:p w:rsidR="00A30589" w:rsidRDefault="00A30589" w:rsidP="00A30589">
      <w:pPr>
        <w:pStyle w:val="outpuy"/>
      </w:pPr>
      <w:r>
        <w:t xml:space="preserve">   92d8b72</w:t>
      </w:r>
      <w:proofErr w:type="gramStart"/>
      <w:r>
        <w:t>..933971e  master</w:t>
      </w:r>
      <w:proofErr w:type="gramEnd"/>
      <w:r>
        <w:t xml:space="preserve">     -&gt; origin/master</w:t>
      </w:r>
    </w:p>
    <w:p w:rsidR="00A30589" w:rsidRDefault="00A30589" w:rsidP="00A30589">
      <w:pPr>
        <w:pStyle w:val="outpuy"/>
      </w:pPr>
      <w:r>
        <w:t>Auto-merging string.c</w:t>
      </w:r>
    </w:p>
    <w:p w:rsidR="00A30589" w:rsidRDefault="00A30589" w:rsidP="00A30589">
      <w:pPr>
        <w:pStyle w:val="outpuy"/>
      </w:pPr>
      <w:r>
        <w:t>Merge made by the 'recursive' strategy.</w:t>
      </w:r>
    </w:p>
    <w:p w:rsidR="00A30589" w:rsidRDefault="00A30589" w:rsidP="00A30589">
      <w:pPr>
        <w:pStyle w:val="outpuy"/>
      </w:pPr>
      <w:r>
        <w:t xml:space="preserve"> string.c | 4 ++--</w:t>
      </w:r>
    </w:p>
    <w:p w:rsidR="00A30589" w:rsidRDefault="00A30589" w:rsidP="00A30589">
      <w:pPr>
        <w:pStyle w:val="outpuy"/>
      </w:pPr>
      <w:r>
        <w:t xml:space="preserve"> 1 file changed, 2 </w:t>
      </w:r>
      <w:proofErr w:type="gramStart"/>
      <w:r>
        <w:t>insertions(</w:t>
      </w:r>
      <w:proofErr w:type="gramEnd"/>
      <w:r>
        <w:t>+), 2 deletions(-)</w:t>
      </w:r>
    </w:p>
    <w:p w:rsidR="00A30589" w:rsidRDefault="00A5451C" w:rsidP="00A30589">
      <w:r w:rsidRPr="00A5451C">
        <w:t xml:space="preserve">After pull operation, </w:t>
      </w:r>
      <w:r>
        <w:t xml:space="preserve">user-b </w:t>
      </w:r>
      <w:r w:rsidRPr="00A5451C">
        <w:t xml:space="preserve">checks the log messages and finds the details of </w:t>
      </w:r>
      <w:r w:rsidR="00C60AA6">
        <w:t>user-a</w:t>
      </w:r>
      <w:r w:rsidRPr="00A5451C">
        <w:t>’s commit with commit ID</w:t>
      </w:r>
      <w:r>
        <w:t xml:space="preserve"> </w:t>
      </w:r>
      <w:r w:rsidRPr="00A5451C">
        <w:t>933971e66cf0374c4f16b534f3d02d14086db284</w:t>
      </w:r>
    </w:p>
    <w:p w:rsidR="00A5451C" w:rsidRDefault="00A5451C" w:rsidP="00A5451C">
      <w:pPr>
        <w:pStyle w:val="outpuy"/>
      </w:pPr>
      <w:r>
        <w:t xml:space="preserve">[user-b@gitlab gitlab]$ </w:t>
      </w:r>
      <w:proofErr w:type="gramStart"/>
      <w:r>
        <w:t>git</w:t>
      </w:r>
      <w:proofErr w:type="gramEnd"/>
      <w:r>
        <w:t xml:space="preserve"> log</w:t>
      </w:r>
    </w:p>
    <w:p w:rsidR="00A5451C" w:rsidRDefault="00A5451C" w:rsidP="00A5451C">
      <w:pPr>
        <w:pStyle w:val="outpuy"/>
      </w:pPr>
      <w:proofErr w:type="gramStart"/>
      <w:r>
        <w:t>commit</w:t>
      </w:r>
      <w:proofErr w:type="gramEnd"/>
      <w:r>
        <w:t xml:space="preserve"> 441f9b52a5b9a13aa695e914fe6fba918b7d6c8c</w:t>
      </w:r>
    </w:p>
    <w:p w:rsidR="00A5451C" w:rsidRDefault="00A5451C" w:rsidP="00A5451C">
      <w:pPr>
        <w:pStyle w:val="outpuy"/>
      </w:pPr>
      <w:r>
        <w:t>Merge: a73e133 933971e</w:t>
      </w:r>
    </w:p>
    <w:p w:rsidR="00A5451C" w:rsidRDefault="00A5451C" w:rsidP="00A5451C">
      <w:pPr>
        <w:pStyle w:val="outpuy"/>
      </w:pPr>
      <w:r>
        <w:t>Author: userb &lt;userb@zippyops.com&gt;</w:t>
      </w:r>
    </w:p>
    <w:p w:rsidR="00A5451C" w:rsidRDefault="00A5451C" w:rsidP="00A5451C">
      <w:pPr>
        <w:pStyle w:val="outpuy"/>
      </w:pPr>
      <w:r>
        <w:t>Date:   Sun Dec 3 02:04:10 2017 -0500</w:t>
      </w:r>
    </w:p>
    <w:p w:rsidR="00A5451C" w:rsidRDefault="00A5451C" w:rsidP="00A5451C">
      <w:pPr>
        <w:pStyle w:val="outpuy"/>
      </w:pPr>
    </w:p>
    <w:p w:rsidR="00A5451C" w:rsidRDefault="00A5451C" w:rsidP="00A5451C">
      <w:pPr>
        <w:pStyle w:val="outpuy"/>
      </w:pPr>
      <w:r>
        <w:t xml:space="preserve">    Merge branch 'master' of github.com</w:t>
      </w:r>
      <w:proofErr w:type="gramStart"/>
      <w:r>
        <w:t>:Zippyops</w:t>
      </w:r>
      <w:proofErr w:type="gramEnd"/>
      <w:r>
        <w:t>/gitlab</w:t>
      </w:r>
    </w:p>
    <w:p w:rsidR="00A5451C" w:rsidRDefault="00A5451C" w:rsidP="00A5451C">
      <w:pPr>
        <w:pStyle w:val="outpuy"/>
      </w:pPr>
    </w:p>
    <w:p w:rsidR="00A5451C" w:rsidRDefault="00A5451C" w:rsidP="00A5451C">
      <w:pPr>
        <w:pStyle w:val="outpuy"/>
      </w:pPr>
      <w:proofErr w:type="gramStart"/>
      <w:r>
        <w:t>commit</w:t>
      </w:r>
      <w:proofErr w:type="gramEnd"/>
      <w:r>
        <w:t xml:space="preserve"> a73e133e5716c6736708124ac646c1a82f501bb9</w:t>
      </w:r>
    </w:p>
    <w:p w:rsidR="00A5451C" w:rsidRDefault="00A5451C" w:rsidP="00A5451C">
      <w:pPr>
        <w:pStyle w:val="outpuy"/>
      </w:pPr>
      <w:r>
        <w:t>Author: userb &lt;userb@zippyops.com&gt;</w:t>
      </w:r>
    </w:p>
    <w:p w:rsidR="00A5451C" w:rsidRDefault="00A5451C" w:rsidP="00A5451C">
      <w:pPr>
        <w:pStyle w:val="outpuy"/>
      </w:pPr>
      <w:r>
        <w:t>Date:   Sun Dec 3 02:00:57 2017 -0500</w:t>
      </w:r>
    </w:p>
    <w:p w:rsidR="00A5451C" w:rsidRDefault="00A5451C" w:rsidP="00A5451C">
      <w:pPr>
        <w:pStyle w:val="outpuy"/>
      </w:pPr>
    </w:p>
    <w:p w:rsidR="00A5451C" w:rsidRDefault="00A5451C" w:rsidP="00A5451C">
      <w:pPr>
        <w:pStyle w:val="outpuy"/>
      </w:pPr>
      <w:r>
        <w:t xml:space="preserve">    Added my_strcpy function</w:t>
      </w:r>
    </w:p>
    <w:p w:rsidR="00A5451C" w:rsidRDefault="00A5451C" w:rsidP="00A5451C">
      <w:pPr>
        <w:pStyle w:val="outpuy"/>
      </w:pPr>
    </w:p>
    <w:p w:rsidR="00A5451C" w:rsidRDefault="00A5451C" w:rsidP="00A5451C">
      <w:pPr>
        <w:pStyle w:val="outpuy"/>
      </w:pPr>
      <w:proofErr w:type="gramStart"/>
      <w:r>
        <w:t>commit</w:t>
      </w:r>
      <w:proofErr w:type="gramEnd"/>
      <w:r>
        <w:t xml:space="preserve"> 933971e66cf0374c4f16b534f3d02d14086db284</w:t>
      </w:r>
    </w:p>
    <w:p w:rsidR="00A5451C" w:rsidRDefault="00A5451C" w:rsidP="00A5451C">
      <w:pPr>
        <w:pStyle w:val="outpuy"/>
      </w:pPr>
      <w:r>
        <w:t>Author: usera &lt;usera@zippyops.com&gt;</w:t>
      </w:r>
    </w:p>
    <w:p w:rsidR="00A5451C" w:rsidRDefault="00A5451C" w:rsidP="00A5451C">
      <w:pPr>
        <w:pStyle w:val="outpuy"/>
      </w:pPr>
      <w:r>
        <w:t>Date:   Sun Dec 3 01:51:50 2017 -0500</w:t>
      </w:r>
    </w:p>
    <w:p w:rsidR="00A5451C" w:rsidRDefault="00A5451C" w:rsidP="00A5451C">
      <w:pPr>
        <w:pStyle w:val="outpuy"/>
      </w:pPr>
    </w:p>
    <w:p w:rsidR="00A5451C" w:rsidRDefault="00A5451C" w:rsidP="00A5451C">
      <w:pPr>
        <w:pStyle w:val="outpuy"/>
      </w:pPr>
      <w:r>
        <w:t xml:space="preserve">    Changed char pointer to const char pointer</w:t>
      </w:r>
    </w:p>
    <w:p w:rsidR="00A5451C" w:rsidRDefault="00A5451C" w:rsidP="00A5451C">
      <w:pPr>
        <w:pStyle w:val="outpuy"/>
      </w:pPr>
    </w:p>
    <w:p w:rsidR="00A5451C" w:rsidRDefault="00A5451C" w:rsidP="00A5451C">
      <w:pPr>
        <w:pStyle w:val="outpuy"/>
      </w:pPr>
      <w:proofErr w:type="gramStart"/>
      <w:r>
        <w:t>commit</w:t>
      </w:r>
      <w:proofErr w:type="gramEnd"/>
      <w:r>
        <w:t xml:space="preserve"> 92d8b72718ff679342c9ed39a07f592fc743d059</w:t>
      </w:r>
    </w:p>
    <w:p w:rsidR="00A5451C" w:rsidRDefault="00A5451C" w:rsidP="00A5451C">
      <w:pPr>
        <w:pStyle w:val="outpuy"/>
      </w:pPr>
      <w:r>
        <w:t>Author: userb &lt;userb@zippyops.com&gt;</w:t>
      </w:r>
    </w:p>
    <w:p w:rsidR="00A5451C" w:rsidRDefault="00A5451C" w:rsidP="00A5451C">
      <w:pPr>
        <w:pStyle w:val="outpuy"/>
      </w:pPr>
      <w:r>
        <w:t>Date:   Fri Dec 1 02:14:26 2017 -0500</w:t>
      </w:r>
    </w:p>
    <w:p w:rsidR="00A5451C" w:rsidRDefault="00A5451C" w:rsidP="00A5451C">
      <w:pPr>
        <w:pStyle w:val="outpuy"/>
      </w:pPr>
    </w:p>
    <w:p w:rsidR="00A5451C" w:rsidRDefault="00A5451C" w:rsidP="00A5451C">
      <w:pPr>
        <w:pStyle w:val="outpuy"/>
      </w:pPr>
      <w:r>
        <w:t xml:space="preserve">    Changed return type of my_strlen to size_t</w:t>
      </w:r>
    </w:p>
    <w:p w:rsidR="00A5451C" w:rsidRDefault="00A5451C" w:rsidP="00A5451C">
      <w:pPr>
        <w:pStyle w:val="outpuy"/>
      </w:pPr>
    </w:p>
    <w:p w:rsidR="00A5451C" w:rsidRDefault="00A5451C" w:rsidP="00A5451C">
      <w:pPr>
        <w:pStyle w:val="outpuy"/>
      </w:pPr>
      <w:proofErr w:type="gramStart"/>
      <w:r>
        <w:t>commit</w:t>
      </w:r>
      <w:proofErr w:type="gramEnd"/>
      <w:r>
        <w:t xml:space="preserve"> 35ff72afbbc575e6586789c6737121aa9f5998ee</w:t>
      </w:r>
    </w:p>
    <w:p w:rsidR="00A5451C" w:rsidRDefault="00A5451C" w:rsidP="00A5451C">
      <w:pPr>
        <w:pStyle w:val="outpuy"/>
      </w:pPr>
      <w:r>
        <w:t>Author: usera &lt;usera@zippyops.com&gt;</w:t>
      </w:r>
    </w:p>
    <w:p w:rsidR="00A5451C" w:rsidRDefault="00A5451C" w:rsidP="00A5451C">
      <w:pPr>
        <w:pStyle w:val="outpuy"/>
      </w:pPr>
      <w:r>
        <w:t>Date:   Fri Dec 1 01:52:15 2017 -0500</w:t>
      </w:r>
    </w:p>
    <w:p w:rsidR="00A5451C" w:rsidRDefault="00A5451C" w:rsidP="00A5451C">
      <w:pPr>
        <w:pStyle w:val="outpuy"/>
      </w:pPr>
    </w:p>
    <w:p w:rsidR="00A5451C" w:rsidRDefault="00A5451C" w:rsidP="00A5451C">
      <w:pPr>
        <w:pStyle w:val="outpuy"/>
      </w:pPr>
      <w:r>
        <w:t xml:space="preserve">    Initial commit</w:t>
      </w:r>
    </w:p>
    <w:p w:rsidR="00A5451C" w:rsidRDefault="00A5451C" w:rsidP="00A5451C">
      <w:r w:rsidRPr="00A5451C">
        <w:t xml:space="preserve">Now, </w:t>
      </w:r>
      <w:r>
        <w:t>user-b’s</w:t>
      </w:r>
      <w:r w:rsidRPr="00A5451C">
        <w:t xml:space="preserve"> local repository is fully synchronized with the remote repository. So he can safely push his changes.</w:t>
      </w:r>
    </w:p>
    <w:p w:rsidR="00A5451C" w:rsidRDefault="00A5451C" w:rsidP="00A5451C">
      <w:pPr>
        <w:pStyle w:val="outpuy"/>
      </w:pPr>
      <w:r>
        <w:t xml:space="preserve">[user-b@gitlab gitlab]$ </w:t>
      </w:r>
      <w:proofErr w:type="gramStart"/>
      <w:r>
        <w:t>git</w:t>
      </w:r>
      <w:proofErr w:type="gramEnd"/>
      <w:r>
        <w:t xml:space="preserve"> push origin master</w:t>
      </w:r>
    </w:p>
    <w:p w:rsidR="00A5451C" w:rsidRDefault="00A5451C" w:rsidP="00A5451C">
      <w:pPr>
        <w:pStyle w:val="outpuy"/>
      </w:pPr>
      <w:r>
        <w:lastRenderedPageBreak/>
        <w:t>Counting objects: 10, done.</w:t>
      </w:r>
    </w:p>
    <w:p w:rsidR="00A5451C" w:rsidRDefault="00A5451C" w:rsidP="00A5451C">
      <w:pPr>
        <w:pStyle w:val="outpuy"/>
      </w:pPr>
      <w:r>
        <w:t>Compressing objects: 100% (6/6), done.</w:t>
      </w:r>
    </w:p>
    <w:p w:rsidR="00A5451C" w:rsidRDefault="00A5451C" w:rsidP="00A5451C">
      <w:pPr>
        <w:pStyle w:val="outpuy"/>
      </w:pPr>
      <w:r>
        <w:t>Writing objects: 100% (6/6), 765 bytes | 0 bytes/s, done.</w:t>
      </w:r>
    </w:p>
    <w:p w:rsidR="00A5451C" w:rsidRDefault="00A5451C" w:rsidP="00A5451C">
      <w:pPr>
        <w:pStyle w:val="outpuy"/>
      </w:pPr>
      <w:r>
        <w:t>Total 6 (delta 2), reused 0 (delta 0)</w:t>
      </w:r>
    </w:p>
    <w:p w:rsidR="00A5451C" w:rsidRDefault="00A5451C" w:rsidP="00A5451C">
      <w:pPr>
        <w:pStyle w:val="outpuy"/>
      </w:pPr>
      <w:proofErr w:type="gramStart"/>
      <w:r>
        <w:t>remote</w:t>
      </w:r>
      <w:proofErr w:type="gramEnd"/>
      <w:r>
        <w:t>: Resolving deltas: 100% (2/2), completed with 1 local object.</w:t>
      </w:r>
    </w:p>
    <w:p w:rsidR="00A5451C" w:rsidRDefault="00A5451C" w:rsidP="00A5451C">
      <w:pPr>
        <w:pStyle w:val="outpuy"/>
      </w:pPr>
      <w:r>
        <w:t>To git@github.com:Zippyops/gitlab.git</w:t>
      </w:r>
    </w:p>
    <w:p w:rsidR="00A5451C" w:rsidRDefault="00A5451C" w:rsidP="00A5451C">
      <w:pPr>
        <w:pStyle w:val="outpuy"/>
      </w:pPr>
      <w:r>
        <w:t xml:space="preserve">   933971e</w:t>
      </w:r>
      <w:proofErr w:type="gramStart"/>
      <w:r>
        <w:t>..441f9b5  master</w:t>
      </w:r>
      <w:proofErr w:type="gramEnd"/>
      <w:r>
        <w:t xml:space="preserve"> -&gt; master</w:t>
      </w:r>
    </w:p>
    <w:p w:rsidR="00A5451C" w:rsidRDefault="00A5451C" w:rsidP="00A5451C">
      <w:pPr>
        <w:pStyle w:val="Heading1"/>
      </w:pPr>
      <w:bookmarkStart w:id="18" w:name="_Toc500078105"/>
      <w:r w:rsidRPr="00A5451C">
        <w:t>Git - Stash Operation</w:t>
      </w:r>
      <w:bookmarkEnd w:id="18"/>
    </w:p>
    <w:p w:rsidR="00AA30B1" w:rsidRDefault="00AA30B1" w:rsidP="00AA30B1">
      <w:r>
        <w:t>Suppose you are implementing a new feature for your product. Your code is in progress and suddenly a customer escalation comes. Because of this, you have to keep aside your new feature work for a few hours. You cannot commit your partial code and also cannot throw away your changes. So you need some temporary space, where you can store your partial changes and later on commit it.</w:t>
      </w:r>
    </w:p>
    <w:p w:rsidR="00A5451C" w:rsidRDefault="00AA30B1" w:rsidP="00AA30B1">
      <w:r>
        <w:t>In Git, the stash operation takes your modified tracked files, stages changes, and saves them on a stack of unfinished changes that you can reapply at any time.</w:t>
      </w:r>
    </w:p>
    <w:p w:rsidR="00AA30B1" w:rsidRDefault="00AA30B1" w:rsidP="00AA30B1">
      <w:pPr>
        <w:pStyle w:val="outpuy"/>
      </w:pPr>
      <w:r>
        <w:t xml:space="preserve">[user-b@gitlab gitlab]$ </w:t>
      </w:r>
      <w:proofErr w:type="gramStart"/>
      <w:r>
        <w:t>git</w:t>
      </w:r>
      <w:proofErr w:type="gramEnd"/>
      <w:r>
        <w:t xml:space="preserve"> status -s</w:t>
      </w:r>
    </w:p>
    <w:p w:rsidR="00AA30B1" w:rsidRDefault="00AA30B1" w:rsidP="00AA30B1">
      <w:pPr>
        <w:pStyle w:val="outpuy"/>
      </w:pPr>
      <w:r>
        <w:t xml:space="preserve"> M string.c</w:t>
      </w:r>
    </w:p>
    <w:p w:rsidR="00AA30B1" w:rsidRDefault="00AA30B1" w:rsidP="00AA30B1">
      <w:pPr>
        <w:pStyle w:val="outpuy"/>
      </w:pPr>
      <w:r>
        <w:t xml:space="preserve">?? </w:t>
      </w:r>
      <w:proofErr w:type="gramStart"/>
      <w:r>
        <w:t>string</w:t>
      </w:r>
      <w:proofErr w:type="gramEnd"/>
    </w:p>
    <w:p w:rsidR="00AA30B1" w:rsidRDefault="00AA30B1" w:rsidP="00AA30B1">
      <w:r w:rsidRPr="00AA30B1">
        <w:t xml:space="preserve">Now, you want to switch branches for customer escalation, but you don’t want to commit what you’ve been working on yet; so you’ll stash the changes. To push a new stash onto your stack, run the </w:t>
      </w:r>
      <w:r w:rsidRPr="00AA30B1">
        <w:rPr>
          <w:b/>
        </w:rPr>
        <w:t>git stash</w:t>
      </w:r>
      <w:r w:rsidRPr="00AA30B1">
        <w:t xml:space="preserve"> command.</w:t>
      </w:r>
    </w:p>
    <w:p w:rsidR="00AA30B1" w:rsidRDefault="00AA30B1" w:rsidP="00AA30B1">
      <w:pPr>
        <w:pStyle w:val="outpuy"/>
      </w:pPr>
      <w:r>
        <w:t xml:space="preserve">[user-b@gitlab gitlab]$ </w:t>
      </w:r>
      <w:proofErr w:type="gramStart"/>
      <w:r>
        <w:t>git</w:t>
      </w:r>
      <w:proofErr w:type="gramEnd"/>
      <w:r>
        <w:t xml:space="preserve"> stash</w:t>
      </w:r>
    </w:p>
    <w:p w:rsidR="00AA30B1" w:rsidRDefault="00AA30B1" w:rsidP="00AA30B1">
      <w:pPr>
        <w:pStyle w:val="outpuy"/>
      </w:pPr>
      <w:r>
        <w:t>Saved working directory and index state WIP on master: 441f9b5 Merge branch 'master' of github.com</w:t>
      </w:r>
      <w:proofErr w:type="gramStart"/>
      <w:r>
        <w:t>:Zippyops</w:t>
      </w:r>
      <w:proofErr w:type="gramEnd"/>
      <w:r>
        <w:t>/gitlab</w:t>
      </w:r>
    </w:p>
    <w:p w:rsidR="00AA30B1" w:rsidRDefault="00AA30B1" w:rsidP="00AA30B1">
      <w:pPr>
        <w:pStyle w:val="outpuy"/>
      </w:pPr>
      <w:r>
        <w:t>HEAD is now at 441f9b5 Merge branch 'master' of github.com</w:t>
      </w:r>
      <w:proofErr w:type="gramStart"/>
      <w:r>
        <w:t>:Zippyops</w:t>
      </w:r>
      <w:proofErr w:type="gramEnd"/>
      <w:r>
        <w:t>/gitlab</w:t>
      </w:r>
    </w:p>
    <w:p w:rsidR="00AA30B1" w:rsidRDefault="00AA30B1" w:rsidP="00AA30B1">
      <w:r w:rsidRPr="00AA30B1">
        <w:t>Now, your working directory is clean and all the changes are saved on a stack. Let us verify it with the git status command.</w:t>
      </w:r>
    </w:p>
    <w:p w:rsidR="00AA30B1" w:rsidRDefault="00AA30B1" w:rsidP="00AA30B1">
      <w:pPr>
        <w:pStyle w:val="outpuy"/>
      </w:pPr>
      <w:r>
        <w:t xml:space="preserve">[user-b@gitlab gitlab]$ </w:t>
      </w:r>
      <w:proofErr w:type="gramStart"/>
      <w:r>
        <w:t>git</w:t>
      </w:r>
      <w:proofErr w:type="gramEnd"/>
      <w:r>
        <w:t xml:space="preserve"> status -s</w:t>
      </w:r>
    </w:p>
    <w:p w:rsidR="00AA30B1" w:rsidRDefault="00AA30B1" w:rsidP="00AA30B1">
      <w:pPr>
        <w:pStyle w:val="outpuy"/>
      </w:pPr>
      <w:r>
        <w:t xml:space="preserve">?? </w:t>
      </w:r>
      <w:proofErr w:type="gramStart"/>
      <w:r>
        <w:t>string</w:t>
      </w:r>
      <w:proofErr w:type="gramEnd"/>
    </w:p>
    <w:p w:rsidR="00AA30B1" w:rsidRDefault="00AA30B1" w:rsidP="00AA30B1">
      <w:pPr>
        <w:pStyle w:val="outpuy"/>
      </w:pPr>
      <w:r>
        <w:t>[user-b@gitlab gitlab]$</w:t>
      </w:r>
    </w:p>
    <w:p w:rsidR="00AA30B1" w:rsidRDefault="00AA30B1" w:rsidP="00AA30B1">
      <w:r w:rsidRPr="00AA30B1">
        <w:t xml:space="preserve">Now you can safely switch the branch and work elsewhere. We can view a list of stashed changes by using the </w:t>
      </w:r>
      <w:r w:rsidRPr="00AA30B1">
        <w:rPr>
          <w:b/>
        </w:rPr>
        <w:t>git stash list</w:t>
      </w:r>
      <w:r w:rsidRPr="00AA30B1">
        <w:t xml:space="preserve"> command.</w:t>
      </w:r>
    </w:p>
    <w:p w:rsidR="00AA30B1" w:rsidRDefault="00AA30B1" w:rsidP="00AA30B1">
      <w:pPr>
        <w:pStyle w:val="outpuy"/>
      </w:pPr>
      <w:r>
        <w:t xml:space="preserve">[user-b@gitlab gitlab]$ </w:t>
      </w:r>
      <w:proofErr w:type="gramStart"/>
      <w:r>
        <w:t>git</w:t>
      </w:r>
      <w:proofErr w:type="gramEnd"/>
      <w:r>
        <w:t xml:space="preserve"> stash list</w:t>
      </w:r>
    </w:p>
    <w:p w:rsidR="00AA30B1" w:rsidRDefault="00AA30B1" w:rsidP="00AA30B1">
      <w:pPr>
        <w:pStyle w:val="outpuy"/>
      </w:pPr>
      <w:proofErr w:type="gramStart"/>
      <w:r>
        <w:t>stash</w:t>
      </w:r>
      <w:proofErr w:type="gramEnd"/>
      <w:r>
        <w:t>@{0}: WIP on master: 441f9b5 Merge branch 'master' of github.com:Zippyops/gitlab</w:t>
      </w:r>
    </w:p>
    <w:p w:rsidR="00AA30B1" w:rsidRDefault="00AA30B1" w:rsidP="00AA30B1">
      <w:r w:rsidRPr="00AA30B1">
        <w:t>Suppose you have resolved the customer escalation and you are back on your new feature looking for your half-done code, just execute the git stash pop command, to remove the changes from the stack and place them in the current working directory.</w:t>
      </w:r>
    </w:p>
    <w:p w:rsidR="00AA30B1" w:rsidRDefault="00AA30B1" w:rsidP="00AA30B1">
      <w:pPr>
        <w:pStyle w:val="outpuy"/>
      </w:pPr>
      <w:r>
        <w:t xml:space="preserve">[user-b@gitlab gitlab]$ </w:t>
      </w:r>
      <w:proofErr w:type="gramStart"/>
      <w:r>
        <w:t>git</w:t>
      </w:r>
      <w:proofErr w:type="gramEnd"/>
      <w:r>
        <w:t xml:space="preserve"> stash pop</w:t>
      </w:r>
    </w:p>
    <w:p w:rsidR="00AA30B1" w:rsidRDefault="00AA30B1" w:rsidP="00AA30B1">
      <w:pPr>
        <w:pStyle w:val="outpuy"/>
      </w:pPr>
      <w:r>
        <w:t xml:space="preserve"># </w:t>
      </w:r>
      <w:proofErr w:type="gramStart"/>
      <w:r>
        <w:t>On</w:t>
      </w:r>
      <w:proofErr w:type="gramEnd"/>
      <w:r>
        <w:t xml:space="preserve"> branch master</w:t>
      </w:r>
    </w:p>
    <w:p w:rsidR="00AA30B1" w:rsidRDefault="00AA30B1" w:rsidP="00AA30B1">
      <w:pPr>
        <w:pStyle w:val="outpuy"/>
      </w:pPr>
      <w:r>
        <w:t># Changes not staged for commit:</w:t>
      </w:r>
    </w:p>
    <w:p w:rsidR="00AA30B1" w:rsidRDefault="00AA30B1" w:rsidP="00AA30B1">
      <w:pPr>
        <w:pStyle w:val="outpuy"/>
      </w:pPr>
      <w:r>
        <w:lastRenderedPageBreak/>
        <w:t>#   (use "git add &lt;file&gt;..." to update what will be committed)</w:t>
      </w:r>
    </w:p>
    <w:p w:rsidR="00AA30B1" w:rsidRDefault="00AA30B1" w:rsidP="00AA30B1">
      <w:pPr>
        <w:pStyle w:val="outpuy"/>
      </w:pPr>
      <w:r>
        <w:t>#   (use "git checkout -- &lt;file&gt;..." to discard changes in working directory)</w:t>
      </w:r>
    </w:p>
    <w:p w:rsidR="00AA30B1" w:rsidRDefault="00AA30B1" w:rsidP="00AA30B1">
      <w:pPr>
        <w:pStyle w:val="outpuy"/>
      </w:pPr>
      <w:r>
        <w:t>#</w:t>
      </w:r>
    </w:p>
    <w:p w:rsidR="00AA30B1" w:rsidRDefault="00AA30B1" w:rsidP="00AA30B1">
      <w:pPr>
        <w:pStyle w:val="outpuy"/>
      </w:pPr>
      <w:r>
        <w:t>#       modified:   string.c</w:t>
      </w:r>
    </w:p>
    <w:p w:rsidR="00AA30B1" w:rsidRDefault="00AA30B1" w:rsidP="00AA30B1">
      <w:pPr>
        <w:pStyle w:val="outpuy"/>
      </w:pPr>
      <w:r>
        <w:t>#</w:t>
      </w:r>
    </w:p>
    <w:p w:rsidR="00AA30B1" w:rsidRDefault="00AA30B1" w:rsidP="00AA30B1">
      <w:pPr>
        <w:pStyle w:val="outpuy"/>
      </w:pPr>
      <w:r>
        <w:t xml:space="preserve"># </w:t>
      </w:r>
      <w:proofErr w:type="gramStart"/>
      <w:r>
        <w:t>Untracked</w:t>
      </w:r>
      <w:proofErr w:type="gramEnd"/>
      <w:r>
        <w:t xml:space="preserve"> files:</w:t>
      </w:r>
    </w:p>
    <w:p w:rsidR="00AA30B1" w:rsidRDefault="00AA30B1" w:rsidP="00AA30B1">
      <w:pPr>
        <w:pStyle w:val="outpuy"/>
      </w:pPr>
      <w:r>
        <w:t>#   (use "git add &lt;file&gt;..." to include in what will be committed)</w:t>
      </w:r>
    </w:p>
    <w:p w:rsidR="00AA30B1" w:rsidRDefault="00AA30B1" w:rsidP="00AA30B1">
      <w:pPr>
        <w:pStyle w:val="outpuy"/>
      </w:pPr>
      <w:r>
        <w:t>#</w:t>
      </w:r>
    </w:p>
    <w:p w:rsidR="00AA30B1" w:rsidRDefault="00AA30B1" w:rsidP="00AA30B1">
      <w:pPr>
        <w:pStyle w:val="outpuy"/>
      </w:pPr>
      <w:r>
        <w:t xml:space="preserve">#       </w:t>
      </w:r>
      <w:proofErr w:type="gramStart"/>
      <w:r>
        <w:t>string</w:t>
      </w:r>
      <w:proofErr w:type="gramEnd"/>
    </w:p>
    <w:p w:rsidR="00AA30B1" w:rsidRDefault="00AA30B1" w:rsidP="00AA30B1">
      <w:pPr>
        <w:pStyle w:val="outpuy"/>
      </w:pPr>
      <w:proofErr w:type="gramStart"/>
      <w:r>
        <w:t>no</w:t>
      </w:r>
      <w:proofErr w:type="gramEnd"/>
      <w:r>
        <w:t xml:space="preserve"> changes added to commit (use "git add" and/or "git commit -a")</w:t>
      </w:r>
    </w:p>
    <w:p w:rsidR="00AA30B1" w:rsidRDefault="00AA30B1" w:rsidP="00AA30B1">
      <w:pPr>
        <w:pStyle w:val="outpuy"/>
      </w:pPr>
      <w:r>
        <w:t>Dropped refs/stash@{0} (944cb22dcf7dc4f8c3669f2718aff2dc22a2e474)</w:t>
      </w:r>
    </w:p>
    <w:p w:rsidR="00AA30B1" w:rsidRDefault="00AA30B1" w:rsidP="00AA30B1">
      <w:pPr>
        <w:pStyle w:val="outpuy"/>
      </w:pPr>
      <w:r>
        <w:t xml:space="preserve">[user-b@gitlab gitlab]$ </w:t>
      </w:r>
      <w:proofErr w:type="gramStart"/>
      <w:r>
        <w:t>git</w:t>
      </w:r>
      <w:proofErr w:type="gramEnd"/>
      <w:r>
        <w:t xml:space="preserve"> status -s</w:t>
      </w:r>
    </w:p>
    <w:p w:rsidR="00AA30B1" w:rsidRDefault="00AA30B1" w:rsidP="00AA30B1">
      <w:pPr>
        <w:pStyle w:val="outpuy"/>
      </w:pPr>
      <w:r>
        <w:t xml:space="preserve"> M string.c</w:t>
      </w:r>
    </w:p>
    <w:p w:rsidR="00AA30B1" w:rsidRDefault="00AA30B1" w:rsidP="00AA30B1">
      <w:pPr>
        <w:pStyle w:val="outpuy"/>
      </w:pPr>
      <w:r>
        <w:t xml:space="preserve">?? </w:t>
      </w:r>
      <w:proofErr w:type="gramStart"/>
      <w:r>
        <w:t>string</w:t>
      </w:r>
      <w:proofErr w:type="gramEnd"/>
    </w:p>
    <w:p w:rsidR="00AA30B1" w:rsidRDefault="00AA30B1" w:rsidP="00AA30B1">
      <w:pPr>
        <w:pStyle w:val="Heading1"/>
      </w:pPr>
      <w:bookmarkStart w:id="19" w:name="_Toc500078106"/>
      <w:r w:rsidRPr="00AA30B1">
        <w:t>Git - Move Operation</w:t>
      </w:r>
      <w:bookmarkEnd w:id="19"/>
    </w:p>
    <w:p w:rsidR="00AA30B1" w:rsidRDefault="00AA30B1" w:rsidP="00AA30B1">
      <w:r w:rsidRPr="00AA30B1">
        <w:t xml:space="preserve">As the name suggests, the move operation moves a directory or a file from one location to another. </w:t>
      </w:r>
      <w:r>
        <w:t>User-</w:t>
      </w:r>
      <w:proofErr w:type="gramStart"/>
      <w:r>
        <w:t>a</w:t>
      </w:r>
      <w:r w:rsidRPr="00AA30B1">
        <w:t xml:space="preserve"> decides</w:t>
      </w:r>
      <w:proofErr w:type="gramEnd"/>
      <w:r w:rsidRPr="00AA30B1">
        <w:t xml:space="preserve"> to move the source code into src directory. The modified directory structure will appear as follows:</w:t>
      </w:r>
    </w:p>
    <w:p w:rsidR="00AA30B1" w:rsidRDefault="00AA30B1" w:rsidP="00AA30B1">
      <w:pPr>
        <w:pStyle w:val="outpuy"/>
      </w:pPr>
      <w:r>
        <w:t xml:space="preserve">[user-a@gitlab gitlab]$ </w:t>
      </w:r>
      <w:proofErr w:type="gramStart"/>
      <w:r>
        <w:t>pwd</w:t>
      </w:r>
      <w:proofErr w:type="gramEnd"/>
    </w:p>
    <w:p w:rsidR="00AA30B1" w:rsidRDefault="00AA30B1" w:rsidP="00AA30B1">
      <w:pPr>
        <w:pStyle w:val="outpuy"/>
      </w:pPr>
      <w:r>
        <w:t>/home/user-a/gitlab</w:t>
      </w:r>
    </w:p>
    <w:p w:rsidR="00AA30B1" w:rsidRDefault="00AA30B1" w:rsidP="00AA30B1">
      <w:pPr>
        <w:pStyle w:val="outpuy"/>
      </w:pPr>
      <w:r>
        <w:t xml:space="preserve">[user-a@gitlab gitlab]$ </w:t>
      </w:r>
      <w:proofErr w:type="gramStart"/>
      <w:r>
        <w:t>ls</w:t>
      </w:r>
      <w:proofErr w:type="gramEnd"/>
    </w:p>
    <w:p w:rsidR="00AA30B1" w:rsidRDefault="00AA30B1" w:rsidP="00AA30B1">
      <w:pPr>
        <w:pStyle w:val="outpuy"/>
      </w:pPr>
      <w:proofErr w:type="gramStart"/>
      <w:r>
        <w:t>string  string.c</w:t>
      </w:r>
      <w:proofErr w:type="gramEnd"/>
      <w:r>
        <w:t xml:space="preserve">  test.txt</w:t>
      </w:r>
    </w:p>
    <w:p w:rsidR="00AA30B1" w:rsidRDefault="00AA30B1" w:rsidP="00AA30B1">
      <w:pPr>
        <w:pStyle w:val="outpuy"/>
      </w:pPr>
      <w:r>
        <w:t xml:space="preserve">[user-a@gitlab gitlab]$ </w:t>
      </w:r>
      <w:proofErr w:type="gramStart"/>
      <w:r>
        <w:t>mkdir</w:t>
      </w:r>
      <w:proofErr w:type="gramEnd"/>
      <w:r>
        <w:t xml:space="preserve"> src</w:t>
      </w:r>
    </w:p>
    <w:p w:rsidR="00AA30B1" w:rsidRDefault="00AA30B1" w:rsidP="00AA30B1">
      <w:pPr>
        <w:pStyle w:val="outpuy"/>
      </w:pPr>
      <w:r>
        <w:t xml:space="preserve">[user-a@gitlab gitlab]$ </w:t>
      </w:r>
      <w:proofErr w:type="gramStart"/>
      <w:r>
        <w:t>git</w:t>
      </w:r>
      <w:proofErr w:type="gramEnd"/>
      <w:r>
        <w:t xml:space="preserve"> mv string.c src/</w:t>
      </w:r>
    </w:p>
    <w:p w:rsidR="00AA30B1" w:rsidRDefault="00AA30B1" w:rsidP="00AA30B1">
      <w:pPr>
        <w:pStyle w:val="outpuy"/>
      </w:pPr>
      <w:r>
        <w:t xml:space="preserve">[user-a@gitlab gitlab]$ </w:t>
      </w:r>
      <w:proofErr w:type="gramStart"/>
      <w:r>
        <w:t>git</w:t>
      </w:r>
      <w:proofErr w:type="gramEnd"/>
      <w:r>
        <w:t xml:space="preserve"> status -s</w:t>
      </w:r>
    </w:p>
    <w:p w:rsidR="00AA30B1" w:rsidRDefault="00AA30B1" w:rsidP="00AA30B1">
      <w:pPr>
        <w:pStyle w:val="outpuy"/>
      </w:pPr>
      <w:proofErr w:type="gramStart"/>
      <w:r>
        <w:t>R  string.c</w:t>
      </w:r>
      <w:proofErr w:type="gramEnd"/>
      <w:r>
        <w:t xml:space="preserve"> -&gt; src/string.c</w:t>
      </w:r>
    </w:p>
    <w:p w:rsidR="00AA30B1" w:rsidRDefault="00AA30B1" w:rsidP="00AA30B1">
      <w:pPr>
        <w:pStyle w:val="outpuy"/>
      </w:pPr>
      <w:r>
        <w:t xml:space="preserve">?? </w:t>
      </w:r>
      <w:proofErr w:type="gramStart"/>
      <w:r>
        <w:t>string</w:t>
      </w:r>
      <w:proofErr w:type="gramEnd"/>
    </w:p>
    <w:p w:rsidR="00AA30B1" w:rsidRDefault="00AA30B1" w:rsidP="00AA30B1">
      <w:r w:rsidRPr="00AA30B1">
        <w:t>To make these changes permanent, we have to push the modified directory structure to the remote repository so that other developers can see this.</w:t>
      </w:r>
    </w:p>
    <w:p w:rsidR="00AA30B1" w:rsidRPr="00AA30B1" w:rsidRDefault="00AA30B1" w:rsidP="00AA30B1">
      <w:pPr>
        <w:pStyle w:val="outpuy"/>
      </w:pPr>
      <w:r w:rsidRPr="00AA30B1">
        <w:t xml:space="preserve">[user-a@gitlab gitlab]$ </w:t>
      </w:r>
      <w:proofErr w:type="gramStart"/>
      <w:r w:rsidRPr="00AA30B1">
        <w:t>git</w:t>
      </w:r>
      <w:proofErr w:type="gramEnd"/>
      <w:r w:rsidRPr="00AA30B1">
        <w:t xml:space="preserve"> commit -m "Modified directory structure"</w:t>
      </w:r>
    </w:p>
    <w:p w:rsidR="00AA30B1" w:rsidRPr="00AA30B1" w:rsidRDefault="00AA30B1" w:rsidP="00AA30B1">
      <w:pPr>
        <w:pStyle w:val="outpuy"/>
      </w:pPr>
      <w:r w:rsidRPr="00AA30B1">
        <w:t>[</w:t>
      </w:r>
      <w:proofErr w:type="gramStart"/>
      <w:r w:rsidRPr="00AA30B1">
        <w:t>master</w:t>
      </w:r>
      <w:proofErr w:type="gramEnd"/>
      <w:r w:rsidRPr="00AA30B1">
        <w:t xml:space="preserve"> 2b46e8c] Modified directory structure</w:t>
      </w:r>
    </w:p>
    <w:p w:rsidR="00AA30B1" w:rsidRPr="00AA30B1" w:rsidRDefault="00AA30B1" w:rsidP="00AA30B1">
      <w:pPr>
        <w:pStyle w:val="outpuy"/>
      </w:pPr>
      <w:r w:rsidRPr="00AA30B1">
        <w:t xml:space="preserve"> 1 file changed, 0 </w:t>
      </w:r>
      <w:proofErr w:type="gramStart"/>
      <w:r w:rsidRPr="00AA30B1">
        <w:t>insertions(</w:t>
      </w:r>
      <w:proofErr w:type="gramEnd"/>
      <w:r w:rsidRPr="00AA30B1">
        <w:t>+), 0 deletions(-)</w:t>
      </w:r>
    </w:p>
    <w:p w:rsidR="00AA30B1" w:rsidRPr="00AA30B1" w:rsidRDefault="00AA30B1" w:rsidP="00AA30B1">
      <w:pPr>
        <w:pStyle w:val="outpuy"/>
      </w:pPr>
      <w:r w:rsidRPr="00AA30B1">
        <w:t xml:space="preserve"> </w:t>
      </w:r>
      <w:proofErr w:type="gramStart"/>
      <w:r w:rsidRPr="00AA30B1">
        <w:t>rename</w:t>
      </w:r>
      <w:proofErr w:type="gramEnd"/>
      <w:r w:rsidRPr="00AA30B1">
        <w:t xml:space="preserve"> string.c =&gt; src/string.c (100%)</w:t>
      </w:r>
    </w:p>
    <w:p w:rsidR="00AA30B1" w:rsidRPr="00AA30B1" w:rsidRDefault="00AA30B1" w:rsidP="00AA30B1">
      <w:pPr>
        <w:pStyle w:val="outpuy"/>
      </w:pPr>
      <w:r w:rsidRPr="00AA30B1">
        <w:t xml:space="preserve">[user-a@gitlab gitlab]$ </w:t>
      </w:r>
      <w:proofErr w:type="gramStart"/>
      <w:r w:rsidRPr="00AA30B1">
        <w:t>git</w:t>
      </w:r>
      <w:proofErr w:type="gramEnd"/>
      <w:r w:rsidRPr="00AA30B1">
        <w:t xml:space="preserve"> push origin master</w:t>
      </w:r>
    </w:p>
    <w:p w:rsidR="00AA30B1" w:rsidRPr="00AA30B1" w:rsidRDefault="00AA30B1" w:rsidP="00AA30B1">
      <w:pPr>
        <w:pStyle w:val="outpuy"/>
      </w:pPr>
      <w:r w:rsidRPr="00AA30B1">
        <w:t>To git@github.com:Zippyops/gitlab.git</w:t>
      </w:r>
    </w:p>
    <w:p w:rsidR="00AA30B1" w:rsidRPr="00AA30B1" w:rsidRDefault="00AA30B1" w:rsidP="00AA30B1">
      <w:pPr>
        <w:pStyle w:val="outpuy"/>
      </w:pPr>
      <w:r w:rsidRPr="00AA30B1">
        <w:t xml:space="preserve"> ! [</w:t>
      </w:r>
      <w:proofErr w:type="gramStart"/>
      <w:r w:rsidRPr="00AA30B1">
        <w:t>rejected</w:t>
      </w:r>
      <w:proofErr w:type="gramEnd"/>
      <w:r w:rsidRPr="00AA30B1">
        <w:t>]        master -&gt; master (fetch first)</w:t>
      </w:r>
    </w:p>
    <w:p w:rsidR="00AA30B1" w:rsidRPr="00AA30B1" w:rsidRDefault="00AA30B1" w:rsidP="00AA30B1">
      <w:pPr>
        <w:pStyle w:val="outpuy"/>
      </w:pPr>
      <w:proofErr w:type="gramStart"/>
      <w:r w:rsidRPr="00AA30B1">
        <w:t>error</w:t>
      </w:r>
      <w:proofErr w:type="gramEnd"/>
      <w:r w:rsidRPr="00AA30B1">
        <w:t>: failed to push some refs to 'git@github.com:Zippyops/gitlab.git'</w:t>
      </w:r>
    </w:p>
    <w:p w:rsidR="00AA30B1" w:rsidRPr="00AA30B1" w:rsidRDefault="00AA30B1" w:rsidP="00AA30B1">
      <w:pPr>
        <w:pStyle w:val="outpuy"/>
      </w:pPr>
      <w:proofErr w:type="gramStart"/>
      <w:r w:rsidRPr="00AA30B1">
        <w:t>hint</w:t>
      </w:r>
      <w:proofErr w:type="gramEnd"/>
      <w:r w:rsidRPr="00AA30B1">
        <w:t>: Updates were rejected because the remote contains work that you do</w:t>
      </w:r>
    </w:p>
    <w:p w:rsidR="00AA30B1" w:rsidRPr="00AA30B1" w:rsidRDefault="00AA30B1" w:rsidP="00AA30B1">
      <w:pPr>
        <w:pStyle w:val="outpuy"/>
      </w:pPr>
      <w:proofErr w:type="gramStart"/>
      <w:r w:rsidRPr="00AA30B1">
        <w:t>hint</w:t>
      </w:r>
      <w:proofErr w:type="gramEnd"/>
      <w:r w:rsidRPr="00AA30B1">
        <w:t>: not have locally. This is usually caused by another repository pushing</w:t>
      </w:r>
    </w:p>
    <w:p w:rsidR="00AA30B1" w:rsidRPr="00AA30B1" w:rsidRDefault="00AA30B1" w:rsidP="00AA30B1">
      <w:pPr>
        <w:pStyle w:val="outpuy"/>
      </w:pPr>
      <w:proofErr w:type="gramStart"/>
      <w:r w:rsidRPr="00AA30B1">
        <w:t>hint</w:t>
      </w:r>
      <w:proofErr w:type="gramEnd"/>
      <w:r w:rsidRPr="00AA30B1">
        <w:t>: to the same ref. You may want to first merge the remote changes (e.g</w:t>
      </w:r>
      <w:proofErr w:type="gramStart"/>
      <w:r w:rsidRPr="00AA30B1">
        <w:t>.,</w:t>
      </w:r>
      <w:proofErr w:type="gramEnd"/>
    </w:p>
    <w:p w:rsidR="00AA30B1" w:rsidRPr="00AA30B1" w:rsidRDefault="00AA30B1" w:rsidP="00AA30B1">
      <w:pPr>
        <w:pStyle w:val="outpuy"/>
      </w:pPr>
      <w:proofErr w:type="gramStart"/>
      <w:r w:rsidRPr="00AA30B1">
        <w:t>hint</w:t>
      </w:r>
      <w:proofErr w:type="gramEnd"/>
      <w:r w:rsidRPr="00AA30B1">
        <w:t>: 'git pull') before pushing again.</w:t>
      </w:r>
    </w:p>
    <w:p w:rsidR="00AA30B1" w:rsidRPr="00AA30B1" w:rsidRDefault="00AA30B1" w:rsidP="00AA30B1">
      <w:pPr>
        <w:pStyle w:val="outpuy"/>
      </w:pPr>
      <w:proofErr w:type="gramStart"/>
      <w:r w:rsidRPr="00AA30B1">
        <w:t>hint</w:t>
      </w:r>
      <w:proofErr w:type="gramEnd"/>
      <w:r w:rsidRPr="00AA30B1">
        <w:t>: See the 'Note about fast-forwards' in 'git push --help' for details.</w:t>
      </w:r>
    </w:p>
    <w:p w:rsidR="00AA30B1" w:rsidRPr="00AA30B1" w:rsidRDefault="00AA30B1" w:rsidP="00AA30B1">
      <w:pPr>
        <w:pStyle w:val="outpuy"/>
      </w:pPr>
      <w:r w:rsidRPr="00AA30B1">
        <w:t xml:space="preserve">[user-a@gitlab gitlab]$ </w:t>
      </w:r>
      <w:proofErr w:type="gramStart"/>
      <w:r w:rsidRPr="00AA30B1">
        <w:t>git</w:t>
      </w:r>
      <w:proofErr w:type="gramEnd"/>
      <w:r w:rsidRPr="00AA30B1">
        <w:t xml:space="preserve"> pull</w:t>
      </w:r>
    </w:p>
    <w:p w:rsidR="00AA30B1" w:rsidRPr="00AA30B1" w:rsidRDefault="00AA30B1" w:rsidP="00AA30B1">
      <w:pPr>
        <w:pStyle w:val="outpuy"/>
      </w:pPr>
      <w:proofErr w:type="gramStart"/>
      <w:r w:rsidRPr="00AA30B1">
        <w:t>remote</w:t>
      </w:r>
      <w:proofErr w:type="gramEnd"/>
      <w:r w:rsidRPr="00AA30B1">
        <w:t>: Counting objects: 6, done.</w:t>
      </w:r>
    </w:p>
    <w:p w:rsidR="00AA30B1" w:rsidRPr="00AA30B1" w:rsidRDefault="00AA30B1" w:rsidP="00AA30B1">
      <w:pPr>
        <w:pStyle w:val="outpuy"/>
      </w:pPr>
      <w:proofErr w:type="gramStart"/>
      <w:r w:rsidRPr="00AA30B1">
        <w:t>remote</w:t>
      </w:r>
      <w:proofErr w:type="gramEnd"/>
      <w:r w:rsidRPr="00AA30B1">
        <w:t>: Compressing objects: 100% (4/4), done.</w:t>
      </w:r>
    </w:p>
    <w:p w:rsidR="00AA30B1" w:rsidRPr="00AA30B1" w:rsidRDefault="00AA30B1" w:rsidP="00AA30B1">
      <w:pPr>
        <w:pStyle w:val="outpuy"/>
      </w:pPr>
      <w:proofErr w:type="gramStart"/>
      <w:r w:rsidRPr="00AA30B1">
        <w:t>remote</w:t>
      </w:r>
      <w:proofErr w:type="gramEnd"/>
      <w:r w:rsidRPr="00AA30B1">
        <w:t>: Total 6 (delta 2), reused 6 (delta 2), pack-reused 0</w:t>
      </w:r>
    </w:p>
    <w:p w:rsidR="00AA30B1" w:rsidRPr="00AA30B1" w:rsidRDefault="00AA30B1" w:rsidP="00AA30B1">
      <w:pPr>
        <w:pStyle w:val="outpuy"/>
      </w:pPr>
      <w:r w:rsidRPr="00AA30B1">
        <w:t>Unpacking objects: 100% (6/6), done.</w:t>
      </w:r>
    </w:p>
    <w:p w:rsidR="00AA30B1" w:rsidRPr="00AA30B1" w:rsidRDefault="00AA30B1" w:rsidP="00AA30B1">
      <w:pPr>
        <w:pStyle w:val="outpuy"/>
      </w:pPr>
      <w:r w:rsidRPr="00AA30B1">
        <w:t>From github.com</w:t>
      </w:r>
      <w:proofErr w:type="gramStart"/>
      <w:r w:rsidRPr="00AA30B1">
        <w:t>:Zippyops</w:t>
      </w:r>
      <w:proofErr w:type="gramEnd"/>
      <w:r w:rsidRPr="00AA30B1">
        <w:t>/gitlab</w:t>
      </w:r>
    </w:p>
    <w:p w:rsidR="00AA30B1" w:rsidRPr="00AA30B1" w:rsidRDefault="00AA30B1" w:rsidP="00AA30B1">
      <w:pPr>
        <w:pStyle w:val="outpuy"/>
      </w:pPr>
      <w:r w:rsidRPr="00AA30B1">
        <w:t xml:space="preserve">   933971e</w:t>
      </w:r>
      <w:proofErr w:type="gramStart"/>
      <w:r w:rsidRPr="00AA30B1">
        <w:t>..441f9b5  master</w:t>
      </w:r>
      <w:proofErr w:type="gramEnd"/>
      <w:r w:rsidRPr="00AA30B1">
        <w:t xml:space="preserve">     -&gt; origin/master</w:t>
      </w:r>
    </w:p>
    <w:p w:rsidR="00AA30B1" w:rsidRPr="00AA30B1" w:rsidRDefault="00AA30B1" w:rsidP="00AA30B1">
      <w:pPr>
        <w:pStyle w:val="outpuy"/>
      </w:pPr>
      <w:r w:rsidRPr="00AA30B1">
        <w:t>Auto-merging src/string.c</w:t>
      </w:r>
    </w:p>
    <w:p w:rsidR="00AA30B1" w:rsidRPr="00AA30B1" w:rsidRDefault="00AA30B1" w:rsidP="00AA30B1">
      <w:pPr>
        <w:pStyle w:val="outpuy"/>
      </w:pPr>
      <w:r w:rsidRPr="00AA30B1">
        <w:t>Merge made by the 'recursive' strategy.</w:t>
      </w:r>
    </w:p>
    <w:p w:rsidR="00AA30B1" w:rsidRPr="00AA30B1" w:rsidRDefault="00AA30B1" w:rsidP="00AA30B1">
      <w:pPr>
        <w:pStyle w:val="outpuy"/>
      </w:pPr>
      <w:r w:rsidRPr="00AA30B1">
        <w:t xml:space="preserve"> </w:t>
      </w:r>
      <w:proofErr w:type="gramStart"/>
      <w:r w:rsidRPr="00AA30B1">
        <w:t>src/string.c</w:t>
      </w:r>
      <w:proofErr w:type="gramEnd"/>
      <w:r w:rsidRPr="00AA30B1">
        <w:t xml:space="preserve"> | 9 ++++++++-</w:t>
      </w:r>
    </w:p>
    <w:p w:rsidR="00AA30B1" w:rsidRPr="00AA30B1" w:rsidRDefault="00AA30B1" w:rsidP="00AA30B1">
      <w:pPr>
        <w:pStyle w:val="outpuy"/>
      </w:pPr>
      <w:r w:rsidRPr="00AA30B1">
        <w:lastRenderedPageBreak/>
        <w:t xml:space="preserve"> 1 file changed, 8 </w:t>
      </w:r>
      <w:proofErr w:type="gramStart"/>
      <w:r w:rsidRPr="00AA30B1">
        <w:t>insertions(</w:t>
      </w:r>
      <w:proofErr w:type="gramEnd"/>
      <w:r w:rsidRPr="00AA30B1">
        <w:t>+), 1 deletion(-)</w:t>
      </w:r>
    </w:p>
    <w:p w:rsidR="00AA30B1" w:rsidRPr="00AA30B1" w:rsidRDefault="00AA30B1" w:rsidP="00AA30B1">
      <w:pPr>
        <w:pStyle w:val="outpuy"/>
      </w:pPr>
      <w:r w:rsidRPr="00AA30B1">
        <w:t xml:space="preserve">[user-a@gitlab gitlab]$ </w:t>
      </w:r>
      <w:proofErr w:type="gramStart"/>
      <w:r w:rsidRPr="00AA30B1">
        <w:t>git</w:t>
      </w:r>
      <w:proofErr w:type="gramEnd"/>
      <w:r w:rsidRPr="00AA30B1">
        <w:t xml:space="preserve"> push origin master</w:t>
      </w:r>
    </w:p>
    <w:p w:rsidR="00AA30B1" w:rsidRPr="00AA30B1" w:rsidRDefault="00AA30B1" w:rsidP="00AA30B1">
      <w:pPr>
        <w:pStyle w:val="outpuy"/>
      </w:pPr>
      <w:r w:rsidRPr="00AA30B1">
        <w:t>Counting objects: 8, done.</w:t>
      </w:r>
    </w:p>
    <w:p w:rsidR="00AA30B1" w:rsidRPr="00AA30B1" w:rsidRDefault="00AA30B1" w:rsidP="00AA30B1">
      <w:pPr>
        <w:pStyle w:val="outpuy"/>
      </w:pPr>
      <w:r w:rsidRPr="00AA30B1">
        <w:t>Compressing objects: 100% (4/4), done.</w:t>
      </w:r>
    </w:p>
    <w:p w:rsidR="00AA30B1" w:rsidRPr="00AA30B1" w:rsidRDefault="00AA30B1" w:rsidP="00AA30B1">
      <w:pPr>
        <w:pStyle w:val="outpuy"/>
      </w:pPr>
      <w:r w:rsidRPr="00AA30B1">
        <w:t>Writing objects: 100% (6/6), 640 bytes | 0 bytes/s, done.</w:t>
      </w:r>
    </w:p>
    <w:p w:rsidR="00AA30B1" w:rsidRPr="00AA30B1" w:rsidRDefault="00AA30B1" w:rsidP="00AA30B1">
      <w:pPr>
        <w:pStyle w:val="outpuy"/>
      </w:pPr>
      <w:r w:rsidRPr="00AA30B1">
        <w:t>Total 6 (delta 0), reused 0 (delta 0)</w:t>
      </w:r>
    </w:p>
    <w:p w:rsidR="00AA30B1" w:rsidRPr="00AA30B1" w:rsidRDefault="00AA30B1" w:rsidP="00AA30B1">
      <w:pPr>
        <w:pStyle w:val="outpuy"/>
      </w:pPr>
      <w:r w:rsidRPr="00AA30B1">
        <w:t>To git@github.com:Zippyops/gitlab.git</w:t>
      </w:r>
    </w:p>
    <w:p w:rsidR="00AA30B1" w:rsidRDefault="00AA30B1" w:rsidP="00AA30B1">
      <w:pPr>
        <w:pStyle w:val="outpuy"/>
      </w:pPr>
      <w:r w:rsidRPr="00AA30B1">
        <w:t xml:space="preserve">   441f9b5</w:t>
      </w:r>
      <w:proofErr w:type="gramStart"/>
      <w:r w:rsidRPr="00AA30B1">
        <w:t>..cf18c9c  master</w:t>
      </w:r>
      <w:proofErr w:type="gramEnd"/>
      <w:r w:rsidRPr="00AA30B1">
        <w:t xml:space="preserve"> -&gt; master</w:t>
      </w:r>
    </w:p>
    <w:p w:rsidR="00AA30B1" w:rsidRDefault="00AA30B1" w:rsidP="00AA30B1">
      <w:r w:rsidRPr="00AA30B1">
        <w:t xml:space="preserve">In </w:t>
      </w:r>
      <w:r>
        <w:t>user-b</w:t>
      </w:r>
      <w:r w:rsidRPr="00AA30B1">
        <w:t>’s local repository, before the pull operation, it will show the old directory structure.</w:t>
      </w:r>
    </w:p>
    <w:p w:rsidR="00AA30B1" w:rsidRDefault="00AA30B1" w:rsidP="00AA30B1">
      <w:pPr>
        <w:pStyle w:val="outpuy"/>
      </w:pPr>
      <w:r>
        <w:t xml:space="preserve">[user-b@gitlab gitlab]$ </w:t>
      </w:r>
      <w:proofErr w:type="gramStart"/>
      <w:r>
        <w:t>pwd</w:t>
      </w:r>
      <w:proofErr w:type="gramEnd"/>
    </w:p>
    <w:p w:rsidR="00AA30B1" w:rsidRDefault="00AA30B1" w:rsidP="00AA30B1">
      <w:pPr>
        <w:pStyle w:val="outpuy"/>
      </w:pPr>
      <w:r>
        <w:t>/home/user-b/user-b_repo/gitlab</w:t>
      </w:r>
    </w:p>
    <w:p w:rsidR="00AA30B1" w:rsidRDefault="00AA30B1" w:rsidP="00AA30B1">
      <w:pPr>
        <w:pStyle w:val="outpuy"/>
      </w:pPr>
      <w:r>
        <w:t xml:space="preserve">[user-b@gitlab gitlab]$ </w:t>
      </w:r>
      <w:proofErr w:type="gramStart"/>
      <w:r>
        <w:t>ls</w:t>
      </w:r>
      <w:proofErr w:type="gramEnd"/>
    </w:p>
    <w:p w:rsidR="00AA30B1" w:rsidRDefault="00AA30B1" w:rsidP="00AA30B1">
      <w:pPr>
        <w:pStyle w:val="outpuy"/>
      </w:pPr>
      <w:proofErr w:type="gramStart"/>
      <w:r>
        <w:t>string  string.c</w:t>
      </w:r>
      <w:proofErr w:type="gramEnd"/>
      <w:r>
        <w:t xml:space="preserve">  test.txt</w:t>
      </w:r>
    </w:p>
    <w:p w:rsidR="00AA30B1" w:rsidRDefault="00AA30B1" w:rsidP="00AA30B1">
      <w:pPr>
        <w:pStyle w:val="outpuy"/>
      </w:pPr>
      <w:r>
        <w:t xml:space="preserve">[user-b@gitlab gitlab]$ </w:t>
      </w:r>
      <w:proofErr w:type="gramStart"/>
      <w:r>
        <w:t>git</w:t>
      </w:r>
      <w:proofErr w:type="gramEnd"/>
      <w:r>
        <w:t xml:space="preserve"> pull</w:t>
      </w:r>
    </w:p>
    <w:p w:rsidR="00AA30B1" w:rsidRDefault="00AA30B1" w:rsidP="00AA30B1">
      <w:pPr>
        <w:pStyle w:val="outpuy"/>
      </w:pPr>
      <w:proofErr w:type="gramStart"/>
      <w:r>
        <w:t>remote</w:t>
      </w:r>
      <w:proofErr w:type="gramEnd"/>
      <w:r>
        <w:t>: Counting objects: 6, done.</w:t>
      </w:r>
    </w:p>
    <w:p w:rsidR="00AA30B1" w:rsidRDefault="00AA30B1" w:rsidP="00AA30B1">
      <w:pPr>
        <w:pStyle w:val="outpuy"/>
      </w:pPr>
      <w:proofErr w:type="gramStart"/>
      <w:r>
        <w:t>remote</w:t>
      </w:r>
      <w:proofErr w:type="gramEnd"/>
      <w:r>
        <w:t>: Compressing objects: 100% (4/4), done.</w:t>
      </w:r>
    </w:p>
    <w:p w:rsidR="00AA30B1" w:rsidRDefault="00AA30B1" w:rsidP="00AA30B1">
      <w:pPr>
        <w:pStyle w:val="outpuy"/>
      </w:pPr>
      <w:r>
        <w:t>Unpacking objects: 100% (6/6), done.</w:t>
      </w:r>
    </w:p>
    <w:p w:rsidR="00AA30B1" w:rsidRDefault="00AA30B1" w:rsidP="00AA30B1">
      <w:pPr>
        <w:pStyle w:val="outpuy"/>
      </w:pPr>
      <w:proofErr w:type="gramStart"/>
      <w:r>
        <w:t>remote</w:t>
      </w:r>
      <w:proofErr w:type="gramEnd"/>
      <w:r>
        <w:t>: Total 6 (delta 0), reused 6 (delta 0), pack-reused 0</w:t>
      </w:r>
    </w:p>
    <w:p w:rsidR="00AA30B1" w:rsidRDefault="00AA30B1" w:rsidP="00AA30B1">
      <w:pPr>
        <w:pStyle w:val="outpuy"/>
      </w:pPr>
      <w:r>
        <w:t>From github.com</w:t>
      </w:r>
      <w:proofErr w:type="gramStart"/>
      <w:r>
        <w:t>:Zippyops</w:t>
      </w:r>
      <w:proofErr w:type="gramEnd"/>
      <w:r>
        <w:t>/gitlab</w:t>
      </w:r>
    </w:p>
    <w:p w:rsidR="00AA30B1" w:rsidRDefault="00AA30B1" w:rsidP="00AA30B1">
      <w:pPr>
        <w:pStyle w:val="outpuy"/>
      </w:pPr>
      <w:r>
        <w:t xml:space="preserve">   441f9b5</w:t>
      </w:r>
      <w:proofErr w:type="gramStart"/>
      <w:r>
        <w:t>..cf18c9c  master</w:t>
      </w:r>
      <w:proofErr w:type="gramEnd"/>
      <w:r>
        <w:t xml:space="preserve">     -&gt; origin/master</w:t>
      </w:r>
    </w:p>
    <w:p w:rsidR="00AA30B1" w:rsidRDefault="00AA30B1" w:rsidP="00AA30B1">
      <w:pPr>
        <w:pStyle w:val="outpuy"/>
      </w:pPr>
      <w:r>
        <w:t>Updating 441f9b5</w:t>
      </w:r>
      <w:proofErr w:type="gramStart"/>
      <w:r>
        <w:t>..</w:t>
      </w:r>
      <w:proofErr w:type="gramEnd"/>
      <w:r>
        <w:t>cf18c9c</w:t>
      </w:r>
    </w:p>
    <w:p w:rsidR="00AA30B1" w:rsidRDefault="00AA30B1" w:rsidP="00AA30B1">
      <w:pPr>
        <w:pStyle w:val="outpuy"/>
      </w:pPr>
      <w:proofErr w:type="gramStart"/>
      <w:r>
        <w:t>error</w:t>
      </w:r>
      <w:proofErr w:type="gramEnd"/>
      <w:r>
        <w:t>: Your local changes to the following files would be overwritten by merge:</w:t>
      </w:r>
    </w:p>
    <w:p w:rsidR="00AA30B1" w:rsidRDefault="00AA30B1" w:rsidP="00AA30B1">
      <w:pPr>
        <w:pStyle w:val="outpuy"/>
      </w:pPr>
      <w:r>
        <w:t xml:space="preserve">        string.c</w:t>
      </w:r>
    </w:p>
    <w:p w:rsidR="00AA30B1" w:rsidRDefault="00AA30B1" w:rsidP="00AA30B1">
      <w:pPr>
        <w:pStyle w:val="outpuy"/>
      </w:pPr>
      <w:r>
        <w:t>Please, commit your changes or stash them before you can merge.</w:t>
      </w:r>
    </w:p>
    <w:p w:rsidR="00AA30B1" w:rsidRDefault="00AA30B1" w:rsidP="00AA30B1">
      <w:pPr>
        <w:pStyle w:val="outpuy"/>
      </w:pPr>
      <w:r>
        <w:t>Aborting</w:t>
      </w:r>
    </w:p>
    <w:p w:rsidR="00AA30B1" w:rsidRDefault="00AA30B1" w:rsidP="00AA30B1">
      <w:pPr>
        <w:pStyle w:val="outpuy"/>
      </w:pPr>
      <w:r>
        <w:t xml:space="preserve">[user-b@gitlab gitlab]$ </w:t>
      </w:r>
      <w:proofErr w:type="gramStart"/>
      <w:r>
        <w:t>git</w:t>
      </w:r>
      <w:proofErr w:type="gramEnd"/>
      <w:r>
        <w:t xml:space="preserve"> add string.c</w:t>
      </w:r>
    </w:p>
    <w:p w:rsidR="00AA30B1" w:rsidRDefault="00AA30B1" w:rsidP="00AA30B1">
      <w:pPr>
        <w:pStyle w:val="outpuy"/>
      </w:pPr>
      <w:r>
        <w:t xml:space="preserve">[user-b@gitlab gitlab]$ </w:t>
      </w:r>
      <w:proofErr w:type="gramStart"/>
      <w:r>
        <w:t>git</w:t>
      </w:r>
      <w:proofErr w:type="gramEnd"/>
      <w:r>
        <w:t xml:space="preserve"> commit -m "Added newline"</w:t>
      </w:r>
    </w:p>
    <w:p w:rsidR="00AA30B1" w:rsidRDefault="00AA30B1" w:rsidP="00AA30B1">
      <w:pPr>
        <w:pStyle w:val="outpuy"/>
      </w:pPr>
      <w:r>
        <w:t>[</w:t>
      </w:r>
      <w:proofErr w:type="gramStart"/>
      <w:r>
        <w:t>master</w:t>
      </w:r>
      <w:proofErr w:type="gramEnd"/>
      <w:r>
        <w:t xml:space="preserve"> d6212dc] Added newline</w:t>
      </w:r>
    </w:p>
    <w:p w:rsidR="00AA30B1" w:rsidRDefault="00AA30B1" w:rsidP="00AA30B1">
      <w:pPr>
        <w:pStyle w:val="outpuy"/>
      </w:pPr>
      <w:r>
        <w:t xml:space="preserve"> 1 file changed, 1 </w:t>
      </w:r>
      <w:proofErr w:type="gramStart"/>
      <w:r>
        <w:t>insertion(</w:t>
      </w:r>
      <w:proofErr w:type="gramEnd"/>
      <w:r>
        <w:t>+)</w:t>
      </w:r>
    </w:p>
    <w:p w:rsidR="00AA30B1" w:rsidRDefault="00AA30B1" w:rsidP="00AA30B1">
      <w:pPr>
        <w:pStyle w:val="outpuy"/>
      </w:pPr>
      <w:r>
        <w:t xml:space="preserve">[user-b@gitlab gitlab]$ </w:t>
      </w:r>
      <w:proofErr w:type="gramStart"/>
      <w:r>
        <w:t>git</w:t>
      </w:r>
      <w:proofErr w:type="gramEnd"/>
      <w:r>
        <w:t xml:space="preserve"> pull</w:t>
      </w:r>
    </w:p>
    <w:p w:rsidR="00AA30B1" w:rsidRDefault="00AA30B1" w:rsidP="00AA30B1">
      <w:pPr>
        <w:pStyle w:val="outpuy"/>
      </w:pPr>
      <w:r>
        <w:t>Merge made by the 'recursive' strategy.</w:t>
      </w:r>
    </w:p>
    <w:p w:rsidR="00AA30B1" w:rsidRDefault="00AA30B1" w:rsidP="00AA30B1">
      <w:pPr>
        <w:pStyle w:val="outpuy"/>
      </w:pPr>
      <w:r>
        <w:t xml:space="preserve"> string.c =&gt; src/string.c | 0</w:t>
      </w:r>
    </w:p>
    <w:p w:rsidR="00AA30B1" w:rsidRDefault="00AA30B1" w:rsidP="00AA30B1">
      <w:pPr>
        <w:pStyle w:val="outpuy"/>
      </w:pPr>
      <w:r>
        <w:t xml:space="preserve"> 1 file changed, 0 </w:t>
      </w:r>
      <w:proofErr w:type="gramStart"/>
      <w:r>
        <w:t>insertions(</w:t>
      </w:r>
      <w:proofErr w:type="gramEnd"/>
      <w:r>
        <w:t>+), 0 deletions(-)</w:t>
      </w:r>
    </w:p>
    <w:p w:rsidR="00AA30B1" w:rsidRDefault="00AA30B1" w:rsidP="00AA30B1">
      <w:pPr>
        <w:pStyle w:val="outpuy"/>
      </w:pPr>
      <w:r>
        <w:t xml:space="preserve"> </w:t>
      </w:r>
      <w:proofErr w:type="gramStart"/>
      <w:r>
        <w:t>rename</w:t>
      </w:r>
      <w:proofErr w:type="gramEnd"/>
      <w:r>
        <w:t xml:space="preserve"> string.c =&gt; src/string.c (100%)</w:t>
      </w:r>
    </w:p>
    <w:p w:rsidR="00AA30B1" w:rsidRDefault="00AA30B1" w:rsidP="00AA30B1">
      <w:pPr>
        <w:pStyle w:val="outpuy"/>
      </w:pPr>
      <w:r>
        <w:t xml:space="preserve">[user-b@gitlab gitlab]$ </w:t>
      </w:r>
      <w:proofErr w:type="gramStart"/>
      <w:r>
        <w:t>ls</w:t>
      </w:r>
      <w:proofErr w:type="gramEnd"/>
    </w:p>
    <w:p w:rsidR="00AA30B1" w:rsidRDefault="00AA30B1" w:rsidP="00AA30B1">
      <w:pPr>
        <w:pStyle w:val="outpuy"/>
      </w:pPr>
      <w:proofErr w:type="gramStart"/>
      <w:r>
        <w:t>src  string</w:t>
      </w:r>
      <w:proofErr w:type="gramEnd"/>
      <w:r>
        <w:t xml:space="preserve">  test.txt</w:t>
      </w:r>
    </w:p>
    <w:p w:rsidR="00AA30B1" w:rsidRDefault="00AA30B1" w:rsidP="00AA30B1">
      <w:pPr>
        <w:pStyle w:val="outpuy"/>
      </w:pPr>
      <w:r>
        <w:t xml:space="preserve">[user-b@gitlab gitlab]$ </w:t>
      </w:r>
      <w:proofErr w:type="gramStart"/>
      <w:r>
        <w:t>ls</w:t>
      </w:r>
      <w:proofErr w:type="gramEnd"/>
      <w:r>
        <w:t xml:space="preserve"> src/</w:t>
      </w:r>
    </w:p>
    <w:p w:rsidR="00AA30B1" w:rsidRDefault="00AA30B1" w:rsidP="00AA30B1">
      <w:pPr>
        <w:pStyle w:val="outpuy"/>
      </w:pPr>
      <w:r>
        <w:t>string.c</w:t>
      </w:r>
    </w:p>
    <w:p w:rsidR="00AA30B1" w:rsidRDefault="00AA30B1" w:rsidP="00AA30B1">
      <w:pPr>
        <w:pStyle w:val="Heading1"/>
      </w:pPr>
      <w:bookmarkStart w:id="20" w:name="_Toc500078107"/>
      <w:r w:rsidRPr="00AA30B1">
        <w:t>Git - Rename Operation</w:t>
      </w:r>
      <w:bookmarkEnd w:id="20"/>
    </w:p>
    <w:p w:rsidR="00AA30B1" w:rsidRDefault="00AA30B1" w:rsidP="00AA30B1">
      <w:r w:rsidRPr="00AA30B1">
        <w:t xml:space="preserve">Till now, both </w:t>
      </w:r>
      <w:r>
        <w:t>user-</w:t>
      </w:r>
      <w:proofErr w:type="gramStart"/>
      <w:r>
        <w:t>a</w:t>
      </w:r>
      <w:r w:rsidRPr="00AA30B1">
        <w:t xml:space="preserve"> and</w:t>
      </w:r>
      <w:proofErr w:type="gramEnd"/>
      <w:r w:rsidRPr="00AA30B1">
        <w:t xml:space="preserve"> </w:t>
      </w:r>
      <w:r>
        <w:t>user-b</w:t>
      </w:r>
      <w:r w:rsidRPr="00AA30B1">
        <w:t xml:space="preserve"> were using manual commands to compile their project. Now, </w:t>
      </w:r>
      <w:r w:rsidR="00C60AA6">
        <w:t>user-b</w:t>
      </w:r>
      <w:r w:rsidRPr="00AA30B1">
        <w:t xml:space="preserve"> decides to create Makefile for their project and also give a proper name to the file “string.c”.</w:t>
      </w:r>
    </w:p>
    <w:p w:rsidR="00AA30B1" w:rsidRDefault="00AA30B1" w:rsidP="00AA30B1">
      <w:pPr>
        <w:pStyle w:val="outpuy"/>
      </w:pPr>
      <w:r>
        <w:t xml:space="preserve">[user-b@gitlab gitlab]$ </w:t>
      </w:r>
      <w:proofErr w:type="gramStart"/>
      <w:r>
        <w:t>pwd</w:t>
      </w:r>
      <w:proofErr w:type="gramEnd"/>
    </w:p>
    <w:p w:rsidR="00AA30B1" w:rsidRDefault="00AA30B1" w:rsidP="00AA30B1">
      <w:pPr>
        <w:pStyle w:val="outpuy"/>
      </w:pPr>
      <w:r>
        <w:t>/home/user-b/user-b_repo/gitlab</w:t>
      </w:r>
    </w:p>
    <w:p w:rsidR="00AA30B1" w:rsidRDefault="00AA30B1" w:rsidP="00AA30B1">
      <w:pPr>
        <w:pStyle w:val="outpuy"/>
      </w:pPr>
      <w:r>
        <w:t xml:space="preserve">[user-b@gitlab gitlab]$ </w:t>
      </w:r>
      <w:proofErr w:type="gramStart"/>
      <w:r>
        <w:t>ls</w:t>
      </w:r>
      <w:proofErr w:type="gramEnd"/>
    </w:p>
    <w:p w:rsidR="00AA30B1" w:rsidRDefault="00AA30B1" w:rsidP="00AA30B1">
      <w:pPr>
        <w:pStyle w:val="outpuy"/>
      </w:pPr>
      <w:proofErr w:type="gramStart"/>
      <w:r>
        <w:t>src  string</w:t>
      </w:r>
      <w:proofErr w:type="gramEnd"/>
      <w:r>
        <w:t xml:space="preserve">  test.txt</w:t>
      </w:r>
    </w:p>
    <w:p w:rsidR="00AA30B1" w:rsidRDefault="00AA30B1" w:rsidP="00AA30B1">
      <w:pPr>
        <w:pStyle w:val="outpuy"/>
      </w:pPr>
      <w:r>
        <w:t xml:space="preserve">[user-b@gitlab gitlab]$ </w:t>
      </w:r>
      <w:proofErr w:type="gramStart"/>
      <w:r>
        <w:t>cd</w:t>
      </w:r>
      <w:proofErr w:type="gramEnd"/>
      <w:r>
        <w:t xml:space="preserve"> src/</w:t>
      </w:r>
    </w:p>
    <w:p w:rsidR="00AA30B1" w:rsidRDefault="00AA30B1" w:rsidP="00AA30B1">
      <w:pPr>
        <w:pStyle w:val="outpuy"/>
      </w:pPr>
      <w:r>
        <w:t>[user-b@gitlab src]$ touch Makefile</w:t>
      </w:r>
    </w:p>
    <w:p w:rsidR="00AA30B1" w:rsidRDefault="00AA30B1" w:rsidP="00AA30B1">
      <w:pPr>
        <w:pStyle w:val="outpuy"/>
      </w:pPr>
      <w:r>
        <w:t xml:space="preserve">[user-b@gitlab src]$ </w:t>
      </w:r>
      <w:proofErr w:type="gramStart"/>
      <w:r>
        <w:t>git</w:t>
      </w:r>
      <w:proofErr w:type="gramEnd"/>
      <w:r>
        <w:t xml:space="preserve"> add Makefile</w:t>
      </w:r>
    </w:p>
    <w:p w:rsidR="00AA30B1" w:rsidRDefault="00AA30B1" w:rsidP="00AA30B1">
      <w:pPr>
        <w:pStyle w:val="outpuy"/>
      </w:pPr>
      <w:r>
        <w:t xml:space="preserve">[user-b@gitlab src]$ </w:t>
      </w:r>
      <w:proofErr w:type="gramStart"/>
      <w:r>
        <w:t>git</w:t>
      </w:r>
      <w:proofErr w:type="gramEnd"/>
      <w:r>
        <w:t xml:space="preserve"> mv string.c string_operations.c</w:t>
      </w:r>
    </w:p>
    <w:p w:rsidR="001A24F5" w:rsidRDefault="001A24F5" w:rsidP="00AA30B1">
      <w:pPr>
        <w:pStyle w:val="outpuy"/>
      </w:pPr>
      <w:r>
        <w:t xml:space="preserve">[user-b@gitlab src]$ </w:t>
      </w:r>
      <w:proofErr w:type="gramStart"/>
      <w:r w:rsidRPr="001A24F5">
        <w:t>gcc</w:t>
      </w:r>
      <w:proofErr w:type="gramEnd"/>
      <w:r w:rsidRPr="001A24F5">
        <w:t xml:space="preserve"> string_operations.c -o string_operations</w:t>
      </w:r>
    </w:p>
    <w:p w:rsidR="00AA30B1" w:rsidRDefault="00AA30B1" w:rsidP="00AA30B1">
      <w:pPr>
        <w:pStyle w:val="outpuy"/>
      </w:pPr>
      <w:r>
        <w:t xml:space="preserve">[user-b@gitlab src]$ </w:t>
      </w:r>
      <w:proofErr w:type="gramStart"/>
      <w:r>
        <w:t>git</w:t>
      </w:r>
      <w:proofErr w:type="gramEnd"/>
      <w:r>
        <w:t xml:space="preserve"> status -s</w:t>
      </w:r>
    </w:p>
    <w:p w:rsidR="00AA30B1" w:rsidRDefault="00AA30B1" w:rsidP="00AA30B1">
      <w:pPr>
        <w:pStyle w:val="outpuy"/>
      </w:pPr>
      <w:r>
        <w:t>A  Makefile</w:t>
      </w:r>
    </w:p>
    <w:p w:rsidR="00AA30B1" w:rsidRDefault="00AA30B1" w:rsidP="00AA30B1">
      <w:pPr>
        <w:pStyle w:val="outpuy"/>
      </w:pPr>
      <w:proofErr w:type="gramStart"/>
      <w:r>
        <w:lastRenderedPageBreak/>
        <w:t>R  string.c</w:t>
      </w:r>
      <w:proofErr w:type="gramEnd"/>
      <w:r>
        <w:t xml:space="preserve"> -&gt; string_operations.c</w:t>
      </w:r>
    </w:p>
    <w:p w:rsidR="001A24F5" w:rsidRDefault="001A24F5" w:rsidP="00AA30B1">
      <w:pPr>
        <w:pStyle w:val="outpuy"/>
      </w:pPr>
      <w:r w:rsidRPr="001A24F5">
        <w:t>?? string_operations</w:t>
      </w:r>
    </w:p>
    <w:p w:rsidR="00AA30B1" w:rsidRDefault="00AA30B1" w:rsidP="00AA30B1">
      <w:pPr>
        <w:pStyle w:val="outpuy"/>
      </w:pPr>
      <w:r>
        <w:t>?? ../string</w:t>
      </w:r>
    </w:p>
    <w:p w:rsidR="00AA30B1" w:rsidRDefault="00AA30B1" w:rsidP="00AA30B1">
      <w:r>
        <w:t>Git is showing R before file name to indicate that the file has been renamed.</w:t>
      </w:r>
    </w:p>
    <w:p w:rsidR="00AA30B1" w:rsidRDefault="00AA30B1" w:rsidP="00AA30B1">
      <w:r>
        <w:t xml:space="preserve">For commit operation, user-b used -a </w:t>
      </w:r>
      <w:r w:rsidR="00A14578">
        <w:t>flag that</w:t>
      </w:r>
      <w:r>
        <w:t xml:space="preserve"> makes git commit automatically detect the modified files.</w:t>
      </w:r>
    </w:p>
    <w:p w:rsidR="003537BD" w:rsidRDefault="003537BD" w:rsidP="003537BD">
      <w:pPr>
        <w:pStyle w:val="outpuy"/>
      </w:pPr>
      <w:r>
        <w:t>[user-b@gitlab src]</w:t>
      </w:r>
      <w:proofErr w:type="gramStart"/>
      <w:r>
        <w:t>$  git</w:t>
      </w:r>
      <w:proofErr w:type="gramEnd"/>
      <w:r>
        <w:t xml:space="preserve"> commit -a -m 'Added Makefile and renamed strings.c to string_operations.c'</w:t>
      </w:r>
    </w:p>
    <w:p w:rsidR="003537BD" w:rsidRDefault="003537BD" w:rsidP="003537BD">
      <w:pPr>
        <w:pStyle w:val="outpuy"/>
      </w:pPr>
      <w:r>
        <w:t>[</w:t>
      </w:r>
      <w:proofErr w:type="gramStart"/>
      <w:r>
        <w:t>master</w:t>
      </w:r>
      <w:proofErr w:type="gramEnd"/>
      <w:r>
        <w:t xml:space="preserve"> 0242ac5] Added Makefile and renamed strings.c to string_operations.c</w:t>
      </w:r>
    </w:p>
    <w:p w:rsidR="003537BD" w:rsidRDefault="00A14578" w:rsidP="003537BD">
      <w:pPr>
        <w:pStyle w:val="outpuy"/>
      </w:pPr>
      <w:r>
        <w:t xml:space="preserve"> 2</w:t>
      </w:r>
      <w:r w:rsidR="003537BD">
        <w:t xml:space="preserve"> files changed, 0 </w:t>
      </w:r>
      <w:proofErr w:type="gramStart"/>
      <w:r w:rsidR="003537BD">
        <w:t>insertions(</w:t>
      </w:r>
      <w:proofErr w:type="gramEnd"/>
      <w:r w:rsidR="003537BD">
        <w:t>+), 0 deletions(-)</w:t>
      </w:r>
    </w:p>
    <w:p w:rsidR="003537BD" w:rsidRDefault="001A24F5" w:rsidP="003537BD">
      <w:pPr>
        <w:pStyle w:val="outpuy"/>
      </w:pPr>
      <w:r>
        <w:t xml:space="preserve"> </w:t>
      </w:r>
      <w:proofErr w:type="gramStart"/>
      <w:r w:rsidR="003537BD">
        <w:t>create</w:t>
      </w:r>
      <w:proofErr w:type="gramEnd"/>
      <w:r w:rsidR="003537BD">
        <w:t xml:space="preserve"> mode 100644 src/Makefile</w:t>
      </w:r>
    </w:p>
    <w:p w:rsidR="00AA30B1" w:rsidRDefault="003537BD" w:rsidP="003537BD">
      <w:pPr>
        <w:pStyle w:val="outpuy"/>
      </w:pPr>
      <w:r>
        <w:t xml:space="preserve"> </w:t>
      </w:r>
      <w:proofErr w:type="gramStart"/>
      <w:r>
        <w:t>rename</w:t>
      </w:r>
      <w:proofErr w:type="gramEnd"/>
      <w:r>
        <w:t xml:space="preserve"> src/{string.c =&gt; string_operations.c} (100%)</w:t>
      </w:r>
    </w:p>
    <w:p w:rsidR="00A14578" w:rsidRDefault="00A14578" w:rsidP="00A14578">
      <w:proofErr w:type="gramStart"/>
      <w:r>
        <w:t>user-b</w:t>
      </w:r>
      <w:proofErr w:type="gramEnd"/>
      <w:r>
        <w:t xml:space="preserve"> wants to add </w:t>
      </w:r>
      <w:r w:rsidRPr="001A24F5">
        <w:t>string_operations</w:t>
      </w:r>
      <w:r>
        <w:t xml:space="preserve"> to repo.</w:t>
      </w:r>
    </w:p>
    <w:p w:rsidR="00A14578" w:rsidRDefault="00A14578" w:rsidP="00A14578">
      <w:pPr>
        <w:pStyle w:val="outpuy"/>
      </w:pPr>
      <w:r>
        <w:t xml:space="preserve">[user-b@gitlab src]$ </w:t>
      </w:r>
      <w:proofErr w:type="gramStart"/>
      <w:r>
        <w:t>git</w:t>
      </w:r>
      <w:proofErr w:type="gramEnd"/>
      <w:r>
        <w:t xml:space="preserve"> add string_operations</w:t>
      </w:r>
    </w:p>
    <w:p w:rsidR="00A14578" w:rsidRDefault="00A14578" w:rsidP="00A14578">
      <w:pPr>
        <w:pStyle w:val="outpuy"/>
      </w:pPr>
      <w:r>
        <w:t xml:space="preserve">[user-b@gitlab src]$ </w:t>
      </w:r>
      <w:proofErr w:type="gramStart"/>
      <w:r>
        <w:t>git</w:t>
      </w:r>
      <w:proofErr w:type="gramEnd"/>
      <w:r>
        <w:t xml:space="preserve"> commit -m "Added compiled binary"</w:t>
      </w:r>
    </w:p>
    <w:p w:rsidR="00A14578" w:rsidRDefault="00A14578" w:rsidP="00A14578">
      <w:pPr>
        <w:pStyle w:val="outpuy"/>
      </w:pPr>
      <w:r>
        <w:t>[</w:t>
      </w:r>
      <w:proofErr w:type="gramStart"/>
      <w:r>
        <w:t>master</w:t>
      </w:r>
      <w:proofErr w:type="gramEnd"/>
      <w:r>
        <w:t xml:space="preserve"> fb1c1fd] Added compiled binary</w:t>
      </w:r>
    </w:p>
    <w:p w:rsidR="00A14578" w:rsidRDefault="00A14578" w:rsidP="00A14578">
      <w:pPr>
        <w:pStyle w:val="outpuy"/>
      </w:pPr>
      <w:r>
        <w:t xml:space="preserve"> 1 file changed, 0 </w:t>
      </w:r>
      <w:proofErr w:type="gramStart"/>
      <w:r>
        <w:t>insertions(</w:t>
      </w:r>
      <w:proofErr w:type="gramEnd"/>
      <w:r>
        <w:t>+), 0 deletions(-)</w:t>
      </w:r>
    </w:p>
    <w:p w:rsidR="00A14578" w:rsidRDefault="00A14578" w:rsidP="00A14578">
      <w:pPr>
        <w:pStyle w:val="outpuy"/>
      </w:pPr>
      <w:r>
        <w:t xml:space="preserve"> </w:t>
      </w:r>
      <w:proofErr w:type="gramStart"/>
      <w:r>
        <w:t>create</w:t>
      </w:r>
      <w:proofErr w:type="gramEnd"/>
      <w:r>
        <w:t xml:space="preserve"> mode 100755 src/string_operations</w:t>
      </w:r>
    </w:p>
    <w:p w:rsidR="003537BD" w:rsidRDefault="003537BD" w:rsidP="003537BD">
      <w:r w:rsidRPr="003537BD">
        <w:t>After commit, he pushes his changes to the repository.</w:t>
      </w:r>
    </w:p>
    <w:p w:rsidR="003537BD" w:rsidRDefault="003537BD" w:rsidP="003537BD">
      <w:pPr>
        <w:pStyle w:val="outpuy"/>
      </w:pPr>
      <w:r>
        <w:t xml:space="preserve">[user-b@gitlab src]$ </w:t>
      </w:r>
      <w:proofErr w:type="gramStart"/>
      <w:r>
        <w:t>git</w:t>
      </w:r>
      <w:proofErr w:type="gramEnd"/>
      <w:r>
        <w:t xml:space="preserve"> push origin master</w:t>
      </w:r>
    </w:p>
    <w:p w:rsidR="003537BD" w:rsidRDefault="003537BD" w:rsidP="003537BD">
      <w:pPr>
        <w:pStyle w:val="outpuy"/>
      </w:pPr>
      <w:r>
        <w:t>Counting objects: 13, done.</w:t>
      </w:r>
    </w:p>
    <w:p w:rsidR="003537BD" w:rsidRDefault="003537BD" w:rsidP="003537BD">
      <w:pPr>
        <w:pStyle w:val="outpuy"/>
      </w:pPr>
      <w:r>
        <w:t>Compressing objects: 100% (8/8), done.</w:t>
      </w:r>
    </w:p>
    <w:p w:rsidR="003537BD" w:rsidRDefault="003537BD" w:rsidP="003537BD">
      <w:pPr>
        <w:pStyle w:val="outpuy"/>
      </w:pPr>
      <w:r>
        <w:t>Writing objects: 100% (10/10), 1.21 KiB | 0 bytes/s, done.</w:t>
      </w:r>
    </w:p>
    <w:p w:rsidR="003537BD" w:rsidRDefault="003537BD" w:rsidP="003537BD">
      <w:pPr>
        <w:pStyle w:val="outpuy"/>
      </w:pPr>
      <w:r>
        <w:t>Total 10 (delta 0), reused 0 (delta 0)</w:t>
      </w:r>
    </w:p>
    <w:p w:rsidR="003537BD" w:rsidRDefault="003537BD" w:rsidP="003537BD">
      <w:pPr>
        <w:pStyle w:val="outpuy"/>
      </w:pPr>
      <w:r>
        <w:t>To git@github.com:Zippyops/gitlab.git</w:t>
      </w:r>
    </w:p>
    <w:p w:rsidR="003537BD" w:rsidRDefault="003537BD" w:rsidP="003537BD">
      <w:pPr>
        <w:pStyle w:val="outpuy"/>
      </w:pPr>
      <w:r>
        <w:t xml:space="preserve">   cf18c9c</w:t>
      </w:r>
      <w:proofErr w:type="gramStart"/>
      <w:r>
        <w:t>..0242ac5  master</w:t>
      </w:r>
      <w:proofErr w:type="gramEnd"/>
      <w:r>
        <w:t xml:space="preserve"> -&gt; master</w:t>
      </w:r>
    </w:p>
    <w:p w:rsidR="003537BD" w:rsidRDefault="003537BD" w:rsidP="003537BD">
      <w:r w:rsidRPr="003537BD">
        <w:t>Now, other developers can view these modifications by updating their local repository.</w:t>
      </w:r>
    </w:p>
    <w:p w:rsidR="003537BD" w:rsidRDefault="003537BD" w:rsidP="003537BD">
      <w:pPr>
        <w:pStyle w:val="Heading1"/>
      </w:pPr>
      <w:bookmarkStart w:id="21" w:name="_Toc500078108"/>
      <w:r w:rsidRPr="003537BD">
        <w:t>Git - Delete Operation</w:t>
      </w:r>
      <w:bookmarkEnd w:id="21"/>
    </w:p>
    <w:p w:rsidR="00AA30B1" w:rsidRDefault="001A24F5" w:rsidP="00AA30B1">
      <w:r>
        <w:t>User-</w:t>
      </w:r>
      <w:proofErr w:type="gramStart"/>
      <w:r>
        <w:t>a</w:t>
      </w:r>
      <w:proofErr w:type="gramEnd"/>
      <w:r>
        <w:t xml:space="preserve"> </w:t>
      </w:r>
      <w:r w:rsidRPr="001A24F5">
        <w:t xml:space="preserve">updates his local repository and finds the compiled binary in the src directory. After viewing the commit message, he realizes that the compiled binary was added by </w:t>
      </w:r>
      <w:r>
        <w:t>user-b</w:t>
      </w:r>
      <w:r w:rsidRPr="001A24F5">
        <w:t>.</w:t>
      </w:r>
    </w:p>
    <w:p w:rsidR="001A24F5" w:rsidRDefault="001A24F5" w:rsidP="00A14578">
      <w:pPr>
        <w:pStyle w:val="outpuy"/>
      </w:pPr>
      <w:r>
        <w:t xml:space="preserve">[user-a@gitlab src]$ </w:t>
      </w:r>
      <w:proofErr w:type="gramStart"/>
      <w:r>
        <w:t>pwd</w:t>
      </w:r>
      <w:proofErr w:type="gramEnd"/>
    </w:p>
    <w:p w:rsidR="001A24F5" w:rsidRDefault="001A24F5" w:rsidP="00A14578">
      <w:pPr>
        <w:pStyle w:val="outpuy"/>
      </w:pPr>
      <w:r>
        <w:t>/home/user-a/gitlab/src</w:t>
      </w:r>
    </w:p>
    <w:p w:rsidR="001A24F5" w:rsidRDefault="001A24F5" w:rsidP="00A14578">
      <w:pPr>
        <w:pStyle w:val="outpuy"/>
      </w:pPr>
      <w:r>
        <w:t xml:space="preserve">[user-a@gitlab src]$ </w:t>
      </w:r>
      <w:proofErr w:type="gramStart"/>
      <w:r>
        <w:t>ls</w:t>
      </w:r>
      <w:proofErr w:type="gramEnd"/>
      <w:r>
        <w:t xml:space="preserve"> -l</w:t>
      </w:r>
    </w:p>
    <w:p w:rsidR="001A24F5" w:rsidRDefault="001A24F5" w:rsidP="00A14578">
      <w:pPr>
        <w:pStyle w:val="outpuy"/>
      </w:pPr>
      <w:proofErr w:type="gramStart"/>
      <w:r>
        <w:t>total</w:t>
      </w:r>
      <w:proofErr w:type="gramEnd"/>
      <w:r>
        <w:t xml:space="preserve"> 16</w:t>
      </w:r>
    </w:p>
    <w:p w:rsidR="001A24F5" w:rsidRDefault="001A24F5" w:rsidP="00A14578">
      <w:pPr>
        <w:pStyle w:val="outpuy"/>
      </w:pPr>
      <w:r>
        <w:t>-</w:t>
      </w:r>
      <w:proofErr w:type="gramStart"/>
      <w:r>
        <w:t>rw-</w:t>
      </w:r>
      <w:proofErr w:type="gramEnd"/>
      <w:r>
        <w:t>rw-r-- 1 user-a user-a    0 Dec  3 02:42 Makefile</w:t>
      </w:r>
    </w:p>
    <w:p w:rsidR="001A24F5" w:rsidRDefault="001A24F5" w:rsidP="00A14578">
      <w:pPr>
        <w:pStyle w:val="outpuy"/>
      </w:pPr>
      <w:r>
        <w:t>-</w:t>
      </w:r>
      <w:proofErr w:type="gramStart"/>
      <w:r>
        <w:t>rwxrwxr-</w:t>
      </w:r>
      <w:proofErr w:type="gramEnd"/>
      <w:r>
        <w:t>x 1 user-a user-a 8648 Dec  3 02:42 string_operations</w:t>
      </w:r>
    </w:p>
    <w:p w:rsidR="001A24F5" w:rsidRDefault="001A24F5" w:rsidP="00A14578">
      <w:pPr>
        <w:pStyle w:val="outpuy"/>
      </w:pPr>
      <w:r>
        <w:t>-</w:t>
      </w:r>
      <w:proofErr w:type="gramStart"/>
      <w:r>
        <w:t>rw-</w:t>
      </w:r>
      <w:proofErr w:type="gramEnd"/>
      <w:r>
        <w:t>rw-r-- 1 user-a user-a  496 Dec  3 02:42 string_operations.c</w:t>
      </w:r>
    </w:p>
    <w:p w:rsidR="001A24F5" w:rsidRDefault="001A24F5" w:rsidP="00A14578">
      <w:pPr>
        <w:pStyle w:val="outpuy"/>
      </w:pPr>
      <w:r>
        <w:t>[user-a@gitlab src]$ file string_operations</w:t>
      </w:r>
    </w:p>
    <w:p w:rsidR="001A24F5" w:rsidRDefault="001A24F5" w:rsidP="00A14578">
      <w:pPr>
        <w:pStyle w:val="outpuy"/>
      </w:pPr>
      <w:r>
        <w:t xml:space="preserve">string_operations: ELF 64-bit LSB executable, x86-64, version 1 (SYSV), dynamically linked (uses shared libs), for GNU/Linux 2.6.32, </w:t>
      </w:r>
      <w:proofErr w:type="gramStart"/>
      <w:r>
        <w:t>BuildID[</w:t>
      </w:r>
      <w:proofErr w:type="gramEnd"/>
      <w:r>
        <w:t>sha1]=fa919358ba9c23d18a638dfbc11716209123555e, not stripped</w:t>
      </w:r>
    </w:p>
    <w:p w:rsidR="00A14578" w:rsidRDefault="001A24F5" w:rsidP="00A14578">
      <w:pPr>
        <w:pStyle w:val="outpuy"/>
      </w:pPr>
      <w:r>
        <w:t xml:space="preserve">[user-a@gitlab src]$ </w:t>
      </w:r>
      <w:proofErr w:type="gramStart"/>
      <w:r w:rsidR="00A14578">
        <w:t>git</w:t>
      </w:r>
      <w:proofErr w:type="gramEnd"/>
      <w:r w:rsidR="00A14578">
        <w:t xml:space="preserve"> log</w:t>
      </w:r>
    </w:p>
    <w:p w:rsidR="00A14578" w:rsidRDefault="00A14578" w:rsidP="00A14578">
      <w:pPr>
        <w:pStyle w:val="outpuy"/>
      </w:pPr>
      <w:proofErr w:type="gramStart"/>
      <w:r>
        <w:t>commit</w:t>
      </w:r>
      <w:proofErr w:type="gramEnd"/>
      <w:r>
        <w:t xml:space="preserve"> fb1c1fd88e068244b96544cf9cb01bce0d97bf51</w:t>
      </w:r>
    </w:p>
    <w:p w:rsidR="00A14578" w:rsidRDefault="00A14578" w:rsidP="00A14578">
      <w:pPr>
        <w:pStyle w:val="outpuy"/>
      </w:pPr>
      <w:r>
        <w:t>Author: userb &lt;userb@zippyops.com&gt;</w:t>
      </w:r>
    </w:p>
    <w:p w:rsidR="00A14578" w:rsidRDefault="00A14578" w:rsidP="00A14578">
      <w:pPr>
        <w:pStyle w:val="outpuy"/>
      </w:pPr>
      <w:r>
        <w:t>Date:   Sun Dec 3 02:48:10 2017 -0500</w:t>
      </w:r>
    </w:p>
    <w:p w:rsidR="00A14578" w:rsidRDefault="00A14578" w:rsidP="00A14578">
      <w:pPr>
        <w:pStyle w:val="outpuy"/>
      </w:pPr>
    </w:p>
    <w:p w:rsidR="001A24F5" w:rsidRDefault="00A14578" w:rsidP="00A14578">
      <w:pPr>
        <w:pStyle w:val="outpuy"/>
      </w:pPr>
      <w:r>
        <w:lastRenderedPageBreak/>
        <w:t xml:space="preserve">    Added compiled binary</w:t>
      </w:r>
    </w:p>
    <w:p w:rsidR="00AA30B1" w:rsidRDefault="00A14578" w:rsidP="00AA30B1">
      <w:r w:rsidRPr="00A14578">
        <w:t xml:space="preserve">VCS is used to store the source code only and not executable binaries. So, </w:t>
      </w:r>
      <w:r>
        <w:t>user-</w:t>
      </w:r>
      <w:proofErr w:type="gramStart"/>
      <w:r>
        <w:t>a</w:t>
      </w:r>
      <w:r w:rsidRPr="00A14578">
        <w:t xml:space="preserve"> decides</w:t>
      </w:r>
      <w:proofErr w:type="gramEnd"/>
      <w:r w:rsidRPr="00A14578">
        <w:t xml:space="preserve"> to remove this file from the repository. For further operation, he uses the </w:t>
      </w:r>
      <w:r w:rsidRPr="00A14578">
        <w:rPr>
          <w:b/>
        </w:rPr>
        <w:t>git rm</w:t>
      </w:r>
      <w:r w:rsidRPr="00A14578">
        <w:t xml:space="preserve"> command.</w:t>
      </w:r>
    </w:p>
    <w:p w:rsidR="00A14578" w:rsidRDefault="00A14578" w:rsidP="00A14578">
      <w:pPr>
        <w:pStyle w:val="outpuy"/>
      </w:pPr>
      <w:r>
        <w:t xml:space="preserve">[user-a@gitlab src]$ </w:t>
      </w:r>
      <w:proofErr w:type="gramStart"/>
      <w:r>
        <w:t>ls</w:t>
      </w:r>
      <w:proofErr w:type="gramEnd"/>
    </w:p>
    <w:p w:rsidR="00A14578" w:rsidRDefault="00A14578" w:rsidP="00A14578">
      <w:pPr>
        <w:pStyle w:val="outpuy"/>
      </w:pPr>
      <w:proofErr w:type="gramStart"/>
      <w:r>
        <w:t>Makefile  string</w:t>
      </w:r>
      <w:proofErr w:type="gramEnd"/>
      <w:r>
        <w:t>_operations  string_operations.c</w:t>
      </w:r>
    </w:p>
    <w:p w:rsidR="00A14578" w:rsidRDefault="00A14578" w:rsidP="00A14578">
      <w:pPr>
        <w:pStyle w:val="outpuy"/>
      </w:pPr>
      <w:r>
        <w:t xml:space="preserve">[user-a@gitlab src]$ </w:t>
      </w:r>
      <w:proofErr w:type="gramStart"/>
      <w:r>
        <w:t>git</w:t>
      </w:r>
      <w:proofErr w:type="gramEnd"/>
      <w:r>
        <w:t xml:space="preserve"> rm string_operations</w:t>
      </w:r>
    </w:p>
    <w:p w:rsidR="00A14578" w:rsidRDefault="00A14578" w:rsidP="00A14578">
      <w:pPr>
        <w:pStyle w:val="outpuy"/>
      </w:pPr>
      <w:proofErr w:type="gramStart"/>
      <w:r>
        <w:t>rm</w:t>
      </w:r>
      <w:proofErr w:type="gramEnd"/>
      <w:r>
        <w:t xml:space="preserve"> 'src/string_operations'</w:t>
      </w:r>
    </w:p>
    <w:p w:rsidR="00A14578" w:rsidRDefault="00A14578" w:rsidP="00A14578">
      <w:pPr>
        <w:pStyle w:val="outpuy"/>
      </w:pPr>
      <w:r>
        <w:t xml:space="preserve">[user-a@gitlab src]$ </w:t>
      </w:r>
      <w:proofErr w:type="gramStart"/>
      <w:r>
        <w:t>git</w:t>
      </w:r>
      <w:proofErr w:type="gramEnd"/>
      <w:r>
        <w:t xml:space="preserve"> commit -a -m "Removed executable binary"</w:t>
      </w:r>
    </w:p>
    <w:p w:rsidR="00A14578" w:rsidRDefault="00A14578" w:rsidP="00A14578">
      <w:pPr>
        <w:pStyle w:val="outpuy"/>
      </w:pPr>
      <w:r>
        <w:t>[</w:t>
      </w:r>
      <w:proofErr w:type="gramStart"/>
      <w:r>
        <w:t>master</w:t>
      </w:r>
      <w:proofErr w:type="gramEnd"/>
      <w:r>
        <w:t xml:space="preserve"> a1b2889] Removed executable binary</w:t>
      </w:r>
    </w:p>
    <w:p w:rsidR="00A14578" w:rsidRDefault="00A14578" w:rsidP="00A14578">
      <w:pPr>
        <w:pStyle w:val="outpuy"/>
      </w:pPr>
      <w:r>
        <w:t xml:space="preserve"> 1 file changed, 0 </w:t>
      </w:r>
      <w:proofErr w:type="gramStart"/>
      <w:r>
        <w:t>insertions(</w:t>
      </w:r>
      <w:proofErr w:type="gramEnd"/>
      <w:r>
        <w:t>+), 0 deletions(-)</w:t>
      </w:r>
    </w:p>
    <w:p w:rsidR="00A14578" w:rsidRDefault="00A14578" w:rsidP="00A14578">
      <w:pPr>
        <w:pStyle w:val="outpuy"/>
      </w:pPr>
      <w:r>
        <w:t xml:space="preserve"> </w:t>
      </w:r>
      <w:proofErr w:type="gramStart"/>
      <w:r>
        <w:t>delete</w:t>
      </w:r>
      <w:proofErr w:type="gramEnd"/>
      <w:r>
        <w:t xml:space="preserve"> mode 100755 src/string_operations</w:t>
      </w:r>
    </w:p>
    <w:p w:rsidR="00A14578" w:rsidRDefault="00A14578" w:rsidP="00A14578">
      <w:r w:rsidRPr="00A14578">
        <w:t>After commit, he pushes his changes to the repository.</w:t>
      </w:r>
    </w:p>
    <w:p w:rsidR="00A14578" w:rsidRDefault="00A14578" w:rsidP="00A14578">
      <w:pPr>
        <w:pStyle w:val="outpuy"/>
      </w:pPr>
      <w:r>
        <w:t xml:space="preserve">[user-a@gitlab src]$ </w:t>
      </w:r>
      <w:proofErr w:type="gramStart"/>
      <w:r>
        <w:t>git</w:t>
      </w:r>
      <w:proofErr w:type="gramEnd"/>
      <w:r>
        <w:t xml:space="preserve"> push origin master</w:t>
      </w:r>
    </w:p>
    <w:p w:rsidR="00A14578" w:rsidRDefault="00A14578" w:rsidP="00A14578">
      <w:pPr>
        <w:pStyle w:val="outpuy"/>
      </w:pPr>
      <w:r>
        <w:t>Counting objects: 5, done.</w:t>
      </w:r>
    </w:p>
    <w:p w:rsidR="00A14578" w:rsidRDefault="00A14578" w:rsidP="00A14578">
      <w:pPr>
        <w:pStyle w:val="outpuy"/>
      </w:pPr>
      <w:r>
        <w:t>Compressing objects: 100% (2/2), done.</w:t>
      </w:r>
    </w:p>
    <w:p w:rsidR="00A14578" w:rsidRDefault="00A14578" w:rsidP="00A14578">
      <w:pPr>
        <w:pStyle w:val="outpuy"/>
      </w:pPr>
      <w:r>
        <w:t>Writing objects: 100% (3/3), 306 bytes | 0 bytes/s, done.</w:t>
      </w:r>
    </w:p>
    <w:p w:rsidR="00A14578" w:rsidRDefault="00A14578" w:rsidP="00A14578">
      <w:pPr>
        <w:pStyle w:val="outpuy"/>
      </w:pPr>
      <w:r>
        <w:t>Total 3 (delta 1), reused 2 (delta 1)</w:t>
      </w:r>
    </w:p>
    <w:p w:rsidR="00A14578" w:rsidRDefault="00A14578" w:rsidP="00A14578">
      <w:pPr>
        <w:pStyle w:val="outpuy"/>
      </w:pPr>
      <w:proofErr w:type="gramStart"/>
      <w:r>
        <w:t>remote</w:t>
      </w:r>
      <w:proofErr w:type="gramEnd"/>
      <w:r>
        <w:t>: Resolving deltas: 100% (1/1), completed with 1 local object.</w:t>
      </w:r>
    </w:p>
    <w:p w:rsidR="00A14578" w:rsidRDefault="00A14578" w:rsidP="00A14578">
      <w:pPr>
        <w:pStyle w:val="outpuy"/>
      </w:pPr>
      <w:r>
        <w:t>To git@github.com:Zippyops/gitlab.git</w:t>
      </w:r>
    </w:p>
    <w:p w:rsidR="00A14578" w:rsidRDefault="00A14578" w:rsidP="00A14578">
      <w:pPr>
        <w:pStyle w:val="outpuy"/>
      </w:pPr>
      <w:r>
        <w:t xml:space="preserve">   fb1c1fd</w:t>
      </w:r>
      <w:proofErr w:type="gramStart"/>
      <w:r>
        <w:t>..a1b2889  master</w:t>
      </w:r>
      <w:proofErr w:type="gramEnd"/>
      <w:r>
        <w:t xml:space="preserve"> -&gt; master</w:t>
      </w:r>
    </w:p>
    <w:p w:rsidR="00A14578" w:rsidRDefault="00A14578" w:rsidP="00A14578">
      <w:pPr>
        <w:pStyle w:val="outpuy"/>
      </w:pPr>
      <w:r>
        <w:t>[user-a@gitlab src]$</w:t>
      </w:r>
    </w:p>
    <w:p w:rsidR="00A14578" w:rsidRDefault="00156734" w:rsidP="00156734">
      <w:pPr>
        <w:pStyle w:val="Heading1"/>
      </w:pPr>
      <w:bookmarkStart w:id="22" w:name="_Toc500078109"/>
      <w:r w:rsidRPr="00156734">
        <w:t>Git - Fix Mistakes</w:t>
      </w:r>
      <w:bookmarkEnd w:id="22"/>
    </w:p>
    <w:p w:rsidR="00D25381" w:rsidRDefault="00D25381" w:rsidP="00D25381">
      <w:r>
        <w:t>To err is human. So every VCS provides a feature to fix mistakes until a certain point. Git provides a feature that we can use to undo the modifications that have been made to the local repository.</w:t>
      </w:r>
    </w:p>
    <w:p w:rsidR="00D25381" w:rsidRDefault="00D25381" w:rsidP="00D25381">
      <w:r>
        <w:t xml:space="preserve">Suppose the user accidentally does some changes to his local repository and then wants to undo these changes. In such cases, </w:t>
      </w:r>
      <w:proofErr w:type="gramStart"/>
      <w:r>
        <w:t>the revert</w:t>
      </w:r>
      <w:proofErr w:type="gramEnd"/>
      <w:r>
        <w:t xml:space="preserve"> operation plays an important role.</w:t>
      </w:r>
    </w:p>
    <w:p w:rsidR="00D25381" w:rsidRDefault="00D25381" w:rsidP="00D25381">
      <w:pPr>
        <w:pStyle w:val="Heading2"/>
      </w:pPr>
      <w:bookmarkStart w:id="23" w:name="_Toc500078110"/>
      <w:r w:rsidRPr="00D25381">
        <w:t>Revert Uncommitted Changes</w:t>
      </w:r>
      <w:bookmarkEnd w:id="23"/>
    </w:p>
    <w:p w:rsidR="00D25381" w:rsidRDefault="00D25381" w:rsidP="00D25381">
      <w:r w:rsidRPr="00D25381">
        <w:t xml:space="preserve">Let us suppose </w:t>
      </w:r>
      <w:r>
        <w:t>user-b</w:t>
      </w:r>
      <w:r w:rsidRPr="00D25381">
        <w:t xml:space="preserve"> accidentally modifies a file from his local repository. But he wants to undo his modification. To handle this situation, we can use the </w:t>
      </w:r>
      <w:r w:rsidRPr="00D25381">
        <w:rPr>
          <w:b/>
        </w:rPr>
        <w:t>git checkout</w:t>
      </w:r>
      <w:r w:rsidRPr="00D25381">
        <w:t xml:space="preserve"> command. We can use this command to revert the contents of a file.</w:t>
      </w:r>
    </w:p>
    <w:p w:rsidR="00D25381" w:rsidRDefault="00D25381" w:rsidP="00D25381">
      <w:pPr>
        <w:pStyle w:val="outpuy"/>
      </w:pPr>
      <w:r>
        <w:t xml:space="preserve">[user-b@gitlab src]$ </w:t>
      </w:r>
      <w:proofErr w:type="gramStart"/>
      <w:r>
        <w:t>pwd</w:t>
      </w:r>
      <w:proofErr w:type="gramEnd"/>
    </w:p>
    <w:p w:rsidR="00D25381" w:rsidRDefault="00D25381" w:rsidP="00D25381">
      <w:pPr>
        <w:pStyle w:val="outpuy"/>
      </w:pPr>
      <w:r>
        <w:t>/home/user-b/user-b_repo/gitlab/src</w:t>
      </w:r>
    </w:p>
    <w:p w:rsidR="00D25381" w:rsidRDefault="00D25381" w:rsidP="00D25381">
      <w:pPr>
        <w:pStyle w:val="outpuy"/>
      </w:pPr>
      <w:r>
        <w:t xml:space="preserve">[user-b@gitlab src]$ </w:t>
      </w:r>
      <w:proofErr w:type="gramStart"/>
      <w:r>
        <w:t>ls</w:t>
      </w:r>
      <w:proofErr w:type="gramEnd"/>
      <w:r>
        <w:t xml:space="preserve"> -l</w:t>
      </w:r>
    </w:p>
    <w:p w:rsidR="00D25381" w:rsidRDefault="00D25381" w:rsidP="00D25381">
      <w:pPr>
        <w:pStyle w:val="outpuy"/>
      </w:pPr>
      <w:proofErr w:type="gramStart"/>
      <w:r>
        <w:t>total</w:t>
      </w:r>
      <w:proofErr w:type="gramEnd"/>
      <w:r>
        <w:t xml:space="preserve"> 4</w:t>
      </w:r>
    </w:p>
    <w:p w:rsidR="00D25381" w:rsidRDefault="00D25381" w:rsidP="00D25381">
      <w:pPr>
        <w:pStyle w:val="outpuy"/>
      </w:pPr>
      <w:r>
        <w:t>-</w:t>
      </w:r>
      <w:proofErr w:type="gramStart"/>
      <w:r>
        <w:t>rw-</w:t>
      </w:r>
      <w:proofErr w:type="gramEnd"/>
      <w:r>
        <w:t>rw-r-- 1 user-b user-b   0 Dec  3 02:26 Makefile</w:t>
      </w:r>
    </w:p>
    <w:p w:rsidR="00D25381" w:rsidRDefault="00D25381" w:rsidP="00D25381">
      <w:pPr>
        <w:pStyle w:val="outpuy"/>
      </w:pPr>
      <w:r>
        <w:t>-</w:t>
      </w:r>
      <w:proofErr w:type="gramStart"/>
      <w:r>
        <w:t>rw-</w:t>
      </w:r>
      <w:proofErr w:type="gramEnd"/>
      <w:r>
        <w:t>rw-r-- 1 user-b user-b 496 Dec  3 02:20 string_operations.c</w:t>
      </w:r>
    </w:p>
    <w:p w:rsidR="00D25381" w:rsidRDefault="00D25381" w:rsidP="00D25381">
      <w:pPr>
        <w:pStyle w:val="outpuy"/>
      </w:pPr>
      <w:r>
        <w:t xml:space="preserve">[user-b@gitlab src]$ </w:t>
      </w:r>
      <w:proofErr w:type="gramStart"/>
      <w:r>
        <w:t>vi</w:t>
      </w:r>
      <w:proofErr w:type="gramEnd"/>
      <w:r>
        <w:t xml:space="preserve"> string_operations.c</w:t>
      </w:r>
    </w:p>
    <w:p w:rsidR="00D25381" w:rsidRDefault="00D25381" w:rsidP="00D25381">
      <w:pPr>
        <w:pStyle w:val="outpuy"/>
      </w:pPr>
      <w:r>
        <w:t xml:space="preserve">[user-b@gitlab src]$ </w:t>
      </w:r>
      <w:proofErr w:type="gramStart"/>
      <w:r>
        <w:t>git</w:t>
      </w:r>
      <w:proofErr w:type="gramEnd"/>
      <w:r>
        <w:t xml:space="preserve"> checkout string_operations.c</w:t>
      </w:r>
    </w:p>
    <w:p w:rsidR="00D25381" w:rsidRDefault="00D25381" w:rsidP="00D25381">
      <w:pPr>
        <w:pStyle w:val="outpuy"/>
      </w:pPr>
      <w:r>
        <w:t xml:space="preserve">[user-b@gitlab src]$ </w:t>
      </w:r>
      <w:proofErr w:type="gramStart"/>
      <w:r>
        <w:t>git</w:t>
      </w:r>
      <w:proofErr w:type="gramEnd"/>
      <w:r>
        <w:t xml:space="preserve"> status –s</w:t>
      </w:r>
    </w:p>
    <w:p w:rsidR="00D25381" w:rsidRDefault="00D25381" w:rsidP="00D25381">
      <w:pPr>
        <w:pStyle w:val="outpuy"/>
      </w:pPr>
      <w:r>
        <w:t xml:space="preserve"># </w:t>
      </w:r>
      <w:proofErr w:type="gramStart"/>
      <w:r>
        <w:t>On</w:t>
      </w:r>
      <w:proofErr w:type="gramEnd"/>
      <w:r>
        <w:t xml:space="preserve"> branch master</w:t>
      </w:r>
    </w:p>
    <w:p w:rsidR="00D25381" w:rsidRDefault="00D25381" w:rsidP="00D25381">
      <w:pPr>
        <w:pStyle w:val="outpuy"/>
      </w:pPr>
      <w:proofErr w:type="gramStart"/>
      <w:r>
        <w:t>nothing</w:t>
      </w:r>
      <w:proofErr w:type="gramEnd"/>
      <w:r>
        <w:t xml:space="preserve"> to commit, working directory clean</w:t>
      </w:r>
    </w:p>
    <w:p w:rsidR="00D25381" w:rsidRDefault="00D25381" w:rsidP="00D25381">
      <w:pPr>
        <w:pStyle w:val="outpuy"/>
      </w:pPr>
      <w:r>
        <w:t>[user-b@gitlab src]$</w:t>
      </w:r>
    </w:p>
    <w:p w:rsidR="00D25381" w:rsidRDefault="00D25381" w:rsidP="00D25381">
      <w:r w:rsidRPr="00D25381">
        <w:lastRenderedPageBreak/>
        <w:t xml:space="preserve">Further, we can use the </w:t>
      </w:r>
      <w:r w:rsidRPr="00D25381">
        <w:rPr>
          <w:b/>
        </w:rPr>
        <w:t>git checkout</w:t>
      </w:r>
      <w:r w:rsidRPr="00D25381">
        <w:t xml:space="preserve"> command to obtain a deleted file from the local repository. Let us suppose </w:t>
      </w:r>
      <w:r w:rsidR="00C72153">
        <w:t>user-a</w:t>
      </w:r>
      <w:r w:rsidRPr="00D25381">
        <w:t xml:space="preserve"> deletes a file from the local repository and we want this file back. We can achieve this by using the same command</w:t>
      </w:r>
    </w:p>
    <w:p w:rsidR="00C72153" w:rsidRDefault="00C72153" w:rsidP="00C72153">
      <w:pPr>
        <w:pStyle w:val="outpuy"/>
      </w:pPr>
      <w:r>
        <w:t xml:space="preserve">[user-a@gitlab src]$ </w:t>
      </w:r>
      <w:proofErr w:type="gramStart"/>
      <w:r>
        <w:t>pwd</w:t>
      </w:r>
      <w:proofErr w:type="gramEnd"/>
    </w:p>
    <w:p w:rsidR="00C72153" w:rsidRDefault="00C72153" w:rsidP="00C72153">
      <w:pPr>
        <w:pStyle w:val="outpuy"/>
      </w:pPr>
      <w:r>
        <w:t>/home/user-a/gitlab/src</w:t>
      </w:r>
    </w:p>
    <w:p w:rsidR="00C72153" w:rsidRDefault="00C72153" w:rsidP="00C72153">
      <w:pPr>
        <w:pStyle w:val="outpuy"/>
      </w:pPr>
      <w:r>
        <w:t xml:space="preserve">[user-a@gitlab src]$ </w:t>
      </w:r>
      <w:proofErr w:type="gramStart"/>
      <w:r>
        <w:t>ls</w:t>
      </w:r>
      <w:proofErr w:type="gramEnd"/>
      <w:r>
        <w:t xml:space="preserve"> -l</w:t>
      </w:r>
    </w:p>
    <w:p w:rsidR="00C72153" w:rsidRDefault="00C72153" w:rsidP="00C72153">
      <w:pPr>
        <w:pStyle w:val="outpuy"/>
      </w:pPr>
      <w:proofErr w:type="gramStart"/>
      <w:r>
        <w:t>total</w:t>
      </w:r>
      <w:proofErr w:type="gramEnd"/>
      <w:r>
        <w:t xml:space="preserve"> 4</w:t>
      </w:r>
    </w:p>
    <w:p w:rsidR="00C72153" w:rsidRDefault="00C72153" w:rsidP="00C72153">
      <w:pPr>
        <w:pStyle w:val="outpuy"/>
      </w:pPr>
      <w:r>
        <w:t>-</w:t>
      </w:r>
      <w:proofErr w:type="gramStart"/>
      <w:r>
        <w:t>rw-</w:t>
      </w:r>
      <w:proofErr w:type="gramEnd"/>
      <w:r>
        <w:t>rw-r-- 1 user-a user-a   0 Dec  3 02:42 Makefile</w:t>
      </w:r>
    </w:p>
    <w:p w:rsidR="00C72153" w:rsidRDefault="00C72153" w:rsidP="00C72153">
      <w:pPr>
        <w:pStyle w:val="outpuy"/>
      </w:pPr>
      <w:r>
        <w:t>-</w:t>
      </w:r>
      <w:proofErr w:type="gramStart"/>
      <w:r>
        <w:t>rw-</w:t>
      </w:r>
      <w:proofErr w:type="gramEnd"/>
      <w:r>
        <w:t>rw-r-- 1 user-a user-a 496 Dec  3 02:42 string_operations.c</w:t>
      </w:r>
    </w:p>
    <w:p w:rsidR="00C72153" w:rsidRDefault="00C72153" w:rsidP="00C72153">
      <w:pPr>
        <w:pStyle w:val="outpuy"/>
      </w:pPr>
      <w:r>
        <w:t xml:space="preserve">[user-a@gitlab src]$ </w:t>
      </w:r>
      <w:proofErr w:type="gramStart"/>
      <w:r>
        <w:t>rm</w:t>
      </w:r>
      <w:proofErr w:type="gramEnd"/>
      <w:r>
        <w:t xml:space="preserve"> string_operations.c</w:t>
      </w:r>
    </w:p>
    <w:p w:rsidR="00C72153" w:rsidRDefault="00C72153" w:rsidP="00C72153">
      <w:pPr>
        <w:pStyle w:val="outpuy"/>
      </w:pPr>
      <w:r>
        <w:t xml:space="preserve">[user-a@gitlab src]$ </w:t>
      </w:r>
      <w:proofErr w:type="gramStart"/>
      <w:r>
        <w:t>ls</w:t>
      </w:r>
      <w:proofErr w:type="gramEnd"/>
      <w:r>
        <w:t xml:space="preserve"> -l</w:t>
      </w:r>
    </w:p>
    <w:p w:rsidR="00C72153" w:rsidRDefault="00C72153" w:rsidP="00C72153">
      <w:pPr>
        <w:pStyle w:val="outpuy"/>
      </w:pPr>
      <w:proofErr w:type="gramStart"/>
      <w:r>
        <w:t>total</w:t>
      </w:r>
      <w:proofErr w:type="gramEnd"/>
      <w:r>
        <w:t xml:space="preserve"> 0</w:t>
      </w:r>
    </w:p>
    <w:p w:rsidR="00C72153" w:rsidRDefault="00C72153" w:rsidP="00C72153">
      <w:pPr>
        <w:pStyle w:val="outpuy"/>
      </w:pPr>
      <w:r>
        <w:t>-</w:t>
      </w:r>
      <w:proofErr w:type="gramStart"/>
      <w:r>
        <w:t>rw-</w:t>
      </w:r>
      <w:proofErr w:type="gramEnd"/>
      <w:r>
        <w:t>rw-r-- 1 user-a user-a 0 Dec  3 02:42 Makefile</w:t>
      </w:r>
    </w:p>
    <w:p w:rsidR="00C72153" w:rsidRDefault="00C72153" w:rsidP="00C72153">
      <w:pPr>
        <w:pStyle w:val="outpuy"/>
      </w:pPr>
      <w:r>
        <w:t xml:space="preserve">[user-a@gitlab src]$ </w:t>
      </w:r>
      <w:proofErr w:type="gramStart"/>
      <w:r>
        <w:t>git</w:t>
      </w:r>
      <w:proofErr w:type="gramEnd"/>
      <w:r>
        <w:t xml:space="preserve"> status -s</w:t>
      </w:r>
    </w:p>
    <w:p w:rsidR="00C72153" w:rsidRDefault="00C72153" w:rsidP="00C72153">
      <w:pPr>
        <w:pStyle w:val="outpuy"/>
      </w:pPr>
      <w:r>
        <w:t xml:space="preserve"> D string_operations.c</w:t>
      </w:r>
    </w:p>
    <w:p w:rsidR="00C72153" w:rsidRDefault="00C72153" w:rsidP="00C72153">
      <w:pPr>
        <w:pStyle w:val="outpuy"/>
      </w:pPr>
      <w:r>
        <w:t>[user-a@gitlab src]$</w:t>
      </w:r>
    </w:p>
    <w:p w:rsidR="00C72153" w:rsidRDefault="00C72153" w:rsidP="00C72153">
      <w:r w:rsidRPr="00C72153">
        <w:t xml:space="preserve">Git is showing the letter </w:t>
      </w:r>
      <w:r w:rsidRPr="00C72153">
        <w:rPr>
          <w:b/>
        </w:rPr>
        <w:t>D</w:t>
      </w:r>
      <w:r w:rsidRPr="00C72153">
        <w:t xml:space="preserve"> before the filename. This indicates that the file has been deleted from the local repository</w:t>
      </w:r>
    </w:p>
    <w:p w:rsidR="00C72153" w:rsidRDefault="00C72153" w:rsidP="00C72153">
      <w:pPr>
        <w:pStyle w:val="outpuy"/>
      </w:pPr>
      <w:r>
        <w:t xml:space="preserve">[user-a@gitlab src]$ </w:t>
      </w:r>
      <w:proofErr w:type="gramStart"/>
      <w:r>
        <w:t>git</w:t>
      </w:r>
      <w:proofErr w:type="gramEnd"/>
      <w:r>
        <w:t xml:space="preserve"> checkout string_operations.c</w:t>
      </w:r>
    </w:p>
    <w:p w:rsidR="00C72153" w:rsidRDefault="00C72153" w:rsidP="00C72153">
      <w:pPr>
        <w:pStyle w:val="outpuy"/>
      </w:pPr>
      <w:r>
        <w:t xml:space="preserve">[user-a@gitlab src]$ </w:t>
      </w:r>
      <w:proofErr w:type="gramStart"/>
      <w:r>
        <w:t>ls</w:t>
      </w:r>
      <w:proofErr w:type="gramEnd"/>
      <w:r>
        <w:t xml:space="preserve"> -l</w:t>
      </w:r>
    </w:p>
    <w:p w:rsidR="00C72153" w:rsidRDefault="00C72153" w:rsidP="00C72153">
      <w:pPr>
        <w:pStyle w:val="outpuy"/>
      </w:pPr>
      <w:proofErr w:type="gramStart"/>
      <w:r>
        <w:t>total</w:t>
      </w:r>
      <w:proofErr w:type="gramEnd"/>
      <w:r>
        <w:t xml:space="preserve"> 4</w:t>
      </w:r>
    </w:p>
    <w:p w:rsidR="00C72153" w:rsidRDefault="00C72153" w:rsidP="00C72153">
      <w:pPr>
        <w:pStyle w:val="outpuy"/>
      </w:pPr>
      <w:r>
        <w:t>-</w:t>
      </w:r>
      <w:proofErr w:type="gramStart"/>
      <w:r>
        <w:t>rw-</w:t>
      </w:r>
      <w:proofErr w:type="gramEnd"/>
      <w:r>
        <w:t>rw-r-- 1 user-a user-a   0 Dec  3 02:42 Makefile</w:t>
      </w:r>
    </w:p>
    <w:p w:rsidR="00C72153" w:rsidRDefault="00C72153" w:rsidP="00C72153">
      <w:pPr>
        <w:pStyle w:val="outpuy"/>
      </w:pPr>
      <w:r>
        <w:t>-</w:t>
      </w:r>
      <w:proofErr w:type="gramStart"/>
      <w:r>
        <w:t>rw-</w:t>
      </w:r>
      <w:proofErr w:type="gramEnd"/>
      <w:r>
        <w:t>rw-r-- 1 user-a user-a 496 Dec  3 02:58 string_operations.c</w:t>
      </w:r>
    </w:p>
    <w:p w:rsidR="00C72153" w:rsidRDefault="00C72153" w:rsidP="00C72153">
      <w:pPr>
        <w:pStyle w:val="outpuy"/>
      </w:pPr>
      <w:r>
        <w:t>[user-a@gitlab src]</w:t>
      </w:r>
      <w:proofErr w:type="gramStart"/>
      <w:r>
        <w:t>$  git</w:t>
      </w:r>
      <w:proofErr w:type="gramEnd"/>
      <w:r>
        <w:t xml:space="preserve"> status -s</w:t>
      </w:r>
    </w:p>
    <w:p w:rsidR="00C72153" w:rsidRDefault="00C72153" w:rsidP="00C72153">
      <w:pPr>
        <w:pStyle w:val="outpuy"/>
      </w:pPr>
      <w:r>
        <w:t>[user-a@gitlab src]$</w:t>
      </w:r>
    </w:p>
    <w:p w:rsidR="00C60AA6" w:rsidRDefault="00C60AA6" w:rsidP="00C60AA6">
      <w:r w:rsidRPr="00C60AA6">
        <w:t>Note: We can perform all these operations before commit operation.</w:t>
      </w:r>
    </w:p>
    <w:p w:rsidR="00C60AA6" w:rsidRDefault="00C60AA6" w:rsidP="00C60AA6">
      <w:pPr>
        <w:pStyle w:val="Heading2"/>
      </w:pPr>
      <w:bookmarkStart w:id="24" w:name="_Toc500078111"/>
      <w:r w:rsidRPr="00C60AA6">
        <w:t>Remove Changes from Staging Area</w:t>
      </w:r>
      <w:bookmarkEnd w:id="24"/>
    </w:p>
    <w:p w:rsidR="00C60AA6" w:rsidRDefault="00C60AA6" w:rsidP="00C60AA6">
      <w:r>
        <w:t>We have seen that when we perform an add operation, the files move from the local repository to the stating area. If a user accidently modifies a file and adds it into the staging area, he can revert his changes, by using the git checkout command.</w:t>
      </w:r>
    </w:p>
    <w:p w:rsidR="00C60AA6" w:rsidRDefault="00C60AA6" w:rsidP="00C60AA6">
      <w:r>
        <w:t>In Git, there is one HEAD pointer that always points to the latest commit. If you want to undo a change from the staged area, then you can use the git checkout command, but with the checkout command, you have to provide an additional parameter, i.e., the HEAD pointer. The additional commit pointer parameter instructs the git checkout command to reset the working tree and also to remove the staged changes.</w:t>
      </w:r>
    </w:p>
    <w:p w:rsidR="00C60AA6" w:rsidRDefault="00C60AA6" w:rsidP="00C60AA6">
      <w:r>
        <w:t>Let us suppose user-</w:t>
      </w:r>
      <w:proofErr w:type="gramStart"/>
      <w:r>
        <w:t>a modifies</w:t>
      </w:r>
      <w:proofErr w:type="gramEnd"/>
      <w:r>
        <w:t xml:space="preserve"> a file from his local repository. If we view the status of this file, it will show that the file was modified but not added into the staging area.</w:t>
      </w:r>
    </w:p>
    <w:p w:rsidR="00A259CB" w:rsidRDefault="00A259CB" w:rsidP="00A259CB">
      <w:pPr>
        <w:pStyle w:val="outpuy"/>
      </w:pPr>
      <w:r>
        <w:t xml:space="preserve">[user-a@gitlab src]$ </w:t>
      </w:r>
      <w:proofErr w:type="gramStart"/>
      <w:r>
        <w:t>pwd</w:t>
      </w:r>
      <w:proofErr w:type="gramEnd"/>
    </w:p>
    <w:p w:rsidR="00A259CB" w:rsidRDefault="00A259CB" w:rsidP="00A259CB">
      <w:pPr>
        <w:pStyle w:val="outpuy"/>
      </w:pPr>
      <w:r>
        <w:t>/home/user-a/gitlab/src</w:t>
      </w:r>
    </w:p>
    <w:p w:rsidR="00A259CB" w:rsidRDefault="00A259CB" w:rsidP="00A259CB">
      <w:pPr>
        <w:pStyle w:val="outpuy"/>
      </w:pPr>
      <w:r>
        <w:t xml:space="preserve">[user-a@gitlab src]$ </w:t>
      </w:r>
      <w:proofErr w:type="gramStart"/>
      <w:r>
        <w:t>ls</w:t>
      </w:r>
      <w:proofErr w:type="gramEnd"/>
      <w:r>
        <w:t xml:space="preserve"> -l</w:t>
      </w:r>
    </w:p>
    <w:p w:rsidR="00A259CB" w:rsidRDefault="00A259CB" w:rsidP="00A259CB">
      <w:pPr>
        <w:pStyle w:val="outpuy"/>
      </w:pPr>
      <w:proofErr w:type="gramStart"/>
      <w:r>
        <w:t>total</w:t>
      </w:r>
      <w:proofErr w:type="gramEnd"/>
      <w:r>
        <w:t xml:space="preserve"> 4</w:t>
      </w:r>
    </w:p>
    <w:p w:rsidR="00A259CB" w:rsidRDefault="00A259CB" w:rsidP="00A259CB">
      <w:pPr>
        <w:pStyle w:val="outpuy"/>
      </w:pPr>
      <w:r>
        <w:t>-</w:t>
      </w:r>
      <w:proofErr w:type="gramStart"/>
      <w:r>
        <w:t>rw-</w:t>
      </w:r>
      <w:proofErr w:type="gramEnd"/>
      <w:r>
        <w:t>rw-r-- 1 user-a user-a   0 Dec  3 02:42 Makefile</w:t>
      </w:r>
    </w:p>
    <w:p w:rsidR="00A259CB" w:rsidRDefault="00A259CB" w:rsidP="00A259CB">
      <w:pPr>
        <w:pStyle w:val="outpuy"/>
      </w:pPr>
      <w:r>
        <w:t>-</w:t>
      </w:r>
      <w:proofErr w:type="gramStart"/>
      <w:r>
        <w:t>rw-</w:t>
      </w:r>
      <w:proofErr w:type="gramEnd"/>
      <w:r>
        <w:t>rw-r-- 1 user-a user-a 496 Dec  3 02:58 string_operations.c</w:t>
      </w:r>
    </w:p>
    <w:p w:rsidR="00A259CB" w:rsidRDefault="00A259CB" w:rsidP="00A259CB">
      <w:pPr>
        <w:pStyle w:val="outpuy"/>
      </w:pPr>
      <w:r>
        <w:t xml:space="preserve">[user-a@gitlab src]$ </w:t>
      </w:r>
      <w:proofErr w:type="gramStart"/>
      <w:r>
        <w:t>vi</w:t>
      </w:r>
      <w:proofErr w:type="gramEnd"/>
      <w:r>
        <w:t xml:space="preserve"> string_operations.c</w:t>
      </w:r>
    </w:p>
    <w:p w:rsidR="00A259CB" w:rsidRDefault="00A259CB" w:rsidP="00A259CB">
      <w:pPr>
        <w:pStyle w:val="outpuy"/>
      </w:pPr>
      <w:r>
        <w:t xml:space="preserve">[user-a@gitlab src]$ </w:t>
      </w:r>
      <w:proofErr w:type="gramStart"/>
      <w:r>
        <w:t>git</w:t>
      </w:r>
      <w:proofErr w:type="gramEnd"/>
      <w:r>
        <w:t xml:space="preserve"> status -s</w:t>
      </w:r>
    </w:p>
    <w:p w:rsidR="00A259CB" w:rsidRDefault="00A259CB" w:rsidP="00A259CB">
      <w:pPr>
        <w:pStyle w:val="outpuy"/>
      </w:pPr>
      <w:r>
        <w:lastRenderedPageBreak/>
        <w:t xml:space="preserve"> M string_operations.c</w:t>
      </w:r>
    </w:p>
    <w:p w:rsidR="00A259CB" w:rsidRDefault="00A259CB" w:rsidP="00A259CB">
      <w:pPr>
        <w:pStyle w:val="outpuy"/>
      </w:pPr>
      <w:r>
        <w:t>[user-a@gitlab src]</w:t>
      </w:r>
      <w:proofErr w:type="gramStart"/>
      <w:r>
        <w:t>$  git</w:t>
      </w:r>
      <w:proofErr w:type="gramEnd"/>
      <w:r>
        <w:t xml:space="preserve"> add string_operations.c</w:t>
      </w:r>
    </w:p>
    <w:p w:rsidR="00A259CB" w:rsidRDefault="00A259CB" w:rsidP="00A259CB">
      <w:r w:rsidRPr="00A259CB">
        <w:t>Git status shows that the file is present in the staging area, now revert it by using the git checkout command and view the status of the reverted file.</w:t>
      </w:r>
    </w:p>
    <w:p w:rsidR="00A259CB" w:rsidRDefault="00A259CB" w:rsidP="00A259CB">
      <w:pPr>
        <w:pStyle w:val="outpuy"/>
      </w:pPr>
      <w:r>
        <w:t xml:space="preserve">[user-a@gitlab src]$ </w:t>
      </w:r>
      <w:proofErr w:type="gramStart"/>
      <w:r>
        <w:t>git</w:t>
      </w:r>
      <w:proofErr w:type="gramEnd"/>
      <w:r>
        <w:t xml:space="preserve"> checkout HEAD -- string_operations.c</w:t>
      </w:r>
    </w:p>
    <w:p w:rsidR="00A259CB" w:rsidRDefault="00A259CB" w:rsidP="00A259CB">
      <w:pPr>
        <w:pStyle w:val="outpuy"/>
      </w:pPr>
      <w:r>
        <w:t xml:space="preserve">[user-a@gitlab src]$ </w:t>
      </w:r>
      <w:proofErr w:type="gramStart"/>
      <w:r>
        <w:t>git</w:t>
      </w:r>
      <w:proofErr w:type="gramEnd"/>
      <w:r>
        <w:t xml:space="preserve"> status -s</w:t>
      </w:r>
    </w:p>
    <w:p w:rsidR="00A259CB" w:rsidRDefault="00A259CB" w:rsidP="00A259CB">
      <w:pPr>
        <w:pStyle w:val="outpuy"/>
      </w:pPr>
      <w:r>
        <w:t>[user-a@gitlab src]$</w:t>
      </w:r>
    </w:p>
    <w:p w:rsidR="00A259CB" w:rsidRDefault="00A259CB" w:rsidP="00A259CB">
      <w:pPr>
        <w:pStyle w:val="Heading2"/>
      </w:pPr>
      <w:bookmarkStart w:id="25" w:name="_Toc500078112"/>
      <w:r w:rsidRPr="00A259CB">
        <w:t>Move HEAD Pointer with Git Reset</w:t>
      </w:r>
      <w:bookmarkEnd w:id="25"/>
    </w:p>
    <w:p w:rsidR="00A259CB" w:rsidRDefault="00A259CB" w:rsidP="00A259CB">
      <w:r>
        <w:t>After doing few changes, you may decide to remove these changes. The Git reset command is used to reset or revert changes. We can perform three different types of reset operations.</w:t>
      </w:r>
    </w:p>
    <w:p w:rsidR="00A259CB" w:rsidRDefault="00A259CB" w:rsidP="00A259CB">
      <w:r>
        <w:t>Below diagram shows the pictorial representation of Git reset command.</w:t>
      </w:r>
    </w:p>
    <w:p w:rsidR="00A259CB" w:rsidRDefault="00A259CB" w:rsidP="00A259CB">
      <w:r>
        <w:rPr>
          <w:noProof/>
          <w:lang w:eastAsia="en-US"/>
        </w:rPr>
        <w:drawing>
          <wp:inline distT="0" distB="0" distL="0" distR="0" wp14:anchorId="04DB00C3" wp14:editId="31F56999">
            <wp:extent cx="581025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0" cy="4648200"/>
                    </a:xfrm>
                    <a:prstGeom prst="rect">
                      <a:avLst/>
                    </a:prstGeom>
                  </pic:spPr>
                </pic:pic>
              </a:graphicData>
            </a:graphic>
          </wp:inline>
        </w:drawing>
      </w:r>
    </w:p>
    <w:p w:rsidR="00A259CB" w:rsidRDefault="00A259CB" w:rsidP="00A259CB">
      <w:pPr>
        <w:pStyle w:val="Heading3"/>
      </w:pPr>
      <w:bookmarkStart w:id="26" w:name="_Toc500078113"/>
      <w:r>
        <w:lastRenderedPageBreak/>
        <w:t>Soft</w:t>
      </w:r>
      <w:bookmarkEnd w:id="26"/>
    </w:p>
    <w:p w:rsidR="00A259CB" w:rsidRDefault="00A259CB" w:rsidP="00A259CB">
      <w:r>
        <w:t>Each branch has a HEAD pointer, which points to the latest commit. If we use Git reset command with --soft option followed by commit ID, then it will reset the HEAD pointer only without destroying anything.</w:t>
      </w:r>
    </w:p>
    <w:p w:rsidR="00A259CB" w:rsidRDefault="00A259CB" w:rsidP="00A259CB">
      <w:r>
        <w:t>.git/refs/heads/master file stores the commit ID of the HEAD pointer. We can verify it by using the git log -1 command.</w:t>
      </w:r>
    </w:p>
    <w:p w:rsidR="00A259CB" w:rsidRDefault="00A259CB" w:rsidP="00A259CB">
      <w:pPr>
        <w:pStyle w:val="outpuy"/>
      </w:pPr>
      <w:r>
        <w:t xml:space="preserve">[user-b@gitlab gitlab]$ </w:t>
      </w:r>
      <w:proofErr w:type="gramStart"/>
      <w:r>
        <w:t>pwd</w:t>
      </w:r>
      <w:proofErr w:type="gramEnd"/>
    </w:p>
    <w:p w:rsidR="00A259CB" w:rsidRDefault="00A259CB" w:rsidP="00A259CB">
      <w:pPr>
        <w:pStyle w:val="outpuy"/>
      </w:pPr>
      <w:r>
        <w:t>/home/user-b/user-b_repo/gitlab</w:t>
      </w:r>
    </w:p>
    <w:p w:rsidR="00A259CB" w:rsidRDefault="00A259CB" w:rsidP="00A259CB">
      <w:pPr>
        <w:pStyle w:val="outpuy"/>
      </w:pPr>
      <w:r>
        <w:t xml:space="preserve">[user-b@gitlab gitlab]$ </w:t>
      </w:r>
      <w:proofErr w:type="gramStart"/>
      <w:r>
        <w:t>cat</w:t>
      </w:r>
      <w:proofErr w:type="gramEnd"/>
      <w:r>
        <w:t xml:space="preserve"> .git/refs/heads/master</w:t>
      </w:r>
    </w:p>
    <w:p w:rsidR="00A259CB" w:rsidRDefault="00A259CB" w:rsidP="00A259CB">
      <w:pPr>
        <w:pStyle w:val="outpuy"/>
      </w:pPr>
      <w:r>
        <w:t>a1b288970b0d1b29a89f62c0a4f93b61762b2657</w:t>
      </w:r>
    </w:p>
    <w:p w:rsidR="00A259CB" w:rsidRDefault="00D807E2" w:rsidP="00A259CB">
      <w:r w:rsidRPr="00D807E2">
        <w:t>Now, view the latest commit ID, which will match with the above commit ID</w:t>
      </w:r>
    </w:p>
    <w:p w:rsidR="00A259CB" w:rsidRDefault="00A259CB" w:rsidP="00A259CB">
      <w:pPr>
        <w:pStyle w:val="outpuy"/>
      </w:pPr>
      <w:r>
        <w:t xml:space="preserve">[user-b@gitlab gitlab]$ </w:t>
      </w:r>
      <w:proofErr w:type="gramStart"/>
      <w:r>
        <w:t>git</w:t>
      </w:r>
      <w:proofErr w:type="gramEnd"/>
      <w:r>
        <w:t xml:space="preserve"> log -2</w:t>
      </w:r>
    </w:p>
    <w:p w:rsidR="00A259CB" w:rsidRDefault="00A259CB" w:rsidP="00A259CB">
      <w:pPr>
        <w:pStyle w:val="outpuy"/>
      </w:pPr>
      <w:proofErr w:type="gramStart"/>
      <w:r>
        <w:t>commit</w:t>
      </w:r>
      <w:proofErr w:type="gramEnd"/>
      <w:r>
        <w:t xml:space="preserve"> a1b288970b0d1b29a89f62c0a4f93b61762b2657</w:t>
      </w:r>
    </w:p>
    <w:p w:rsidR="00A259CB" w:rsidRDefault="00A259CB" w:rsidP="00A259CB">
      <w:pPr>
        <w:pStyle w:val="outpuy"/>
      </w:pPr>
      <w:r>
        <w:t>Author: usera &lt;usera@zippyops.com&gt;</w:t>
      </w:r>
    </w:p>
    <w:p w:rsidR="00A259CB" w:rsidRDefault="00A259CB" w:rsidP="00A259CB">
      <w:pPr>
        <w:pStyle w:val="outpuy"/>
      </w:pPr>
      <w:r>
        <w:t>Date:   Sun Dec 3 02:51:11 2017 -0500</w:t>
      </w:r>
    </w:p>
    <w:p w:rsidR="00A259CB" w:rsidRDefault="00A259CB" w:rsidP="00A259CB">
      <w:pPr>
        <w:pStyle w:val="outpuy"/>
      </w:pPr>
    </w:p>
    <w:p w:rsidR="00A259CB" w:rsidRDefault="00A259CB" w:rsidP="00A259CB">
      <w:pPr>
        <w:pStyle w:val="outpuy"/>
      </w:pPr>
      <w:r>
        <w:t xml:space="preserve">    Removed executable binary</w:t>
      </w:r>
    </w:p>
    <w:p w:rsidR="00A259CB" w:rsidRDefault="00A259CB" w:rsidP="00A259CB">
      <w:pPr>
        <w:pStyle w:val="outpuy"/>
      </w:pPr>
    </w:p>
    <w:p w:rsidR="00A259CB" w:rsidRDefault="00A259CB" w:rsidP="00A259CB">
      <w:pPr>
        <w:pStyle w:val="outpuy"/>
      </w:pPr>
      <w:proofErr w:type="gramStart"/>
      <w:r>
        <w:t>commit</w:t>
      </w:r>
      <w:proofErr w:type="gramEnd"/>
      <w:r>
        <w:t xml:space="preserve"> fb1c1fd88e068244b96544cf9cb01bce0d97bf51</w:t>
      </w:r>
    </w:p>
    <w:p w:rsidR="00A259CB" w:rsidRDefault="00A259CB" w:rsidP="00A259CB">
      <w:pPr>
        <w:pStyle w:val="outpuy"/>
      </w:pPr>
      <w:r>
        <w:t>Author: userb &lt;userb@zippyops.com&gt;</w:t>
      </w:r>
    </w:p>
    <w:p w:rsidR="00A259CB" w:rsidRDefault="00A259CB" w:rsidP="00A259CB">
      <w:pPr>
        <w:pStyle w:val="outpuy"/>
      </w:pPr>
      <w:r>
        <w:t>Date:   Sun Dec 3 02:48:10 2017 -0500</w:t>
      </w:r>
    </w:p>
    <w:p w:rsidR="00A259CB" w:rsidRDefault="00A259CB" w:rsidP="00A259CB">
      <w:pPr>
        <w:pStyle w:val="outpuy"/>
      </w:pPr>
    </w:p>
    <w:p w:rsidR="00A259CB" w:rsidRDefault="00A259CB" w:rsidP="00A259CB">
      <w:pPr>
        <w:pStyle w:val="outpuy"/>
      </w:pPr>
      <w:r>
        <w:t xml:space="preserve">    Added compiled binary</w:t>
      </w:r>
    </w:p>
    <w:p w:rsidR="00D807E2" w:rsidRDefault="00D807E2" w:rsidP="00D807E2">
      <w:r w:rsidRPr="00D807E2">
        <w:t>Let us reset the HEAD pointer.</w:t>
      </w:r>
    </w:p>
    <w:p w:rsidR="00D807E2" w:rsidRDefault="00D807E2" w:rsidP="00D807E2">
      <w:pPr>
        <w:pStyle w:val="outpuy"/>
      </w:pPr>
      <w:r w:rsidRPr="00D807E2">
        <w:t xml:space="preserve">[user-b@gitlab gitlab]$ </w:t>
      </w:r>
      <w:proofErr w:type="gramStart"/>
      <w:r w:rsidRPr="00D807E2">
        <w:t>git</w:t>
      </w:r>
      <w:proofErr w:type="gramEnd"/>
      <w:r w:rsidRPr="00D807E2">
        <w:t xml:space="preserve"> reset --soft HEAD~</w:t>
      </w:r>
    </w:p>
    <w:p w:rsidR="00D807E2" w:rsidRDefault="00D807E2" w:rsidP="00D807E2">
      <w:r w:rsidRPr="00D807E2">
        <w:t>Now, we just reset the HEAD pointer back by one position. Let us check the contents of .git/refs/heads/master file.</w:t>
      </w:r>
    </w:p>
    <w:p w:rsidR="00D807E2" w:rsidRDefault="00D807E2" w:rsidP="00D807E2">
      <w:pPr>
        <w:pStyle w:val="outpuy"/>
      </w:pPr>
      <w:r>
        <w:t xml:space="preserve">[user-b@gitlab gitlab]$ </w:t>
      </w:r>
      <w:proofErr w:type="gramStart"/>
      <w:r>
        <w:t>cat</w:t>
      </w:r>
      <w:proofErr w:type="gramEnd"/>
      <w:r>
        <w:t xml:space="preserve"> .git/refs/heads/master</w:t>
      </w:r>
    </w:p>
    <w:p w:rsidR="00D807E2" w:rsidRDefault="00D807E2" w:rsidP="00D807E2">
      <w:pPr>
        <w:pStyle w:val="outpuy"/>
      </w:pPr>
      <w:r>
        <w:t>fb1c1fd88e068244b96544cf9cb01bce0d97bf51</w:t>
      </w:r>
    </w:p>
    <w:p w:rsidR="00D807E2" w:rsidRDefault="00D807E2" w:rsidP="00D807E2">
      <w:r w:rsidRPr="00D807E2">
        <w:t>Commit ID from file is changed, now verify it by viewing commit messages.</w:t>
      </w:r>
    </w:p>
    <w:p w:rsidR="00D807E2" w:rsidRDefault="00D807E2" w:rsidP="00D807E2">
      <w:pPr>
        <w:pStyle w:val="outpuy"/>
      </w:pPr>
      <w:r>
        <w:t xml:space="preserve">[user-b@gitlab gitlab]$ </w:t>
      </w:r>
      <w:proofErr w:type="gramStart"/>
      <w:r>
        <w:t>git</w:t>
      </w:r>
      <w:proofErr w:type="gramEnd"/>
      <w:r>
        <w:t xml:space="preserve"> log -2</w:t>
      </w:r>
    </w:p>
    <w:p w:rsidR="00D807E2" w:rsidRDefault="00D807E2" w:rsidP="00D807E2">
      <w:pPr>
        <w:pStyle w:val="outpuy"/>
      </w:pPr>
      <w:proofErr w:type="gramStart"/>
      <w:r>
        <w:t>commit</w:t>
      </w:r>
      <w:proofErr w:type="gramEnd"/>
      <w:r>
        <w:t xml:space="preserve"> fb1c1fd88e068244b96544cf9cb01bce0d97bf51</w:t>
      </w:r>
    </w:p>
    <w:p w:rsidR="00D807E2" w:rsidRDefault="00D807E2" w:rsidP="00D807E2">
      <w:pPr>
        <w:pStyle w:val="outpuy"/>
      </w:pPr>
      <w:r>
        <w:t>Author: userb &lt;userb@zippyops.com&gt;</w:t>
      </w:r>
    </w:p>
    <w:p w:rsidR="00D807E2" w:rsidRDefault="00D807E2" w:rsidP="00D807E2">
      <w:pPr>
        <w:pStyle w:val="outpuy"/>
      </w:pPr>
      <w:r>
        <w:t>Date:   Sun Dec 3 02:48:10 2017 -0500</w:t>
      </w:r>
    </w:p>
    <w:p w:rsidR="00D807E2" w:rsidRDefault="00D807E2" w:rsidP="00D807E2">
      <w:pPr>
        <w:pStyle w:val="outpuy"/>
      </w:pPr>
    </w:p>
    <w:p w:rsidR="00D807E2" w:rsidRDefault="00D807E2" w:rsidP="00D807E2">
      <w:pPr>
        <w:pStyle w:val="outpuy"/>
      </w:pPr>
      <w:r>
        <w:t xml:space="preserve">    Added compiled binary</w:t>
      </w:r>
    </w:p>
    <w:p w:rsidR="00D807E2" w:rsidRDefault="00D807E2" w:rsidP="00D807E2">
      <w:pPr>
        <w:pStyle w:val="outpuy"/>
      </w:pPr>
    </w:p>
    <w:p w:rsidR="00D807E2" w:rsidRDefault="00D807E2" w:rsidP="00D807E2">
      <w:pPr>
        <w:pStyle w:val="outpuy"/>
      </w:pPr>
      <w:proofErr w:type="gramStart"/>
      <w:r>
        <w:t>commit</w:t>
      </w:r>
      <w:proofErr w:type="gramEnd"/>
      <w:r>
        <w:t xml:space="preserve"> c3e8a8f3d9b258ab8d739f4b3549998ece04ada6</w:t>
      </w:r>
    </w:p>
    <w:p w:rsidR="00D807E2" w:rsidRDefault="00D807E2" w:rsidP="00D807E2">
      <w:pPr>
        <w:pStyle w:val="outpuy"/>
      </w:pPr>
      <w:r>
        <w:t>Author: Zippyops &lt;32255325+Zippyops@users.noreply.github.com&gt;</w:t>
      </w:r>
    </w:p>
    <w:p w:rsidR="00D807E2" w:rsidRDefault="00D807E2" w:rsidP="00D807E2">
      <w:pPr>
        <w:pStyle w:val="outpuy"/>
      </w:pPr>
      <w:r>
        <w:t>Date:   Sun Dec 3 13:20:04 2017 +0530</w:t>
      </w:r>
    </w:p>
    <w:p w:rsidR="00D807E2" w:rsidRDefault="00D807E2" w:rsidP="00D807E2">
      <w:pPr>
        <w:pStyle w:val="outpuy"/>
      </w:pPr>
    </w:p>
    <w:p w:rsidR="00D807E2" w:rsidRDefault="00D807E2" w:rsidP="00D807E2">
      <w:pPr>
        <w:pStyle w:val="outpuy"/>
      </w:pPr>
      <w:r>
        <w:t xml:space="preserve">    Delete string_operations</w:t>
      </w:r>
    </w:p>
    <w:p w:rsidR="00D807E2" w:rsidRDefault="00D807E2" w:rsidP="00D807E2">
      <w:pPr>
        <w:pStyle w:val="Heading3"/>
      </w:pPr>
      <w:bookmarkStart w:id="27" w:name="_Toc500078114"/>
      <w:r>
        <w:lastRenderedPageBreak/>
        <w:t>mixed</w:t>
      </w:r>
      <w:bookmarkEnd w:id="27"/>
    </w:p>
    <w:p w:rsidR="00D807E2" w:rsidRDefault="00D807E2" w:rsidP="00D807E2">
      <w:r>
        <w:t>Git reset with --mixed option reverts those changes from the staging area that have not been committed yet. It reverts the changes from the staging area only. The actual changes made to the working copy of the file are unaffected. The default Git reset is equivalent to the git reset -- mixed.</w:t>
      </w:r>
    </w:p>
    <w:p w:rsidR="00D807E2" w:rsidRDefault="00D807E2" w:rsidP="00D807E2">
      <w:pPr>
        <w:pStyle w:val="Heading3"/>
      </w:pPr>
      <w:bookmarkStart w:id="28" w:name="_Toc500078115"/>
      <w:r>
        <w:t>hard</w:t>
      </w:r>
      <w:bookmarkEnd w:id="28"/>
    </w:p>
    <w:p w:rsidR="00D807E2" w:rsidRDefault="00D807E2" w:rsidP="00D807E2">
      <w:r>
        <w:t>If you use --hard option with the Git reset command, it will clear the staging area; it will reset the HEAD pointer to the latest commit of the specific commit ID and delete the local file changes too.</w:t>
      </w:r>
    </w:p>
    <w:p w:rsidR="00D807E2" w:rsidRDefault="00D807E2" w:rsidP="00D807E2">
      <w:r>
        <w:t>Let us check the commit ID.</w:t>
      </w:r>
    </w:p>
    <w:p w:rsidR="00D807E2" w:rsidRDefault="00D807E2" w:rsidP="00D807E2">
      <w:pPr>
        <w:pStyle w:val="outpuy"/>
      </w:pPr>
      <w:r>
        <w:t xml:space="preserve">[user-b@gitlab gitlab]$ </w:t>
      </w:r>
      <w:proofErr w:type="gramStart"/>
      <w:r>
        <w:t>pwd</w:t>
      </w:r>
      <w:proofErr w:type="gramEnd"/>
    </w:p>
    <w:p w:rsidR="00D807E2" w:rsidRDefault="00D807E2" w:rsidP="00D807E2">
      <w:pPr>
        <w:pStyle w:val="outpuy"/>
      </w:pPr>
      <w:r>
        <w:t>/home/user-b/user-b_repo/gitlab</w:t>
      </w:r>
    </w:p>
    <w:p w:rsidR="00D807E2" w:rsidRDefault="00D807E2" w:rsidP="00D807E2">
      <w:pPr>
        <w:pStyle w:val="outpuy"/>
      </w:pPr>
      <w:r>
        <w:t xml:space="preserve">[user-b@gitlab gitlab]$ </w:t>
      </w:r>
      <w:proofErr w:type="gramStart"/>
      <w:r>
        <w:t>git</w:t>
      </w:r>
      <w:proofErr w:type="gramEnd"/>
      <w:r>
        <w:t xml:space="preserve"> log -1</w:t>
      </w:r>
    </w:p>
    <w:p w:rsidR="00D807E2" w:rsidRDefault="00D807E2" w:rsidP="00D807E2">
      <w:pPr>
        <w:pStyle w:val="outpuy"/>
      </w:pPr>
      <w:proofErr w:type="gramStart"/>
      <w:r>
        <w:t>commit</w:t>
      </w:r>
      <w:proofErr w:type="gramEnd"/>
      <w:r>
        <w:t xml:space="preserve"> fb1c1fd88e068244b96544cf9cb01bce0d97bf51</w:t>
      </w:r>
    </w:p>
    <w:p w:rsidR="00D807E2" w:rsidRDefault="00D807E2" w:rsidP="00D807E2">
      <w:pPr>
        <w:pStyle w:val="outpuy"/>
      </w:pPr>
      <w:r>
        <w:t>Author: userb &lt;userb@zippyops.com&gt;</w:t>
      </w:r>
    </w:p>
    <w:p w:rsidR="00D807E2" w:rsidRDefault="00D807E2" w:rsidP="00D807E2">
      <w:pPr>
        <w:pStyle w:val="outpuy"/>
      </w:pPr>
      <w:r>
        <w:t>Date:   Sun Dec 3 02:48:10 2017 -0500</w:t>
      </w:r>
    </w:p>
    <w:p w:rsidR="00D807E2" w:rsidRDefault="00D807E2" w:rsidP="00D807E2">
      <w:pPr>
        <w:pStyle w:val="outpuy"/>
      </w:pPr>
    </w:p>
    <w:p w:rsidR="00D807E2" w:rsidRDefault="00D807E2" w:rsidP="00D807E2">
      <w:pPr>
        <w:pStyle w:val="outpuy"/>
      </w:pPr>
      <w:r>
        <w:t xml:space="preserve">    Added compiled binary</w:t>
      </w:r>
    </w:p>
    <w:p w:rsidR="00D807E2" w:rsidRDefault="00D807E2" w:rsidP="00D807E2">
      <w:r>
        <w:t xml:space="preserve">User-b </w:t>
      </w:r>
      <w:r w:rsidRPr="00D807E2">
        <w:t>modified a file by adding single-line comment at the start of file.</w:t>
      </w:r>
    </w:p>
    <w:p w:rsidR="00D807E2" w:rsidRDefault="00D807E2" w:rsidP="00D807E2">
      <w:pPr>
        <w:pStyle w:val="outpuy"/>
      </w:pPr>
      <w:r>
        <w:t xml:space="preserve">[user-b@gitlab gitlab]$ </w:t>
      </w:r>
      <w:proofErr w:type="gramStart"/>
      <w:r>
        <w:t>vi</w:t>
      </w:r>
      <w:proofErr w:type="gramEnd"/>
      <w:r>
        <w:t xml:space="preserve"> src/string_operations.c</w:t>
      </w:r>
    </w:p>
    <w:p w:rsidR="00D807E2" w:rsidRDefault="00D807E2" w:rsidP="00D807E2">
      <w:pPr>
        <w:pStyle w:val="outpuy"/>
      </w:pPr>
      <w:r>
        <w:t xml:space="preserve">[user-b@gitlab gitlab]$ </w:t>
      </w:r>
      <w:proofErr w:type="gramStart"/>
      <w:r>
        <w:t>git</w:t>
      </w:r>
      <w:proofErr w:type="gramEnd"/>
      <w:r>
        <w:t xml:space="preserve"> status -s</w:t>
      </w:r>
    </w:p>
    <w:p w:rsidR="00D807E2" w:rsidRDefault="00D807E2" w:rsidP="00D807E2">
      <w:pPr>
        <w:pStyle w:val="outpuy"/>
      </w:pPr>
      <w:proofErr w:type="gramStart"/>
      <w:r>
        <w:t>D  src</w:t>
      </w:r>
      <w:proofErr w:type="gramEnd"/>
      <w:r>
        <w:t>/string_operations</w:t>
      </w:r>
    </w:p>
    <w:p w:rsidR="00D807E2" w:rsidRDefault="00D807E2" w:rsidP="00D807E2">
      <w:pPr>
        <w:pStyle w:val="outpuy"/>
      </w:pPr>
      <w:r>
        <w:t xml:space="preserve"> M src/string_operations.c</w:t>
      </w:r>
    </w:p>
    <w:p w:rsidR="00D807E2" w:rsidRDefault="00D807E2" w:rsidP="00D807E2">
      <w:pPr>
        <w:pStyle w:val="outpuy"/>
      </w:pPr>
      <w:r>
        <w:t xml:space="preserve">?? </w:t>
      </w:r>
      <w:proofErr w:type="gramStart"/>
      <w:r>
        <w:t>string</w:t>
      </w:r>
      <w:proofErr w:type="gramEnd"/>
    </w:p>
    <w:p w:rsidR="00D807E2" w:rsidRDefault="00D807E2" w:rsidP="00D807E2">
      <w:r>
        <w:t xml:space="preserve">User-b </w:t>
      </w:r>
      <w:r w:rsidRPr="00D807E2">
        <w:t>adds the modified file to the staging area and verifies it with the git status command.</w:t>
      </w:r>
    </w:p>
    <w:p w:rsidR="00D807E2" w:rsidRDefault="00D807E2" w:rsidP="00D807E2">
      <w:pPr>
        <w:pStyle w:val="outpuy"/>
      </w:pPr>
      <w:r>
        <w:t xml:space="preserve">[user-b@gitlab gitlab]$ </w:t>
      </w:r>
      <w:proofErr w:type="gramStart"/>
      <w:r>
        <w:t>git</w:t>
      </w:r>
      <w:proofErr w:type="gramEnd"/>
      <w:r>
        <w:t xml:space="preserve"> add src/string_operations.c</w:t>
      </w:r>
    </w:p>
    <w:p w:rsidR="00D807E2" w:rsidRDefault="00D807E2" w:rsidP="00D807E2">
      <w:pPr>
        <w:pStyle w:val="outpuy"/>
      </w:pPr>
      <w:r>
        <w:t xml:space="preserve">[user-b@gitlab gitlab]$ </w:t>
      </w:r>
      <w:proofErr w:type="gramStart"/>
      <w:r>
        <w:t>git</w:t>
      </w:r>
      <w:proofErr w:type="gramEnd"/>
      <w:r>
        <w:t xml:space="preserve"> status</w:t>
      </w:r>
    </w:p>
    <w:p w:rsidR="00D807E2" w:rsidRDefault="00D807E2" w:rsidP="00D807E2">
      <w:pPr>
        <w:pStyle w:val="outpuy"/>
      </w:pPr>
      <w:r>
        <w:t xml:space="preserve"># </w:t>
      </w:r>
      <w:proofErr w:type="gramStart"/>
      <w:r>
        <w:t>On</w:t>
      </w:r>
      <w:proofErr w:type="gramEnd"/>
      <w:r>
        <w:t xml:space="preserve"> branch master</w:t>
      </w:r>
    </w:p>
    <w:p w:rsidR="00D807E2" w:rsidRDefault="00D807E2" w:rsidP="00D807E2">
      <w:pPr>
        <w:pStyle w:val="outpuy"/>
      </w:pPr>
      <w:r>
        <w:t xml:space="preserve"># </w:t>
      </w:r>
      <w:proofErr w:type="gramStart"/>
      <w:r>
        <w:t>Your</w:t>
      </w:r>
      <w:proofErr w:type="gramEnd"/>
      <w:r>
        <w:t xml:space="preserve"> branch is behind 'origin/master' by 1 commit, and can be fast-forwarded.</w:t>
      </w:r>
    </w:p>
    <w:p w:rsidR="00D807E2" w:rsidRDefault="00D807E2" w:rsidP="00D807E2">
      <w:pPr>
        <w:pStyle w:val="outpuy"/>
      </w:pPr>
      <w:r>
        <w:t>#   (use "git pull" to update your local branch)</w:t>
      </w:r>
    </w:p>
    <w:p w:rsidR="00D807E2" w:rsidRDefault="00D807E2" w:rsidP="00D807E2">
      <w:pPr>
        <w:pStyle w:val="outpuy"/>
      </w:pPr>
      <w:r>
        <w:t>#</w:t>
      </w:r>
    </w:p>
    <w:p w:rsidR="00D807E2" w:rsidRDefault="00D807E2" w:rsidP="00D807E2">
      <w:pPr>
        <w:pStyle w:val="outpuy"/>
      </w:pPr>
      <w:r>
        <w:t># Changes to be committed:</w:t>
      </w:r>
    </w:p>
    <w:p w:rsidR="00D807E2" w:rsidRDefault="00D807E2" w:rsidP="00D807E2">
      <w:pPr>
        <w:pStyle w:val="outpuy"/>
      </w:pPr>
      <w:r>
        <w:t>#   (use "git reset HEAD &lt;file&gt;..." to unstage)</w:t>
      </w:r>
    </w:p>
    <w:p w:rsidR="00D807E2" w:rsidRDefault="00D807E2" w:rsidP="00D807E2">
      <w:pPr>
        <w:pStyle w:val="outpuy"/>
      </w:pPr>
      <w:r>
        <w:t>#</w:t>
      </w:r>
    </w:p>
    <w:p w:rsidR="00D807E2" w:rsidRDefault="00D807E2" w:rsidP="00D807E2">
      <w:pPr>
        <w:pStyle w:val="outpuy"/>
      </w:pPr>
      <w:r>
        <w:t>#       deleted:    src/string_operations</w:t>
      </w:r>
    </w:p>
    <w:p w:rsidR="00D807E2" w:rsidRDefault="00D807E2" w:rsidP="00D807E2">
      <w:pPr>
        <w:pStyle w:val="outpuy"/>
      </w:pPr>
      <w:r>
        <w:t>#       modified:   src/string_operations.c</w:t>
      </w:r>
    </w:p>
    <w:p w:rsidR="00D807E2" w:rsidRDefault="00D807E2" w:rsidP="00D807E2">
      <w:pPr>
        <w:pStyle w:val="outpuy"/>
      </w:pPr>
      <w:r>
        <w:t>#</w:t>
      </w:r>
    </w:p>
    <w:p w:rsidR="00D807E2" w:rsidRDefault="00D807E2" w:rsidP="00D807E2">
      <w:pPr>
        <w:pStyle w:val="outpuy"/>
      </w:pPr>
      <w:r>
        <w:t xml:space="preserve"># </w:t>
      </w:r>
      <w:proofErr w:type="gramStart"/>
      <w:r>
        <w:t>Untracked</w:t>
      </w:r>
      <w:proofErr w:type="gramEnd"/>
      <w:r>
        <w:t xml:space="preserve"> files:</w:t>
      </w:r>
    </w:p>
    <w:p w:rsidR="00D807E2" w:rsidRDefault="00D807E2" w:rsidP="00D807E2">
      <w:pPr>
        <w:pStyle w:val="outpuy"/>
      </w:pPr>
      <w:r>
        <w:t>#   (use "git add &lt;file&gt;..." to include in what will be committed)</w:t>
      </w:r>
    </w:p>
    <w:p w:rsidR="00D807E2" w:rsidRDefault="00D807E2" w:rsidP="00D807E2">
      <w:pPr>
        <w:pStyle w:val="outpuy"/>
      </w:pPr>
      <w:r>
        <w:t>#</w:t>
      </w:r>
    </w:p>
    <w:p w:rsidR="00D807E2" w:rsidRDefault="00D807E2" w:rsidP="00D807E2">
      <w:pPr>
        <w:pStyle w:val="outpuy"/>
      </w:pPr>
      <w:r>
        <w:t xml:space="preserve">#       </w:t>
      </w:r>
      <w:proofErr w:type="gramStart"/>
      <w:r>
        <w:t>string</w:t>
      </w:r>
      <w:proofErr w:type="gramEnd"/>
    </w:p>
    <w:p w:rsidR="00D807E2" w:rsidRDefault="00D807E2" w:rsidP="00D807E2">
      <w:pPr>
        <w:pStyle w:val="outpuy"/>
      </w:pPr>
      <w:r>
        <w:t>[user-b@gitlab gitlab]$</w:t>
      </w:r>
    </w:p>
    <w:p w:rsidR="00D807E2" w:rsidRDefault="00D807E2" w:rsidP="00D807E2">
      <w:r w:rsidRPr="00D807E2">
        <w:t>Git status is showing that the file is present in the staging area. Now, reset HEAD with -- hard option.</w:t>
      </w:r>
    </w:p>
    <w:p w:rsidR="00D807E2" w:rsidRDefault="00D807E2" w:rsidP="00D807E2">
      <w:pPr>
        <w:pStyle w:val="outpuy"/>
      </w:pPr>
      <w:r>
        <w:t xml:space="preserve">[user-b@gitlab gitlab]$ </w:t>
      </w:r>
      <w:proofErr w:type="gramStart"/>
      <w:r>
        <w:t>git</w:t>
      </w:r>
      <w:proofErr w:type="gramEnd"/>
      <w:r>
        <w:t xml:space="preserve"> reset --hard fb1c1fd88e068244b96544cf9cb01bce0d97bf51</w:t>
      </w:r>
    </w:p>
    <w:p w:rsidR="00D807E2" w:rsidRDefault="00D807E2" w:rsidP="00D807E2">
      <w:pPr>
        <w:pStyle w:val="outpuy"/>
      </w:pPr>
      <w:r>
        <w:t>HEAD is now at fb1c1fd Added compiled binary</w:t>
      </w:r>
    </w:p>
    <w:p w:rsidR="00D807E2" w:rsidRDefault="00D807E2" w:rsidP="00D807E2">
      <w:r w:rsidRPr="00D807E2">
        <w:lastRenderedPageBreak/>
        <w:t>Git reset command succeeded, which will revert the file from the staging area as well as remove any local changes made to the file.</w:t>
      </w:r>
    </w:p>
    <w:p w:rsidR="00C83B11" w:rsidRDefault="00C83B11" w:rsidP="00C83B11">
      <w:pPr>
        <w:pStyle w:val="outpuy"/>
      </w:pPr>
      <w:r>
        <w:t xml:space="preserve">[user-b@gitlab gitlab]$ </w:t>
      </w:r>
      <w:proofErr w:type="gramStart"/>
      <w:r>
        <w:t>git</w:t>
      </w:r>
      <w:proofErr w:type="gramEnd"/>
      <w:r>
        <w:t xml:space="preserve"> status -s</w:t>
      </w:r>
    </w:p>
    <w:p w:rsidR="00C83B11" w:rsidRDefault="00C83B11" w:rsidP="00C83B11">
      <w:pPr>
        <w:pStyle w:val="outpuy"/>
      </w:pPr>
      <w:r>
        <w:t xml:space="preserve">?? </w:t>
      </w:r>
      <w:proofErr w:type="gramStart"/>
      <w:r>
        <w:t>string</w:t>
      </w:r>
      <w:proofErr w:type="gramEnd"/>
    </w:p>
    <w:p w:rsidR="00C83B11" w:rsidRDefault="00C83B11" w:rsidP="00C83B11">
      <w:pPr>
        <w:pStyle w:val="outpuy"/>
      </w:pPr>
      <w:r>
        <w:t xml:space="preserve">[user-b@gitlab gitlab]$ </w:t>
      </w:r>
      <w:proofErr w:type="gramStart"/>
      <w:r>
        <w:t>head</w:t>
      </w:r>
      <w:proofErr w:type="gramEnd"/>
      <w:r>
        <w:t xml:space="preserve"> -2 src/string_operations.c</w:t>
      </w:r>
    </w:p>
    <w:p w:rsidR="00C83B11" w:rsidRDefault="00C83B11" w:rsidP="00C83B11">
      <w:pPr>
        <w:pStyle w:val="outpuy"/>
      </w:pPr>
      <w:r>
        <w:t>#include &lt;stdio.h&gt;</w:t>
      </w:r>
    </w:p>
    <w:p w:rsidR="00C83B11" w:rsidRDefault="00C83B11" w:rsidP="00C83B11">
      <w:pPr>
        <w:pStyle w:val="outpuy"/>
      </w:pPr>
    </w:p>
    <w:p w:rsidR="00C83B11" w:rsidRDefault="00C83B11" w:rsidP="00C83B11">
      <w:r w:rsidRPr="00C83B11">
        <w:t>The head command also shows that the reset operation removed the local changes too.</w:t>
      </w:r>
    </w:p>
    <w:p w:rsidR="0056342C" w:rsidRDefault="0056342C" w:rsidP="0056342C">
      <w:pPr>
        <w:pStyle w:val="Heading2"/>
      </w:pPr>
      <w:bookmarkStart w:id="29" w:name="_Toc500078116"/>
      <w:r>
        <w:t>Conclusion</w:t>
      </w:r>
      <w:bookmarkEnd w:id="29"/>
    </w:p>
    <w:p w:rsidR="0056342C" w:rsidRPr="0056342C" w:rsidRDefault="0056342C" w:rsidP="0056342C">
      <w:pPr>
        <w:rPr>
          <w:rFonts w:eastAsia="Times New Roman"/>
          <w:lang w:eastAsia="en-US"/>
        </w:rPr>
      </w:pPr>
      <w:r w:rsidRPr="0056342C">
        <w:rPr>
          <w:rFonts w:eastAsia="Times New Roman"/>
          <w:lang w:eastAsia="en-US"/>
        </w:rPr>
        <w:t>When you modify a file in your repository, the change is initially unstaged. In order to commit it, you must stage it—that is, add it to the index—using </w:t>
      </w:r>
      <w:r w:rsidRPr="0056342C">
        <w:rPr>
          <w:rFonts w:ascii="Consolas" w:eastAsia="Times New Roman" w:hAnsi="Consolas" w:cs="Courier New"/>
          <w:sz w:val="20"/>
          <w:szCs w:val="20"/>
          <w:bdr w:val="none" w:sz="0" w:space="0" w:color="auto" w:frame="1"/>
          <w:shd w:val="clear" w:color="auto" w:fill="EFF0F1"/>
          <w:lang w:eastAsia="en-US"/>
        </w:rPr>
        <w:t>git add</w:t>
      </w:r>
      <w:r w:rsidRPr="0056342C">
        <w:rPr>
          <w:rFonts w:eastAsia="Times New Roman"/>
          <w:lang w:eastAsia="en-US"/>
        </w:rPr>
        <w:t>. When you make a commit, the changes that are committed are those that have been added to the index.</w:t>
      </w:r>
    </w:p>
    <w:p w:rsidR="0056342C" w:rsidRPr="0056342C" w:rsidRDefault="0056342C" w:rsidP="0056342C">
      <w:pPr>
        <w:rPr>
          <w:rFonts w:eastAsia="Times New Roman"/>
          <w:lang w:eastAsia="en-US"/>
        </w:rPr>
      </w:pPr>
      <w:proofErr w:type="gramStart"/>
      <w:r w:rsidRPr="0056342C">
        <w:rPr>
          <w:rFonts w:ascii="Consolas" w:eastAsia="Times New Roman" w:hAnsi="Consolas" w:cs="Courier New"/>
          <w:sz w:val="20"/>
          <w:szCs w:val="20"/>
          <w:bdr w:val="none" w:sz="0" w:space="0" w:color="auto" w:frame="1"/>
          <w:shd w:val="clear" w:color="auto" w:fill="EFF0F1"/>
          <w:lang w:eastAsia="en-US"/>
        </w:rPr>
        <w:t>git</w:t>
      </w:r>
      <w:proofErr w:type="gramEnd"/>
      <w:r w:rsidRPr="0056342C">
        <w:rPr>
          <w:rFonts w:ascii="Consolas" w:eastAsia="Times New Roman" w:hAnsi="Consolas" w:cs="Courier New"/>
          <w:sz w:val="20"/>
          <w:szCs w:val="20"/>
          <w:bdr w:val="none" w:sz="0" w:space="0" w:color="auto" w:frame="1"/>
          <w:shd w:val="clear" w:color="auto" w:fill="EFF0F1"/>
          <w:lang w:eastAsia="en-US"/>
        </w:rPr>
        <w:t xml:space="preserve"> reset</w:t>
      </w:r>
      <w:r w:rsidRPr="0056342C">
        <w:rPr>
          <w:rFonts w:eastAsia="Times New Roman"/>
          <w:lang w:eastAsia="en-US"/>
        </w:rPr>
        <w:t> changes, at minimum, where the current branch (</w:t>
      </w:r>
      <w:r w:rsidRPr="0056342C">
        <w:rPr>
          <w:rFonts w:ascii="Consolas" w:eastAsia="Times New Roman" w:hAnsi="Consolas" w:cs="Courier New"/>
          <w:sz w:val="20"/>
          <w:szCs w:val="20"/>
          <w:bdr w:val="none" w:sz="0" w:space="0" w:color="auto" w:frame="1"/>
          <w:shd w:val="clear" w:color="auto" w:fill="EFF0F1"/>
          <w:lang w:eastAsia="en-US"/>
        </w:rPr>
        <w:t>HEAD</w:t>
      </w:r>
      <w:r w:rsidRPr="0056342C">
        <w:rPr>
          <w:rFonts w:eastAsia="Times New Roman"/>
          <w:lang w:eastAsia="en-US"/>
        </w:rPr>
        <w:t>) is pointing. The difference between </w:t>
      </w:r>
      <w:r w:rsidRPr="0056342C">
        <w:rPr>
          <w:rFonts w:ascii="Consolas" w:eastAsia="Times New Roman" w:hAnsi="Consolas" w:cs="Courier New"/>
          <w:sz w:val="20"/>
          <w:szCs w:val="20"/>
          <w:bdr w:val="none" w:sz="0" w:space="0" w:color="auto" w:frame="1"/>
          <w:shd w:val="clear" w:color="auto" w:fill="EFF0F1"/>
          <w:lang w:eastAsia="en-US"/>
        </w:rPr>
        <w:t>--mixed</w:t>
      </w:r>
      <w:r w:rsidRPr="0056342C">
        <w:rPr>
          <w:rFonts w:eastAsia="Times New Roman"/>
          <w:lang w:eastAsia="en-US"/>
        </w:rPr>
        <w:t> and </w:t>
      </w:r>
      <w:r w:rsidRPr="0056342C">
        <w:rPr>
          <w:rFonts w:ascii="Consolas" w:eastAsia="Times New Roman" w:hAnsi="Consolas" w:cs="Courier New"/>
          <w:sz w:val="20"/>
          <w:szCs w:val="20"/>
          <w:bdr w:val="none" w:sz="0" w:space="0" w:color="auto" w:frame="1"/>
          <w:shd w:val="clear" w:color="auto" w:fill="EFF0F1"/>
          <w:lang w:eastAsia="en-US"/>
        </w:rPr>
        <w:t>--soft</w:t>
      </w:r>
      <w:r w:rsidRPr="0056342C">
        <w:rPr>
          <w:rFonts w:eastAsia="Times New Roman"/>
          <w:lang w:eastAsia="en-US"/>
        </w:rPr>
        <w:t> is whether or not your index is also modified. So, if we're on branch </w:t>
      </w:r>
      <w:r w:rsidRPr="0056342C">
        <w:rPr>
          <w:rFonts w:ascii="Consolas" w:eastAsia="Times New Roman" w:hAnsi="Consolas" w:cs="Courier New"/>
          <w:sz w:val="20"/>
          <w:szCs w:val="20"/>
          <w:bdr w:val="none" w:sz="0" w:space="0" w:color="auto" w:frame="1"/>
          <w:shd w:val="clear" w:color="auto" w:fill="EFF0F1"/>
          <w:lang w:eastAsia="en-US"/>
        </w:rPr>
        <w:t>master</w:t>
      </w:r>
      <w:r w:rsidRPr="0056342C">
        <w:rPr>
          <w:rFonts w:eastAsia="Times New Roman"/>
          <w:lang w:eastAsia="en-US"/>
        </w:rPr>
        <w:t> with this series of commits:</w:t>
      </w:r>
    </w:p>
    <w:p w:rsidR="0056342C" w:rsidRPr="0056342C" w:rsidRDefault="0056342C" w:rsidP="0056342C">
      <w:pPr>
        <w:rPr>
          <w:rFonts w:ascii="Consolas" w:eastAsia="Times New Roman" w:hAnsi="Consolas" w:cs="Courier New"/>
          <w:sz w:val="20"/>
          <w:szCs w:val="20"/>
          <w:bdr w:val="none" w:sz="0" w:space="0" w:color="auto" w:frame="1"/>
          <w:shd w:val="clear" w:color="auto" w:fill="EFF0F1"/>
          <w:lang w:eastAsia="en-US"/>
        </w:rPr>
      </w:pPr>
      <w:r w:rsidRPr="0056342C">
        <w:rPr>
          <w:rFonts w:ascii="Consolas" w:eastAsia="Times New Roman" w:hAnsi="Consolas" w:cs="Courier New"/>
          <w:sz w:val="20"/>
          <w:szCs w:val="20"/>
          <w:bdr w:val="none" w:sz="0" w:space="0" w:color="auto" w:frame="1"/>
          <w:shd w:val="clear" w:color="auto" w:fill="EFF0F1"/>
          <w:lang w:eastAsia="en-US"/>
        </w:rPr>
        <w:t>- A - B - C (master)</w:t>
      </w:r>
    </w:p>
    <w:p w:rsidR="0056342C" w:rsidRPr="0056342C" w:rsidRDefault="0056342C" w:rsidP="0056342C">
      <w:pPr>
        <w:rPr>
          <w:rFonts w:eastAsia="Times New Roman"/>
          <w:lang w:eastAsia="en-US"/>
        </w:rPr>
      </w:pPr>
      <w:r w:rsidRPr="0056342C">
        <w:rPr>
          <w:rFonts w:ascii="Consolas" w:eastAsia="Times New Roman" w:hAnsi="Consolas" w:cs="Courier New"/>
          <w:sz w:val="20"/>
          <w:szCs w:val="20"/>
          <w:bdr w:val="none" w:sz="0" w:space="0" w:color="auto" w:frame="1"/>
          <w:shd w:val="clear" w:color="auto" w:fill="EFF0F1"/>
          <w:lang w:eastAsia="en-US"/>
        </w:rPr>
        <w:t>HEAD</w:t>
      </w:r>
      <w:r w:rsidRPr="0056342C">
        <w:rPr>
          <w:rFonts w:eastAsia="Times New Roman"/>
          <w:lang w:eastAsia="en-US"/>
        </w:rPr>
        <w:t>points to </w:t>
      </w:r>
      <w:r w:rsidRPr="0056342C">
        <w:rPr>
          <w:rFonts w:ascii="Consolas" w:eastAsia="Times New Roman" w:hAnsi="Consolas" w:cs="Courier New"/>
          <w:sz w:val="20"/>
          <w:szCs w:val="20"/>
          <w:bdr w:val="none" w:sz="0" w:space="0" w:color="auto" w:frame="1"/>
          <w:shd w:val="clear" w:color="auto" w:fill="EFF0F1"/>
          <w:lang w:eastAsia="en-US"/>
        </w:rPr>
        <w:t>C</w:t>
      </w:r>
      <w:r w:rsidRPr="0056342C">
        <w:rPr>
          <w:rFonts w:eastAsia="Times New Roman"/>
          <w:lang w:eastAsia="en-US"/>
        </w:rPr>
        <w:t> and the index matches </w:t>
      </w:r>
      <w:r w:rsidRPr="0056342C">
        <w:rPr>
          <w:rFonts w:ascii="Consolas" w:eastAsia="Times New Roman" w:hAnsi="Consolas" w:cs="Courier New"/>
          <w:sz w:val="20"/>
          <w:szCs w:val="20"/>
          <w:bdr w:val="none" w:sz="0" w:space="0" w:color="auto" w:frame="1"/>
          <w:shd w:val="clear" w:color="auto" w:fill="EFF0F1"/>
          <w:lang w:eastAsia="en-US"/>
        </w:rPr>
        <w:t>C</w:t>
      </w:r>
      <w:r w:rsidRPr="0056342C">
        <w:rPr>
          <w:rFonts w:eastAsia="Times New Roman"/>
          <w:lang w:eastAsia="en-US"/>
        </w:rPr>
        <w:t>.</w:t>
      </w:r>
    </w:p>
    <w:p w:rsidR="0056342C" w:rsidRPr="0056342C" w:rsidRDefault="0056342C" w:rsidP="0056342C">
      <w:pPr>
        <w:rPr>
          <w:rFonts w:eastAsia="Times New Roman"/>
          <w:lang w:eastAsia="en-US"/>
        </w:rPr>
      </w:pPr>
      <w:r w:rsidRPr="0056342C">
        <w:rPr>
          <w:rFonts w:eastAsia="Times New Roman"/>
          <w:lang w:eastAsia="en-US"/>
        </w:rPr>
        <w:t>When we run </w:t>
      </w:r>
      <w:r w:rsidRPr="0056342C">
        <w:rPr>
          <w:rFonts w:ascii="Consolas" w:eastAsia="Times New Roman" w:hAnsi="Consolas" w:cs="Courier New"/>
          <w:sz w:val="20"/>
          <w:szCs w:val="20"/>
          <w:bdr w:val="none" w:sz="0" w:space="0" w:color="auto" w:frame="1"/>
          <w:shd w:val="clear" w:color="auto" w:fill="EFF0F1"/>
          <w:lang w:eastAsia="en-US"/>
        </w:rPr>
        <w:t>git reset --soft B</w:t>
      </w:r>
      <w:r w:rsidRPr="0056342C">
        <w:rPr>
          <w:rFonts w:eastAsia="Times New Roman"/>
          <w:lang w:eastAsia="en-US"/>
        </w:rPr>
        <w:t>, </w:t>
      </w:r>
      <w:r w:rsidRPr="0056342C">
        <w:rPr>
          <w:rFonts w:ascii="Consolas" w:eastAsia="Times New Roman" w:hAnsi="Consolas" w:cs="Courier New"/>
          <w:sz w:val="20"/>
          <w:szCs w:val="20"/>
          <w:bdr w:val="none" w:sz="0" w:space="0" w:color="auto" w:frame="1"/>
          <w:shd w:val="clear" w:color="auto" w:fill="EFF0F1"/>
          <w:lang w:eastAsia="en-US"/>
        </w:rPr>
        <w:t>master</w:t>
      </w:r>
      <w:r w:rsidRPr="0056342C">
        <w:rPr>
          <w:rFonts w:eastAsia="Times New Roman"/>
          <w:lang w:eastAsia="en-US"/>
        </w:rPr>
        <w:t> (and thus </w:t>
      </w:r>
      <w:r w:rsidRPr="0056342C">
        <w:rPr>
          <w:rFonts w:ascii="Consolas" w:eastAsia="Times New Roman" w:hAnsi="Consolas" w:cs="Courier New"/>
          <w:sz w:val="20"/>
          <w:szCs w:val="20"/>
          <w:bdr w:val="none" w:sz="0" w:space="0" w:color="auto" w:frame="1"/>
          <w:shd w:val="clear" w:color="auto" w:fill="EFF0F1"/>
          <w:lang w:eastAsia="en-US"/>
        </w:rPr>
        <w:t>HEAD</w:t>
      </w:r>
      <w:r w:rsidRPr="0056342C">
        <w:rPr>
          <w:rFonts w:eastAsia="Times New Roman"/>
          <w:lang w:eastAsia="en-US"/>
        </w:rPr>
        <w:t>) now points to </w:t>
      </w:r>
      <w:r w:rsidRPr="0056342C">
        <w:rPr>
          <w:rFonts w:ascii="Consolas" w:eastAsia="Times New Roman" w:hAnsi="Consolas" w:cs="Courier New"/>
          <w:sz w:val="20"/>
          <w:szCs w:val="20"/>
          <w:bdr w:val="none" w:sz="0" w:space="0" w:color="auto" w:frame="1"/>
          <w:shd w:val="clear" w:color="auto" w:fill="EFF0F1"/>
          <w:lang w:eastAsia="en-US"/>
        </w:rPr>
        <w:t>B</w:t>
      </w:r>
      <w:r w:rsidRPr="0056342C">
        <w:rPr>
          <w:rFonts w:eastAsia="Times New Roman"/>
          <w:lang w:eastAsia="en-US"/>
        </w:rPr>
        <w:t>, but the index still has the changes from </w:t>
      </w:r>
      <w:r w:rsidRPr="0056342C">
        <w:rPr>
          <w:rFonts w:ascii="Consolas" w:eastAsia="Times New Roman" w:hAnsi="Consolas" w:cs="Courier New"/>
          <w:sz w:val="20"/>
          <w:szCs w:val="20"/>
          <w:bdr w:val="none" w:sz="0" w:space="0" w:color="auto" w:frame="1"/>
          <w:shd w:val="clear" w:color="auto" w:fill="EFF0F1"/>
          <w:lang w:eastAsia="en-US"/>
        </w:rPr>
        <w:t>C</w:t>
      </w:r>
      <w:r w:rsidRPr="0056342C">
        <w:rPr>
          <w:rFonts w:eastAsia="Times New Roman"/>
          <w:lang w:eastAsia="en-US"/>
        </w:rPr>
        <w:t>; </w:t>
      </w:r>
      <w:r w:rsidRPr="0056342C">
        <w:rPr>
          <w:rFonts w:ascii="Consolas" w:eastAsia="Times New Roman" w:hAnsi="Consolas" w:cs="Courier New"/>
          <w:sz w:val="20"/>
          <w:szCs w:val="20"/>
          <w:bdr w:val="none" w:sz="0" w:space="0" w:color="auto" w:frame="1"/>
          <w:shd w:val="clear" w:color="auto" w:fill="EFF0F1"/>
          <w:lang w:eastAsia="en-US"/>
        </w:rPr>
        <w:t>git status</w:t>
      </w:r>
      <w:r w:rsidRPr="0056342C">
        <w:rPr>
          <w:rFonts w:eastAsia="Times New Roman"/>
          <w:lang w:eastAsia="en-US"/>
        </w:rPr>
        <w:t> will show them as staged. So if we run </w:t>
      </w:r>
      <w:r w:rsidRPr="0056342C">
        <w:rPr>
          <w:rFonts w:ascii="Consolas" w:eastAsia="Times New Roman" w:hAnsi="Consolas" w:cs="Courier New"/>
          <w:sz w:val="20"/>
          <w:szCs w:val="20"/>
          <w:bdr w:val="none" w:sz="0" w:space="0" w:color="auto" w:frame="1"/>
          <w:shd w:val="clear" w:color="auto" w:fill="EFF0F1"/>
          <w:lang w:eastAsia="en-US"/>
        </w:rPr>
        <w:t>git commit</w:t>
      </w:r>
      <w:r w:rsidRPr="0056342C">
        <w:rPr>
          <w:rFonts w:eastAsia="Times New Roman"/>
          <w:lang w:eastAsia="en-US"/>
        </w:rPr>
        <w:t> at this point, we'll get a new commit with the same changes as </w:t>
      </w:r>
      <w:r w:rsidRPr="0056342C">
        <w:rPr>
          <w:rFonts w:ascii="Consolas" w:eastAsia="Times New Roman" w:hAnsi="Consolas" w:cs="Courier New"/>
          <w:sz w:val="20"/>
          <w:szCs w:val="20"/>
          <w:bdr w:val="none" w:sz="0" w:space="0" w:color="auto" w:frame="1"/>
          <w:shd w:val="clear" w:color="auto" w:fill="EFF0F1"/>
          <w:lang w:eastAsia="en-US"/>
        </w:rPr>
        <w:t>C</w:t>
      </w:r>
      <w:r w:rsidRPr="0056342C">
        <w:rPr>
          <w:rFonts w:eastAsia="Times New Roman"/>
          <w:lang w:eastAsia="en-US"/>
        </w:rPr>
        <w:t>.</w:t>
      </w:r>
    </w:p>
    <w:p w:rsidR="0056342C" w:rsidRPr="0056342C" w:rsidRDefault="0056342C" w:rsidP="0056342C">
      <w:pPr>
        <w:rPr>
          <w:rFonts w:eastAsia="Times New Roman"/>
          <w:lang w:eastAsia="en-US"/>
        </w:rPr>
      </w:pPr>
      <w:r w:rsidRPr="0056342C">
        <w:rPr>
          <w:rFonts w:eastAsia="Times New Roman"/>
          <w:lang w:eastAsia="en-US"/>
        </w:rPr>
        <w:t>Okay, so starting from here again:</w:t>
      </w:r>
    </w:p>
    <w:p w:rsidR="0056342C" w:rsidRPr="0056342C" w:rsidRDefault="0056342C" w:rsidP="0056342C">
      <w:pPr>
        <w:rPr>
          <w:rFonts w:ascii="Consolas" w:eastAsia="Times New Roman" w:hAnsi="Consolas" w:cs="Courier New"/>
          <w:sz w:val="20"/>
          <w:szCs w:val="20"/>
          <w:bdr w:val="none" w:sz="0" w:space="0" w:color="auto" w:frame="1"/>
          <w:shd w:val="clear" w:color="auto" w:fill="EFF0F1"/>
          <w:lang w:eastAsia="en-US"/>
        </w:rPr>
      </w:pPr>
      <w:r w:rsidRPr="0056342C">
        <w:rPr>
          <w:rFonts w:ascii="Consolas" w:eastAsia="Times New Roman" w:hAnsi="Consolas" w:cs="Courier New"/>
          <w:sz w:val="20"/>
          <w:szCs w:val="20"/>
          <w:bdr w:val="none" w:sz="0" w:space="0" w:color="auto" w:frame="1"/>
          <w:shd w:val="clear" w:color="auto" w:fill="EFF0F1"/>
          <w:lang w:eastAsia="en-US"/>
        </w:rPr>
        <w:t>- A - B - C (master)</w:t>
      </w:r>
    </w:p>
    <w:p w:rsidR="0056342C" w:rsidRDefault="0056342C" w:rsidP="0056342C">
      <w:pPr>
        <w:rPr>
          <w:rFonts w:eastAsia="Times New Roman"/>
          <w:lang w:eastAsia="en-US"/>
        </w:rPr>
      </w:pPr>
      <w:r w:rsidRPr="0056342C">
        <w:rPr>
          <w:rFonts w:eastAsia="Times New Roman"/>
          <w:lang w:eastAsia="en-US"/>
        </w:rPr>
        <w:t>Now let's do </w:t>
      </w:r>
      <w:r w:rsidRPr="0056342C">
        <w:rPr>
          <w:rFonts w:ascii="Consolas" w:eastAsia="Times New Roman" w:hAnsi="Consolas" w:cs="Courier New"/>
          <w:sz w:val="20"/>
          <w:szCs w:val="20"/>
          <w:bdr w:val="none" w:sz="0" w:space="0" w:color="auto" w:frame="1"/>
          <w:shd w:val="clear" w:color="auto" w:fill="EFF0F1"/>
          <w:lang w:eastAsia="en-US"/>
        </w:rPr>
        <w:t>git reset --mixed B</w:t>
      </w:r>
      <w:r w:rsidRPr="0056342C">
        <w:rPr>
          <w:rFonts w:eastAsia="Times New Roman"/>
          <w:lang w:eastAsia="en-US"/>
        </w:rPr>
        <w:t>. (Note: </w:t>
      </w:r>
      <w:r w:rsidRPr="0056342C">
        <w:rPr>
          <w:rFonts w:ascii="Consolas" w:eastAsia="Times New Roman" w:hAnsi="Consolas" w:cs="Courier New"/>
          <w:sz w:val="20"/>
          <w:szCs w:val="20"/>
          <w:bdr w:val="none" w:sz="0" w:space="0" w:color="auto" w:frame="1"/>
          <w:shd w:val="clear" w:color="auto" w:fill="EFF0F1"/>
          <w:lang w:eastAsia="en-US"/>
        </w:rPr>
        <w:t>--mixed</w:t>
      </w:r>
      <w:r w:rsidRPr="0056342C">
        <w:rPr>
          <w:rFonts w:eastAsia="Times New Roman"/>
          <w:lang w:eastAsia="en-US"/>
        </w:rPr>
        <w:t> is the default option). Once again, </w:t>
      </w:r>
      <w:r w:rsidRPr="0056342C">
        <w:rPr>
          <w:rFonts w:ascii="Consolas" w:eastAsia="Times New Roman" w:hAnsi="Consolas" w:cs="Courier New"/>
          <w:sz w:val="20"/>
          <w:szCs w:val="20"/>
          <w:bdr w:val="none" w:sz="0" w:space="0" w:color="auto" w:frame="1"/>
          <w:shd w:val="clear" w:color="auto" w:fill="EFF0F1"/>
          <w:lang w:eastAsia="en-US"/>
        </w:rPr>
        <w:t>master</w:t>
      </w:r>
      <w:r w:rsidRPr="0056342C">
        <w:rPr>
          <w:rFonts w:eastAsia="Times New Roman"/>
          <w:lang w:eastAsia="en-US"/>
        </w:rPr>
        <w:t> and </w:t>
      </w:r>
      <w:r w:rsidRPr="0056342C">
        <w:rPr>
          <w:rFonts w:ascii="Consolas" w:eastAsia="Times New Roman" w:hAnsi="Consolas" w:cs="Courier New"/>
          <w:sz w:val="20"/>
          <w:szCs w:val="20"/>
          <w:bdr w:val="none" w:sz="0" w:space="0" w:color="auto" w:frame="1"/>
          <w:shd w:val="clear" w:color="auto" w:fill="EFF0F1"/>
          <w:lang w:eastAsia="en-US"/>
        </w:rPr>
        <w:t>HEAD</w:t>
      </w:r>
      <w:r w:rsidRPr="0056342C">
        <w:rPr>
          <w:rFonts w:eastAsia="Times New Roman"/>
          <w:lang w:eastAsia="en-US"/>
        </w:rPr>
        <w:t> point to B, but this time the index is also modified to match </w:t>
      </w:r>
      <w:r w:rsidRPr="0056342C">
        <w:rPr>
          <w:rFonts w:ascii="Consolas" w:eastAsia="Times New Roman" w:hAnsi="Consolas" w:cs="Courier New"/>
          <w:sz w:val="20"/>
          <w:szCs w:val="20"/>
          <w:bdr w:val="none" w:sz="0" w:space="0" w:color="auto" w:frame="1"/>
          <w:shd w:val="clear" w:color="auto" w:fill="EFF0F1"/>
          <w:lang w:eastAsia="en-US"/>
        </w:rPr>
        <w:t>B</w:t>
      </w:r>
      <w:r w:rsidRPr="0056342C">
        <w:rPr>
          <w:rFonts w:eastAsia="Times New Roman"/>
          <w:lang w:eastAsia="en-US"/>
        </w:rPr>
        <w:t>. If we run </w:t>
      </w:r>
      <w:r w:rsidRPr="0056342C">
        <w:rPr>
          <w:rFonts w:ascii="Consolas" w:eastAsia="Times New Roman" w:hAnsi="Consolas" w:cs="Courier New"/>
          <w:sz w:val="20"/>
          <w:szCs w:val="20"/>
          <w:bdr w:val="none" w:sz="0" w:space="0" w:color="auto" w:frame="1"/>
          <w:shd w:val="clear" w:color="auto" w:fill="EFF0F1"/>
          <w:lang w:eastAsia="en-US"/>
        </w:rPr>
        <w:t>git commit</w:t>
      </w:r>
      <w:r w:rsidRPr="0056342C">
        <w:rPr>
          <w:rFonts w:eastAsia="Times New Roman"/>
          <w:lang w:eastAsia="en-US"/>
        </w:rPr>
        <w:t> at this point, nothing will happen since the index matches </w:t>
      </w:r>
      <w:r w:rsidRPr="0056342C">
        <w:rPr>
          <w:rFonts w:ascii="Consolas" w:eastAsia="Times New Roman" w:hAnsi="Consolas" w:cs="Courier New"/>
          <w:sz w:val="20"/>
          <w:szCs w:val="20"/>
          <w:bdr w:val="none" w:sz="0" w:space="0" w:color="auto" w:frame="1"/>
          <w:shd w:val="clear" w:color="auto" w:fill="EFF0F1"/>
          <w:lang w:eastAsia="en-US"/>
        </w:rPr>
        <w:t>HEAD</w:t>
      </w:r>
      <w:r w:rsidRPr="0056342C">
        <w:rPr>
          <w:rFonts w:eastAsia="Times New Roman"/>
          <w:lang w:eastAsia="en-US"/>
        </w:rPr>
        <w:t>. We still have the changes in the working directory, but since they're not in the index, </w:t>
      </w:r>
      <w:r w:rsidRPr="0056342C">
        <w:rPr>
          <w:rFonts w:ascii="Consolas" w:eastAsia="Times New Roman" w:hAnsi="Consolas" w:cs="Courier New"/>
          <w:sz w:val="20"/>
          <w:szCs w:val="20"/>
          <w:bdr w:val="none" w:sz="0" w:space="0" w:color="auto" w:frame="1"/>
          <w:shd w:val="clear" w:color="auto" w:fill="EFF0F1"/>
          <w:lang w:eastAsia="en-US"/>
        </w:rPr>
        <w:t>git status</w:t>
      </w:r>
      <w:r w:rsidRPr="0056342C">
        <w:rPr>
          <w:rFonts w:eastAsia="Times New Roman"/>
          <w:lang w:eastAsia="en-US"/>
        </w:rPr>
        <w:t> shows them as unstaged. To commit them, you would </w:t>
      </w:r>
      <w:r w:rsidRPr="0056342C">
        <w:rPr>
          <w:rFonts w:ascii="Consolas" w:eastAsia="Times New Roman" w:hAnsi="Consolas" w:cs="Courier New"/>
          <w:sz w:val="20"/>
          <w:szCs w:val="20"/>
          <w:bdr w:val="none" w:sz="0" w:space="0" w:color="auto" w:frame="1"/>
          <w:shd w:val="clear" w:color="auto" w:fill="EFF0F1"/>
          <w:lang w:eastAsia="en-US"/>
        </w:rPr>
        <w:t>git add</w:t>
      </w:r>
      <w:r w:rsidRPr="0056342C">
        <w:rPr>
          <w:rFonts w:eastAsia="Times New Roman"/>
          <w:lang w:eastAsia="en-US"/>
        </w:rPr>
        <w:t> and then commit as usual.</w:t>
      </w:r>
    </w:p>
    <w:p w:rsidR="0056342C" w:rsidRDefault="0056342C" w:rsidP="0056342C">
      <w:pPr>
        <w:rPr>
          <w:rFonts w:eastAsia="Times New Roman"/>
          <w:lang w:eastAsia="en-US"/>
        </w:rPr>
      </w:pPr>
      <w:r w:rsidRPr="0056342C">
        <w:rPr>
          <w:rFonts w:eastAsia="Times New Roman"/>
          <w:lang w:eastAsia="en-US"/>
        </w:rPr>
        <w:t>And finally, </w:t>
      </w:r>
      <w:r w:rsidRPr="0056342C">
        <w:rPr>
          <w:rFonts w:ascii="Consolas" w:eastAsia="Times New Roman" w:hAnsi="Consolas" w:cs="Courier New"/>
          <w:sz w:val="20"/>
          <w:szCs w:val="20"/>
          <w:bdr w:val="none" w:sz="0" w:space="0" w:color="auto" w:frame="1"/>
          <w:shd w:val="clear" w:color="auto" w:fill="EFF0F1"/>
          <w:lang w:eastAsia="en-US"/>
        </w:rPr>
        <w:t>--hard</w:t>
      </w:r>
      <w:r w:rsidRPr="0056342C">
        <w:rPr>
          <w:rFonts w:eastAsia="Times New Roman"/>
          <w:lang w:eastAsia="en-US"/>
        </w:rPr>
        <w:t> is the same as </w:t>
      </w:r>
      <w:r w:rsidRPr="0056342C">
        <w:rPr>
          <w:rFonts w:ascii="Consolas" w:eastAsia="Times New Roman" w:hAnsi="Consolas" w:cs="Courier New"/>
          <w:sz w:val="20"/>
          <w:szCs w:val="20"/>
          <w:bdr w:val="none" w:sz="0" w:space="0" w:color="auto" w:frame="1"/>
          <w:shd w:val="clear" w:color="auto" w:fill="EFF0F1"/>
          <w:lang w:eastAsia="en-US"/>
        </w:rPr>
        <w:t>--mixed</w:t>
      </w:r>
      <w:r w:rsidRPr="0056342C">
        <w:rPr>
          <w:rFonts w:eastAsia="Times New Roman"/>
          <w:lang w:eastAsia="en-US"/>
        </w:rPr>
        <w:t> (it changes your </w:t>
      </w:r>
      <w:r w:rsidRPr="0056342C">
        <w:rPr>
          <w:rFonts w:ascii="Consolas" w:eastAsia="Times New Roman" w:hAnsi="Consolas" w:cs="Courier New"/>
          <w:sz w:val="20"/>
          <w:szCs w:val="20"/>
          <w:bdr w:val="none" w:sz="0" w:space="0" w:color="auto" w:frame="1"/>
          <w:shd w:val="clear" w:color="auto" w:fill="EFF0F1"/>
          <w:lang w:eastAsia="en-US"/>
        </w:rPr>
        <w:t>HEAD</w:t>
      </w:r>
      <w:r w:rsidRPr="0056342C">
        <w:rPr>
          <w:rFonts w:eastAsia="Times New Roman"/>
          <w:lang w:eastAsia="en-US"/>
        </w:rPr>
        <w:t> and index), except that </w:t>
      </w:r>
      <w:r w:rsidRPr="0056342C">
        <w:rPr>
          <w:rFonts w:ascii="Consolas" w:eastAsia="Times New Roman" w:hAnsi="Consolas" w:cs="Courier New"/>
          <w:sz w:val="20"/>
          <w:szCs w:val="20"/>
          <w:bdr w:val="none" w:sz="0" w:space="0" w:color="auto" w:frame="1"/>
          <w:shd w:val="clear" w:color="auto" w:fill="EFF0F1"/>
          <w:lang w:eastAsia="en-US"/>
        </w:rPr>
        <w:t>--hard</w:t>
      </w:r>
      <w:r w:rsidRPr="0056342C">
        <w:rPr>
          <w:rFonts w:eastAsia="Times New Roman"/>
          <w:lang w:eastAsia="en-US"/>
        </w:rPr>
        <w:t> also modifies your working directory. If we're at </w:t>
      </w:r>
      <w:r w:rsidRPr="0056342C">
        <w:rPr>
          <w:rFonts w:ascii="Consolas" w:eastAsia="Times New Roman" w:hAnsi="Consolas" w:cs="Courier New"/>
          <w:sz w:val="20"/>
          <w:szCs w:val="20"/>
          <w:bdr w:val="none" w:sz="0" w:space="0" w:color="auto" w:frame="1"/>
          <w:shd w:val="clear" w:color="auto" w:fill="EFF0F1"/>
          <w:lang w:eastAsia="en-US"/>
        </w:rPr>
        <w:t>C</w:t>
      </w:r>
      <w:r w:rsidRPr="0056342C">
        <w:rPr>
          <w:rFonts w:eastAsia="Times New Roman"/>
          <w:lang w:eastAsia="en-US"/>
        </w:rPr>
        <w:t> and run </w:t>
      </w:r>
      <w:r w:rsidRPr="0056342C">
        <w:rPr>
          <w:rFonts w:ascii="Consolas" w:eastAsia="Times New Roman" w:hAnsi="Consolas" w:cs="Courier New"/>
          <w:sz w:val="20"/>
          <w:szCs w:val="20"/>
          <w:bdr w:val="none" w:sz="0" w:space="0" w:color="auto" w:frame="1"/>
          <w:shd w:val="clear" w:color="auto" w:fill="EFF0F1"/>
          <w:lang w:eastAsia="en-US"/>
        </w:rPr>
        <w:t>git reset --hard B</w:t>
      </w:r>
      <w:r w:rsidRPr="0056342C">
        <w:rPr>
          <w:rFonts w:eastAsia="Times New Roman"/>
          <w:lang w:eastAsia="en-US"/>
        </w:rPr>
        <w:t>, then the changes added in </w:t>
      </w:r>
      <w:r w:rsidRPr="0056342C">
        <w:rPr>
          <w:rFonts w:ascii="Consolas" w:eastAsia="Times New Roman" w:hAnsi="Consolas" w:cs="Courier New"/>
          <w:sz w:val="20"/>
          <w:szCs w:val="20"/>
          <w:bdr w:val="none" w:sz="0" w:space="0" w:color="auto" w:frame="1"/>
          <w:shd w:val="clear" w:color="auto" w:fill="EFF0F1"/>
          <w:lang w:eastAsia="en-US"/>
        </w:rPr>
        <w:t>C</w:t>
      </w:r>
      <w:r w:rsidRPr="0056342C">
        <w:rPr>
          <w:rFonts w:eastAsia="Times New Roman"/>
          <w:lang w:eastAsia="en-US"/>
        </w:rPr>
        <w:t>, as well as any uncommitted changes you have, will be removed, and the files in your working copy will match commit </w:t>
      </w:r>
      <w:r w:rsidRPr="0056342C">
        <w:rPr>
          <w:rFonts w:ascii="Consolas" w:eastAsia="Times New Roman" w:hAnsi="Consolas" w:cs="Courier New"/>
          <w:sz w:val="20"/>
          <w:szCs w:val="20"/>
          <w:bdr w:val="none" w:sz="0" w:space="0" w:color="auto" w:frame="1"/>
          <w:shd w:val="clear" w:color="auto" w:fill="EFF0F1"/>
          <w:lang w:eastAsia="en-US"/>
        </w:rPr>
        <w:t>B</w:t>
      </w:r>
      <w:r w:rsidRPr="0056342C">
        <w:rPr>
          <w:rFonts w:eastAsia="Times New Roman"/>
          <w:lang w:eastAsia="en-US"/>
        </w:rPr>
        <w:t>. Since you can permanently lose changes this way, you should always run </w:t>
      </w:r>
      <w:r w:rsidRPr="0056342C">
        <w:rPr>
          <w:rFonts w:ascii="Consolas" w:eastAsia="Times New Roman" w:hAnsi="Consolas" w:cs="Courier New"/>
          <w:sz w:val="20"/>
          <w:szCs w:val="20"/>
          <w:bdr w:val="none" w:sz="0" w:space="0" w:color="auto" w:frame="1"/>
          <w:shd w:val="clear" w:color="auto" w:fill="EFF0F1"/>
          <w:lang w:eastAsia="en-US"/>
        </w:rPr>
        <w:t>git status</w:t>
      </w:r>
      <w:r w:rsidRPr="0056342C">
        <w:rPr>
          <w:rFonts w:eastAsia="Times New Roman"/>
          <w:lang w:eastAsia="en-US"/>
        </w:rPr>
        <w:t> before doing a hard reset to make sure your working directory is clean or that you're okay with losing your uncommitted changes.</w:t>
      </w:r>
    </w:p>
    <w:p w:rsidR="0056342C" w:rsidRDefault="0056342C" w:rsidP="0056342C">
      <w:pPr>
        <w:rPr>
          <w:rFonts w:eastAsia="Times New Roman"/>
          <w:lang w:eastAsia="en-US"/>
        </w:rPr>
      </w:pPr>
      <w:r w:rsidRPr="0056342C">
        <w:rPr>
          <w:rFonts w:eastAsia="Times New Roman"/>
          <w:lang w:eastAsia="en-US"/>
        </w:rPr>
        <w:t>And finally, a visualization:</w:t>
      </w:r>
    </w:p>
    <w:p w:rsidR="0056342C" w:rsidRDefault="0056342C" w:rsidP="0056342C">
      <w:pPr>
        <w:rPr>
          <w:rFonts w:eastAsia="Times New Roman"/>
          <w:lang w:eastAsia="en-US"/>
        </w:rPr>
      </w:pPr>
      <w:r>
        <w:rPr>
          <w:rFonts w:eastAsia="Times New Roman"/>
          <w:noProof/>
          <w:lang w:eastAsia="en-US"/>
        </w:rPr>
        <w:lastRenderedPageBreak/>
        <w:drawing>
          <wp:inline distT="0" distB="0" distL="0" distR="0">
            <wp:extent cx="5705475" cy="3171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3171825"/>
                    </a:xfrm>
                    <a:prstGeom prst="rect">
                      <a:avLst/>
                    </a:prstGeom>
                    <a:noFill/>
                    <a:ln>
                      <a:noFill/>
                    </a:ln>
                  </pic:spPr>
                </pic:pic>
              </a:graphicData>
            </a:graphic>
          </wp:inline>
        </w:drawing>
      </w:r>
    </w:p>
    <w:p w:rsidR="0056342C" w:rsidRPr="0056342C" w:rsidRDefault="0056342C" w:rsidP="0056342C">
      <w:pPr>
        <w:pStyle w:val="Heading1"/>
        <w:rPr>
          <w:rFonts w:eastAsia="Times New Roman"/>
          <w:lang w:eastAsia="en-US"/>
        </w:rPr>
      </w:pPr>
      <w:bookmarkStart w:id="30" w:name="_Toc500078117"/>
      <w:r w:rsidRPr="0056342C">
        <w:rPr>
          <w:rFonts w:eastAsia="Times New Roman"/>
          <w:lang w:eastAsia="en-US"/>
        </w:rPr>
        <w:t>Git - Tag Operation</w:t>
      </w:r>
      <w:bookmarkEnd w:id="30"/>
    </w:p>
    <w:p w:rsidR="0056342C" w:rsidRDefault="0056342C" w:rsidP="0056342C">
      <w:r w:rsidRPr="0056342C">
        <w:t xml:space="preserve">Tag operation allows giving meaningful names to a specific version in the repository. Suppose </w:t>
      </w:r>
      <w:r>
        <w:t>user-</w:t>
      </w:r>
      <w:proofErr w:type="gramStart"/>
      <w:r>
        <w:t>a</w:t>
      </w:r>
      <w:r w:rsidRPr="0056342C">
        <w:t xml:space="preserve"> and</w:t>
      </w:r>
      <w:proofErr w:type="gramEnd"/>
      <w:r w:rsidRPr="0056342C">
        <w:t xml:space="preserve"> </w:t>
      </w:r>
      <w:r>
        <w:t>user-b</w:t>
      </w:r>
      <w:r w:rsidRPr="0056342C">
        <w:t xml:space="preserve"> decide to tag their project code so that they can later access it easily.</w:t>
      </w:r>
    </w:p>
    <w:p w:rsidR="0056342C" w:rsidRDefault="0056342C" w:rsidP="0056342C">
      <w:pPr>
        <w:pStyle w:val="Heading2"/>
      </w:pPr>
      <w:bookmarkStart w:id="31" w:name="_Toc500078118"/>
      <w:r>
        <w:t>Create Tags</w:t>
      </w:r>
      <w:bookmarkEnd w:id="31"/>
    </w:p>
    <w:p w:rsidR="0056342C" w:rsidRDefault="0056342C" w:rsidP="0056342C">
      <w:r>
        <w:t>Let us tag the current HEAD by using the git tag command. User-a provides a tag name with -</w:t>
      </w:r>
      <w:proofErr w:type="gramStart"/>
      <w:r>
        <w:t>a</w:t>
      </w:r>
      <w:proofErr w:type="gramEnd"/>
      <w:r>
        <w:t xml:space="preserve"> option and provides a tag message with –m option.</w:t>
      </w:r>
    </w:p>
    <w:p w:rsidR="0056342C" w:rsidRDefault="0056342C" w:rsidP="0056342C">
      <w:pPr>
        <w:pStyle w:val="outpuy"/>
      </w:pPr>
      <w:r>
        <w:t xml:space="preserve">[user-a@gitlab gitlab]$ </w:t>
      </w:r>
      <w:proofErr w:type="gramStart"/>
      <w:r>
        <w:t>pwd</w:t>
      </w:r>
      <w:proofErr w:type="gramEnd"/>
    </w:p>
    <w:p w:rsidR="0056342C" w:rsidRDefault="0056342C" w:rsidP="0056342C">
      <w:pPr>
        <w:pStyle w:val="outpuy"/>
      </w:pPr>
      <w:r>
        <w:t>/home/user-a/gitlab</w:t>
      </w:r>
    </w:p>
    <w:p w:rsidR="0056342C" w:rsidRDefault="0056342C" w:rsidP="0056342C">
      <w:pPr>
        <w:pStyle w:val="outpuy"/>
      </w:pPr>
      <w:r>
        <w:t xml:space="preserve">[user-a@gitlab gitlab]$ </w:t>
      </w:r>
      <w:proofErr w:type="gramStart"/>
      <w:r>
        <w:t>git</w:t>
      </w:r>
      <w:proofErr w:type="gramEnd"/>
      <w:r>
        <w:t xml:space="preserve"> tag -a 'Release_1_0' -m 'Tagged basic string operation code' HEAD</w:t>
      </w:r>
    </w:p>
    <w:p w:rsidR="0056342C" w:rsidRDefault="0056342C" w:rsidP="0056342C">
      <w:r w:rsidRPr="0056342C">
        <w:t xml:space="preserve">If you want to tag a particular commit, then use the appropriate COMMIT ID instead of the HEAD pointer. </w:t>
      </w:r>
      <w:r>
        <w:t>User-a</w:t>
      </w:r>
      <w:r w:rsidRPr="0056342C">
        <w:t xml:space="preserve"> uses the following command to push the tag into the remote repository.</w:t>
      </w:r>
    </w:p>
    <w:p w:rsidR="0056342C" w:rsidRDefault="0056342C" w:rsidP="0056342C">
      <w:pPr>
        <w:pStyle w:val="outpuy"/>
      </w:pPr>
      <w:r>
        <w:t xml:space="preserve">[user-a@gitlab gitlab]$ </w:t>
      </w:r>
      <w:proofErr w:type="gramStart"/>
      <w:r>
        <w:t>git</w:t>
      </w:r>
      <w:proofErr w:type="gramEnd"/>
      <w:r>
        <w:t xml:space="preserve"> push origin tag Release_1_0</w:t>
      </w:r>
    </w:p>
    <w:p w:rsidR="0056342C" w:rsidRDefault="0056342C" w:rsidP="0056342C">
      <w:pPr>
        <w:pStyle w:val="outpuy"/>
      </w:pPr>
      <w:r>
        <w:t>Counting objects: 1, done.</w:t>
      </w:r>
    </w:p>
    <w:p w:rsidR="0056342C" w:rsidRDefault="0056342C" w:rsidP="0056342C">
      <w:pPr>
        <w:pStyle w:val="outpuy"/>
      </w:pPr>
      <w:r>
        <w:t>Writing objects: 100% (1/1), 178 bytes | 0 bytes/s, done.</w:t>
      </w:r>
    </w:p>
    <w:p w:rsidR="0056342C" w:rsidRDefault="0056342C" w:rsidP="0056342C">
      <w:pPr>
        <w:pStyle w:val="outpuy"/>
      </w:pPr>
      <w:r>
        <w:t>Total 1 (delta 0), reused 0 (delta 0)</w:t>
      </w:r>
    </w:p>
    <w:p w:rsidR="0056342C" w:rsidRDefault="0056342C" w:rsidP="0056342C">
      <w:pPr>
        <w:pStyle w:val="outpuy"/>
      </w:pPr>
      <w:r>
        <w:t>To git@github.com:Zippyops/gitlab.git</w:t>
      </w:r>
    </w:p>
    <w:p w:rsidR="0056342C" w:rsidRDefault="0056342C" w:rsidP="0056342C">
      <w:pPr>
        <w:pStyle w:val="outpuy"/>
      </w:pPr>
      <w:r>
        <w:t xml:space="preserve"> * [new tag]         Release_1_0 -&gt; Release_1_0</w:t>
      </w:r>
    </w:p>
    <w:p w:rsidR="0056342C" w:rsidRDefault="0056342C" w:rsidP="0056342C">
      <w:pPr>
        <w:pStyle w:val="Heading2"/>
      </w:pPr>
      <w:bookmarkStart w:id="32" w:name="_Toc500078119"/>
      <w:r w:rsidRPr="0056342C">
        <w:t>View Tags</w:t>
      </w:r>
      <w:bookmarkEnd w:id="32"/>
    </w:p>
    <w:p w:rsidR="0056342C" w:rsidRDefault="0056342C" w:rsidP="0056342C">
      <w:r>
        <w:t>User-a</w:t>
      </w:r>
      <w:r w:rsidRPr="0056342C">
        <w:t xml:space="preserve"> created tags. Now, </w:t>
      </w:r>
      <w:r>
        <w:t>user-b</w:t>
      </w:r>
      <w:r w:rsidRPr="0056342C">
        <w:t xml:space="preserve"> can view all the available tags by using the Git tag command with –l option.</w:t>
      </w:r>
    </w:p>
    <w:p w:rsidR="0056342C" w:rsidRDefault="0056342C" w:rsidP="0056342C">
      <w:pPr>
        <w:pStyle w:val="outpuy"/>
      </w:pPr>
      <w:r>
        <w:lastRenderedPageBreak/>
        <w:t xml:space="preserve">[user-b@gitlab gitlab]$ </w:t>
      </w:r>
      <w:proofErr w:type="gramStart"/>
      <w:r>
        <w:t>git</w:t>
      </w:r>
      <w:proofErr w:type="gramEnd"/>
      <w:r>
        <w:t xml:space="preserve"> pull</w:t>
      </w:r>
    </w:p>
    <w:p w:rsidR="0056342C" w:rsidRDefault="0056342C" w:rsidP="0056342C">
      <w:pPr>
        <w:pStyle w:val="outpuy"/>
      </w:pPr>
      <w:proofErr w:type="gramStart"/>
      <w:r>
        <w:t>remote</w:t>
      </w:r>
      <w:proofErr w:type="gramEnd"/>
      <w:r>
        <w:t>: Counting objects: 1, done.</w:t>
      </w:r>
    </w:p>
    <w:p w:rsidR="0056342C" w:rsidRDefault="0056342C" w:rsidP="0056342C">
      <w:pPr>
        <w:pStyle w:val="outpuy"/>
      </w:pPr>
      <w:proofErr w:type="gramStart"/>
      <w:r>
        <w:t>remote</w:t>
      </w:r>
      <w:proofErr w:type="gramEnd"/>
      <w:r>
        <w:t>: Total 1 (delta 0), reused 1 (delta 0), pack-reused 0</w:t>
      </w:r>
    </w:p>
    <w:p w:rsidR="0056342C" w:rsidRDefault="0056342C" w:rsidP="0056342C">
      <w:pPr>
        <w:pStyle w:val="outpuy"/>
      </w:pPr>
      <w:r>
        <w:t>Unpacking objects: 100% (1/1), done.</w:t>
      </w:r>
    </w:p>
    <w:p w:rsidR="0056342C" w:rsidRDefault="0056342C" w:rsidP="0056342C">
      <w:pPr>
        <w:pStyle w:val="outpuy"/>
      </w:pPr>
      <w:r>
        <w:t>From github.com</w:t>
      </w:r>
      <w:proofErr w:type="gramStart"/>
      <w:r>
        <w:t>:Zippyops</w:t>
      </w:r>
      <w:proofErr w:type="gramEnd"/>
      <w:r>
        <w:t>/gitlab</w:t>
      </w:r>
    </w:p>
    <w:p w:rsidR="0056342C" w:rsidRDefault="0056342C" w:rsidP="0056342C">
      <w:pPr>
        <w:pStyle w:val="outpuy"/>
      </w:pPr>
      <w:r>
        <w:t xml:space="preserve"> * [new tag]         Release_1_0 -&gt; Release_1_0</w:t>
      </w:r>
    </w:p>
    <w:p w:rsidR="0056342C" w:rsidRDefault="0056342C" w:rsidP="0056342C">
      <w:pPr>
        <w:pStyle w:val="outpuy"/>
      </w:pPr>
      <w:r>
        <w:t>Updating fb1c1fd</w:t>
      </w:r>
      <w:proofErr w:type="gramStart"/>
      <w:r>
        <w:t>..</w:t>
      </w:r>
      <w:proofErr w:type="gramEnd"/>
      <w:r>
        <w:t>a1b2889</w:t>
      </w:r>
    </w:p>
    <w:p w:rsidR="0056342C" w:rsidRDefault="0056342C" w:rsidP="0056342C">
      <w:pPr>
        <w:pStyle w:val="outpuy"/>
      </w:pPr>
      <w:r>
        <w:t>Fast-forward</w:t>
      </w:r>
    </w:p>
    <w:p w:rsidR="0056342C" w:rsidRDefault="0056342C" w:rsidP="0056342C">
      <w:pPr>
        <w:pStyle w:val="outpuy"/>
      </w:pPr>
      <w:r>
        <w:t xml:space="preserve"> </w:t>
      </w:r>
      <w:proofErr w:type="gramStart"/>
      <w:r>
        <w:t>src/string_operations</w:t>
      </w:r>
      <w:proofErr w:type="gramEnd"/>
      <w:r>
        <w:t xml:space="preserve"> | Bin 8648 -&gt; 0 bytes</w:t>
      </w:r>
    </w:p>
    <w:p w:rsidR="0056342C" w:rsidRDefault="0056342C" w:rsidP="0056342C">
      <w:pPr>
        <w:pStyle w:val="outpuy"/>
      </w:pPr>
      <w:r>
        <w:t xml:space="preserve"> 1 file changed, 0 </w:t>
      </w:r>
      <w:proofErr w:type="gramStart"/>
      <w:r>
        <w:t>insertions(</w:t>
      </w:r>
      <w:proofErr w:type="gramEnd"/>
      <w:r>
        <w:t>+), 0 deletions(-)</w:t>
      </w:r>
    </w:p>
    <w:p w:rsidR="0056342C" w:rsidRDefault="0056342C" w:rsidP="0056342C">
      <w:pPr>
        <w:pStyle w:val="outpuy"/>
      </w:pPr>
      <w:r>
        <w:t xml:space="preserve"> </w:t>
      </w:r>
      <w:proofErr w:type="gramStart"/>
      <w:r>
        <w:t>delete</w:t>
      </w:r>
      <w:proofErr w:type="gramEnd"/>
      <w:r>
        <w:t xml:space="preserve"> mode 100755 src/string_operations</w:t>
      </w:r>
    </w:p>
    <w:p w:rsidR="0056342C" w:rsidRDefault="0056342C" w:rsidP="0056342C">
      <w:pPr>
        <w:pStyle w:val="outpuy"/>
      </w:pPr>
      <w:r>
        <w:t xml:space="preserve"> [user-b@gitlab gitlab]$ </w:t>
      </w:r>
      <w:proofErr w:type="gramStart"/>
      <w:r>
        <w:t>cd</w:t>
      </w:r>
      <w:proofErr w:type="gramEnd"/>
      <w:r>
        <w:t xml:space="preserve"> src/</w:t>
      </w:r>
    </w:p>
    <w:p w:rsidR="0056342C" w:rsidRDefault="0056342C" w:rsidP="0056342C">
      <w:pPr>
        <w:pStyle w:val="outpuy"/>
      </w:pPr>
      <w:r>
        <w:t xml:space="preserve">[user-b@gitlab src]$ </w:t>
      </w:r>
      <w:proofErr w:type="gramStart"/>
      <w:r>
        <w:t>pwd</w:t>
      </w:r>
      <w:proofErr w:type="gramEnd"/>
    </w:p>
    <w:p w:rsidR="0056342C" w:rsidRDefault="0056342C" w:rsidP="0056342C">
      <w:pPr>
        <w:pStyle w:val="outpuy"/>
      </w:pPr>
      <w:r>
        <w:t>/home/user-b/user-b_repo/gitlab/src</w:t>
      </w:r>
    </w:p>
    <w:p w:rsidR="0056342C" w:rsidRDefault="0056342C" w:rsidP="0056342C">
      <w:pPr>
        <w:pStyle w:val="outpuy"/>
      </w:pPr>
      <w:r>
        <w:t>[user-b@gitlab src]</w:t>
      </w:r>
      <w:proofErr w:type="gramStart"/>
      <w:r>
        <w:t>$  git</w:t>
      </w:r>
      <w:proofErr w:type="gramEnd"/>
      <w:r>
        <w:t xml:space="preserve"> tag -l</w:t>
      </w:r>
    </w:p>
    <w:p w:rsidR="0056342C" w:rsidRDefault="0056342C" w:rsidP="0056342C">
      <w:pPr>
        <w:pStyle w:val="outpuy"/>
      </w:pPr>
      <w:r>
        <w:t>Release_1_0</w:t>
      </w:r>
    </w:p>
    <w:p w:rsidR="0056342C" w:rsidRDefault="0056342C" w:rsidP="0056342C">
      <w:r>
        <w:t>User-b</w:t>
      </w:r>
      <w:r w:rsidRPr="0056342C">
        <w:t xml:space="preserve"> uses the Git show command followed by its tag name to view more details about tag.</w:t>
      </w:r>
    </w:p>
    <w:p w:rsidR="0056342C" w:rsidRDefault="0056342C" w:rsidP="0056342C">
      <w:pPr>
        <w:pStyle w:val="outpuy"/>
      </w:pPr>
      <w:r>
        <w:t xml:space="preserve">[user-b@gitlab src]$ </w:t>
      </w:r>
      <w:proofErr w:type="gramStart"/>
      <w:r>
        <w:t>git</w:t>
      </w:r>
      <w:proofErr w:type="gramEnd"/>
      <w:r>
        <w:t xml:space="preserve"> show Release_1_0</w:t>
      </w:r>
    </w:p>
    <w:p w:rsidR="0056342C" w:rsidRDefault="0056342C" w:rsidP="0056342C">
      <w:pPr>
        <w:pStyle w:val="outpuy"/>
      </w:pPr>
      <w:proofErr w:type="gramStart"/>
      <w:r>
        <w:t>tag</w:t>
      </w:r>
      <w:proofErr w:type="gramEnd"/>
      <w:r>
        <w:t xml:space="preserve"> Release_1_0</w:t>
      </w:r>
    </w:p>
    <w:p w:rsidR="0056342C" w:rsidRDefault="0056342C" w:rsidP="0056342C">
      <w:pPr>
        <w:pStyle w:val="outpuy"/>
      </w:pPr>
      <w:r>
        <w:t>Tagger: usera &lt;usera@zippyops.com&gt;</w:t>
      </w:r>
    </w:p>
    <w:p w:rsidR="0056342C" w:rsidRDefault="0056342C" w:rsidP="0056342C">
      <w:pPr>
        <w:pStyle w:val="outpuy"/>
      </w:pPr>
      <w:r>
        <w:t>Date:   Sun Dec 3 03:35:18 2017 -0500</w:t>
      </w:r>
    </w:p>
    <w:p w:rsidR="0056342C" w:rsidRDefault="0056342C" w:rsidP="0056342C">
      <w:pPr>
        <w:pStyle w:val="outpuy"/>
      </w:pPr>
    </w:p>
    <w:p w:rsidR="0056342C" w:rsidRDefault="0056342C" w:rsidP="0056342C">
      <w:pPr>
        <w:pStyle w:val="outpuy"/>
      </w:pPr>
      <w:r>
        <w:t>Tagged basic string operation code</w:t>
      </w:r>
    </w:p>
    <w:p w:rsidR="0056342C" w:rsidRDefault="0056342C" w:rsidP="0056342C">
      <w:pPr>
        <w:pStyle w:val="outpuy"/>
      </w:pPr>
    </w:p>
    <w:p w:rsidR="0056342C" w:rsidRDefault="0056342C" w:rsidP="0056342C">
      <w:pPr>
        <w:pStyle w:val="outpuy"/>
      </w:pPr>
      <w:proofErr w:type="gramStart"/>
      <w:r>
        <w:t>commit</w:t>
      </w:r>
      <w:proofErr w:type="gramEnd"/>
      <w:r>
        <w:t xml:space="preserve"> a1b288970b0d1b29a89f62c0a4f93b61762b2657</w:t>
      </w:r>
    </w:p>
    <w:p w:rsidR="0056342C" w:rsidRDefault="0056342C" w:rsidP="0056342C">
      <w:pPr>
        <w:pStyle w:val="outpuy"/>
      </w:pPr>
      <w:r>
        <w:t>Author: usera &lt;usera@zippyops.com&gt;</w:t>
      </w:r>
    </w:p>
    <w:p w:rsidR="0056342C" w:rsidRDefault="0056342C" w:rsidP="0056342C">
      <w:pPr>
        <w:pStyle w:val="outpuy"/>
      </w:pPr>
      <w:r>
        <w:t>Date:   Sun Dec 3 02:51:11 2017 -0500</w:t>
      </w:r>
    </w:p>
    <w:p w:rsidR="0056342C" w:rsidRDefault="0056342C" w:rsidP="0056342C">
      <w:pPr>
        <w:pStyle w:val="outpuy"/>
      </w:pPr>
    </w:p>
    <w:p w:rsidR="0056342C" w:rsidRDefault="0056342C" w:rsidP="0056342C">
      <w:pPr>
        <w:pStyle w:val="outpuy"/>
      </w:pPr>
      <w:r>
        <w:t xml:space="preserve">    Removed executable binary</w:t>
      </w:r>
    </w:p>
    <w:p w:rsidR="0056342C" w:rsidRDefault="0056342C" w:rsidP="0056342C">
      <w:pPr>
        <w:pStyle w:val="outpuy"/>
      </w:pPr>
    </w:p>
    <w:p w:rsidR="0056342C" w:rsidRDefault="0056342C" w:rsidP="0056342C">
      <w:pPr>
        <w:pStyle w:val="outpuy"/>
      </w:pPr>
      <w:proofErr w:type="gramStart"/>
      <w:r>
        <w:t>diff</w:t>
      </w:r>
      <w:proofErr w:type="gramEnd"/>
      <w:r>
        <w:t xml:space="preserve"> --git a/src/string_operations b/src/string_operations</w:t>
      </w:r>
    </w:p>
    <w:p w:rsidR="0056342C" w:rsidRDefault="0056342C" w:rsidP="0056342C">
      <w:pPr>
        <w:pStyle w:val="outpuy"/>
      </w:pPr>
      <w:proofErr w:type="gramStart"/>
      <w:r>
        <w:t>deleted</w:t>
      </w:r>
      <w:proofErr w:type="gramEnd"/>
      <w:r>
        <w:t xml:space="preserve"> file mode 100755</w:t>
      </w:r>
    </w:p>
    <w:p w:rsidR="0056342C" w:rsidRDefault="0056342C" w:rsidP="0056342C">
      <w:pPr>
        <w:pStyle w:val="outpuy"/>
      </w:pPr>
      <w:proofErr w:type="gramStart"/>
      <w:r>
        <w:t>index</w:t>
      </w:r>
      <w:proofErr w:type="gramEnd"/>
      <w:r>
        <w:t xml:space="preserve"> 2b7a6a9..0000000</w:t>
      </w:r>
    </w:p>
    <w:p w:rsidR="0056342C" w:rsidRDefault="0056342C" w:rsidP="0056342C">
      <w:pPr>
        <w:pStyle w:val="outpuy"/>
      </w:pPr>
      <w:r>
        <w:t>Binary files a/src/string_operations and /dev/null differ</w:t>
      </w:r>
    </w:p>
    <w:p w:rsidR="0056342C" w:rsidRDefault="00C64D18" w:rsidP="00C64D18">
      <w:pPr>
        <w:pStyle w:val="Heading2"/>
      </w:pPr>
      <w:bookmarkStart w:id="33" w:name="_Toc500078120"/>
      <w:r w:rsidRPr="00C64D18">
        <w:t>Delete Tags</w:t>
      </w:r>
      <w:bookmarkEnd w:id="33"/>
    </w:p>
    <w:p w:rsidR="00C64D18" w:rsidRDefault="00C64D18" w:rsidP="00C64D18">
      <w:r>
        <w:t xml:space="preserve">User-a </w:t>
      </w:r>
      <w:r w:rsidRPr="00C64D18">
        <w:t>uses the following command to delete tags from the local as well as the remote repository.</w:t>
      </w:r>
    </w:p>
    <w:p w:rsidR="00C64D18" w:rsidRDefault="00C64D18" w:rsidP="00C64D18">
      <w:pPr>
        <w:pStyle w:val="outpuy"/>
      </w:pPr>
      <w:r>
        <w:t xml:space="preserve">[user-a@gitlab gitlab]$ </w:t>
      </w:r>
      <w:proofErr w:type="gramStart"/>
      <w:r>
        <w:t>git</w:t>
      </w:r>
      <w:proofErr w:type="gramEnd"/>
      <w:r>
        <w:t xml:space="preserve"> tag</w:t>
      </w:r>
    </w:p>
    <w:p w:rsidR="00C64D18" w:rsidRDefault="00C64D18" w:rsidP="00C64D18">
      <w:pPr>
        <w:pStyle w:val="outpuy"/>
      </w:pPr>
      <w:r>
        <w:t>Release_1_0</w:t>
      </w:r>
    </w:p>
    <w:p w:rsidR="00C64D18" w:rsidRDefault="00C64D18" w:rsidP="00C64D18">
      <w:pPr>
        <w:pStyle w:val="outpuy"/>
      </w:pPr>
      <w:r>
        <w:t xml:space="preserve">[user-a@gitlab gitlab]$ </w:t>
      </w:r>
      <w:proofErr w:type="gramStart"/>
      <w:r>
        <w:t>git</w:t>
      </w:r>
      <w:proofErr w:type="gramEnd"/>
      <w:r>
        <w:t xml:space="preserve"> tag -d Release_1_0</w:t>
      </w:r>
    </w:p>
    <w:p w:rsidR="00C64D18" w:rsidRDefault="00C64D18" w:rsidP="00C64D18">
      <w:pPr>
        <w:pStyle w:val="outpuy"/>
      </w:pPr>
      <w:r>
        <w:t>Deleted tag 'Release_1_0' (was c2e15a1)</w:t>
      </w:r>
    </w:p>
    <w:p w:rsidR="00C64D18" w:rsidRDefault="00C64D18" w:rsidP="00C64D18">
      <w:pPr>
        <w:pStyle w:val="outpuy"/>
      </w:pPr>
      <w:r>
        <w:t xml:space="preserve">[user-a@gitlab gitlab]$ </w:t>
      </w:r>
      <w:proofErr w:type="gramStart"/>
      <w:r>
        <w:t>git</w:t>
      </w:r>
      <w:proofErr w:type="gramEnd"/>
      <w:r>
        <w:t xml:space="preserve"> push origin :Release_1_0</w:t>
      </w:r>
    </w:p>
    <w:p w:rsidR="00C64D18" w:rsidRDefault="00C64D18" w:rsidP="00C64D18">
      <w:pPr>
        <w:pStyle w:val="outpuy"/>
      </w:pPr>
      <w:r>
        <w:t>To git@github.com:Zippyops/gitlab.git</w:t>
      </w:r>
    </w:p>
    <w:p w:rsidR="00C64D18" w:rsidRDefault="00C64D18" w:rsidP="00C64D18">
      <w:pPr>
        <w:pStyle w:val="outpuy"/>
      </w:pPr>
      <w:r>
        <w:t xml:space="preserve"> - [deleted]         Release_1_0</w:t>
      </w:r>
    </w:p>
    <w:p w:rsidR="003F2204" w:rsidRDefault="003F2204" w:rsidP="003F2204">
      <w:pPr>
        <w:pStyle w:val="Heading1"/>
      </w:pPr>
      <w:bookmarkStart w:id="34" w:name="_Toc500078121"/>
      <w:r w:rsidRPr="003F2204">
        <w:t>Git - Patch Operation</w:t>
      </w:r>
      <w:bookmarkEnd w:id="34"/>
    </w:p>
    <w:p w:rsidR="003F2204" w:rsidRDefault="003F2204" w:rsidP="003F2204">
      <w:r w:rsidRPr="003F2204">
        <w:t>Patch is a text file, whose contents are similar to Git diff, but along with code, it also has metadata about commits; e.g., commit ID, date, commit message, etc. We can create a patch from commits and other people can apply them to their repository.</w:t>
      </w:r>
    </w:p>
    <w:p w:rsidR="003F2204" w:rsidRDefault="003F2204" w:rsidP="003F2204">
      <w:r>
        <w:lastRenderedPageBreak/>
        <w:t>User-b implements the strcat function for his project. User-b can create a path of his code and send it to user-a. Then, he can apply the received patch to his code.</w:t>
      </w:r>
    </w:p>
    <w:p w:rsidR="003F2204" w:rsidRDefault="003F2204" w:rsidP="003F2204">
      <w:pPr>
        <w:pStyle w:val="outpuy"/>
      </w:pPr>
      <w:proofErr w:type="gramStart"/>
      <w:r>
        <w:t>char</w:t>
      </w:r>
      <w:proofErr w:type="gramEnd"/>
      <w:r>
        <w:t xml:space="preserve"> *my_strcat(char *t, char *s)</w:t>
      </w:r>
    </w:p>
    <w:p w:rsidR="003F2204" w:rsidRDefault="003F2204" w:rsidP="003F2204">
      <w:pPr>
        <w:pStyle w:val="outpuy"/>
      </w:pPr>
      <w:r>
        <w:t>{</w:t>
      </w:r>
    </w:p>
    <w:p w:rsidR="003F2204" w:rsidRDefault="003F2204" w:rsidP="003F2204">
      <w:pPr>
        <w:pStyle w:val="outpuy"/>
      </w:pPr>
      <w:r>
        <w:t xml:space="preserve">   </w:t>
      </w:r>
      <w:proofErr w:type="gramStart"/>
      <w:r>
        <w:t>char</w:t>
      </w:r>
      <w:proofErr w:type="gramEnd"/>
      <w:r>
        <w:t xml:space="preserve"> *p = t;</w:t>
      </w:r>
    </w:p>
    <w:p w:rsidR="003F2204" w:rsidRDefault="003F2204" w:rsidP="003F2204">
      <w:pPr>
        <w:pStyle w:val="outpuy"/>
      </w:pPr>
      <w:r>
        <w:t xml:space="preserve">   </w:t>
      </w:r>
      <w:proofErr w:type="gramStart"/>
      <w:r>
        <w:t>while</w:t>
      </w:r>
      <w:proofErr w:type="gramEnd"/>
      <w:r>
        <w:t xml:space="preserve"> (*p)</w:t>
      </w:r>
    </w:p>
    <w:p w:rsidR="003F2204" w:rsidRDefault="003F2204" w:rsidP="003F2204">
      <w:pPr>
        <w:pStyle w:val="outpuy"/>
      </w:pPr>
      <w:r>
        <w:t xml:space="preserve">   ++p;</w:t>
      </w:r>
    </w:p>
    <w:p w:rsidR="003F2204" w:rsidRDefault="003F2204" w:rsidP="003F2204">
      <w:pPr>
        <w:pStyle w:val="outpuy"/>
      </w:pPr>
      <w:r>
        <w:t xml:space="preserve">   </w:t>
      </w:r>
      <w:proofErr w:type="gramStart"/>
      <w:r>
        <w:t>while</w:t>
      </w:r>
      <w:proofErr w:type="gramEnd"/>
      <w:r>
        <w:t xml:space="preserve"> (*p++ = *s++)</w:t>
      </w:r>
    </w:p>
    <w:p w:rsidR="003F2204" w:rsidRDefault="003F2204" w:rsidP="003F2204">
      <w:pPr>
        <w:pStyle w:val="outpuy"/>
      </w:pPr>
      <w:r>
        <w:t xml:space="preserve">   ;</w:t>
      </w:r>
    </w:p>
    <w:p w:rsidR="003F2204" w:rsidRDefault="003F2204" w:rsidP="003F2204">
      <w:pPr>
        <w:pStyle w:val="outpuy"/>
      </w:pPr>
      <w:r>
        <w:t xml:space="preserve">   </w:t>
      </w:r>
      <w:proofErr w:type="gramStart"/>
      <w:r>
        <w:t>return</w:t>
      </w:r>
      <w:proofErr w:type="gramEnd"/>
      <w:r>
        <w:t xml:space="preserve"> t;</w:t>
      </w:r>
    </w:p>
    <w:p w:rsidR="003F2204" w:rsidRDefault="003F2204" w:rsidP="003F2204">
      <w:pPr>
        <w:pStyle w:val="outpuy"/>
      </w:pPr>
      <w:r>
        <w:t>}</w:t>
      </w:r>
    </w:p>
    <w:p w:rsidR="003F2204" w:rsidRDefault="003F2204" w:rsidP="003F2204">
      <w:r>
        <w:t>User-b uses the Git format-patch command to create a patch for the latest commit. If you want to create a patch for a specific commit, then use COMMIT_ID with the format-patch command.</w:t>
      </w:r>
    </w:p>
    <w:p w:rsidR="003F2204" w:rsidRDefault="003F2204" w:rsidP="003F2204">
      <w:pPr>
        <w:pStyle w:val="outpuy"/>
      </w:pPr>
      <w:r>
        <w:t xml:space="preserve">[user-b@gitlab src]$ </w:t>
      </w:r>
      <w:proofErr w:type="gramStart"/>
      <w:r>
        <w:t>pwd</w:t>
      </w:r>
      <w:proofErr w:type="gramEnd"/>
    </w:p>
    <w:p w:rsidR="003F2204" w:rsidRDefault="003F2204" w:rsidP="003F2204">
      <w:pPr>
        <w:pStyle w:val="outpuy"/>
      </w:pPr>
      <w:r>
        <w:t>/home/user-b/user-b_repo/gitlab/src</w:t>
      </w:r>
    </w:p>
    <w:p w:rsidR="003F2204" w:rsidRDefault="003F2204" w:rsidP="003F2204">
      <w:pPr>
        <w:pStyle w:val="outpuy"/>
      </w:pPr>
      <w:r>
        <w:t xml:space="preserve">[user-b@gitlab src]$ </w:t>
      </w:r>
      <w:proofErr w:type="gramStart"/>
      <w:r>
        <w:t>vi</w:t>
      </w:r>
      <w:proofErr w:type="gramEnd"/>
      <w:r>
        <w:t xml:space="preserve"> string_operations.c</w:t>
      </w:r>
    </w:p>
    <w:p w:rsidR="003F2204" w:rsidRDefault="003F2204" w:rsidP="003F2204">
      <w:pPr>
        <w:pStyle w:val="outpuy"/>
      </w:pPr>
      <w:r>
        <w:t xml:space="preserve">[user-b@gitlab src]$ </w:t>
      </w:r>
      <w:proofErr w:type="gramStart"/>
      <w:r>
        <w:t>git</w:t>
      </w:r>
      <w:proofErr w:type="gramEnd"/>
      <w:r>
        <w:t xml:space="preserve"> status -s</w:t>
      </w:r>
    </w:p>
    <w:p w:rsidR="003F2204" w:rsidRDefault="003F2204" w:rsidP="003F2204">
      <w:pPr>
        <w:pStyle w:val="outpuy"/>
      </w:pPr>
      <w:r>
        <w:t xml:space="preserve"> M string_operations.c</w:t>
      </w:r>
    </w:p>
    <w:p w:rsidR="003F2204" w:rsidRDefault="003F2204" w:rsidP="003F2204">
      <w:pPr>
        <w:pStyle w:val="outpuy"/>
      </w:pPr>
      <w:r>
        <w:t>?? ../string</w:t>
      </w:r>
    </w:p>
    <w:p w:rsidR="003F2204" w:rsidRDefault="003F2204" w:rsidP="003F2204">
      <w:pPr>
        <w:pStyle w:val="outpuy"/>
      </w:pPr>
      <w:r>
        <w:t xml:space="preserve">[user-b@gitlab src]$ </w:t>
      </w:r>
      <w:proofErr w:type="gramStart"/>
      <w:r>
        <w:t>git</w:t>
      </w:r>
      <w:proofErr w:type="gramEnd"/>
      <w:r>
        <w:t xml:space="preserve"> add string_operations.c</w:t>
      </w:r>
    </w:p>
    <w:p w:rsidR="003F2204" w:rsidRDefault="003F2204" w:rsidP="003F2204">
      <w:pPr>
        <w:pStyle w:val="outpuy"/>
      </w:pPr>
      <w:r>
        <w:t xml:space="preserve">[user-b@gitlab src]$ </w:t>
      </w:r>
      <w:proofErr w:type="gramStart"/>
      <w:r>
        <w:t>vi</w:t>
      </w:r>
      <w:proofErr w:type="gramEnd"/>
      <w:r>
        <w:t xml:space="preserve"> string_operations.c</w:t>
      </w:r>
    </w:p>
    <w:p w:rsidR="003F2204" w:rsidRDefault="003F2204" w:rsidP="003F2204">
      <w:pPr>
        <w:pStyle w:val="outpuy"/>
      </w:pPr>
      <w:r>
        <w:t xml:space="preserve">[user-b@gitlab src]$ </w:t>
      </w:r>
      <w:proofErr w:type="gramStart"/>
      <w:r>
        <w:t>git</w:t>
      </w:r>
      <w:proofErr w:type="gramEnd"/>
      <w:r>
        <w:t xml:space="preserve"> commit -m "Added my_strcat function"</w:t>
      </w:r>
    </w:p>
    <w:p w:rsidR="003F2204" w:rsidRDefault="003F2204" w:rsidP="003F2204">
      <w:pPr>
        <w:pStyle w:val="outpuy"/>
      </w:pPr>
      <w:r>
        <w:t>[</w:t>
      </w:r>
      <w:proofErr w:type="gramStart"/>
      <w:r>
        <w:t>master</w:t>
      </w:r>
      <w:proofErr w:type="gramEnd"/>
      <w:r>
        <w:t xml:space="preserve"> 9d59214] Added my_strcat function</w:t>
      </w:r>
    </w:p>
    <w:p w:rsidR="003F2204" w:rsidRDefault="003F2204" w:rsidP="003F2204">
      <w:pPr>
        <w:pStyle w:val="outpuy"/>
      </w:pPr>
      <w:r>
        <w:t xml:space="preserve"> 1 file changed, 2 </w:t>
      </w:r>
      <w:proofErr w:type="gramStart"/>
      <w:r>
        <w:t>insertions(</w:t>
      </w:r>
      <w:proofErr w:type="gramEnd"/>
      <w:r>
        <w:t>+)</w:t>
      </w:r>
    </w:p>
    <w:p w:rsidR="003F2204" w:rsidRDefault="003F2204" w:rsidP="003F2204">
      <w:pPr>
        <w:pStyle w:val="outpuy"/>
      </w:pPr>
      <w:r>
        <w:t xml:space="preserve">[user-b@gitlab src]$ </w:t>
      </w:r>
      <w:proofErr w:type="gramStart"/>
      <w:r>
        <w:t>git</w:t>
      </w:r>
      <w:proofErr w:type="gramEnd"/>
      <w:r>
        <w:t xml:space="preserve"> format-patch -1</w:t>
      </w:r>
    </w:p>
    <w:p w:rsidR="003F2204" w:rsidRDefault="003F2204" w:rsidP="003F2204">
      <w:pPr>
        <w:pStyle w:val="outpuy"/>
      </w:pPr>
      <w:r>
        <w:t>0001-Added-my_strcat-function.patch</w:t>
      </w:r>
    </w:p>
    <w:p w:rsidR="003F2204" w:rsidRDefault="003F2204" w:rsidP="003F2204">
      <w:pPr>
        <w:pStyle w:val="outpuy"/>
      </w:pPr>
      <w:r>
        <w:t>[user-b@gitlab src]$</w:t>
      </w:r>
    </w:p>
    <w:p w:rsidR="003F2204" w:rsidRDefault="003F2204" w:rsidP="003F2204">
      <w:r>
        <w:t>The above command creates .patch files inside the current working directory. User-a can use this patch to modify his files. Git provides two commands to apply patches git am and git apply, respectively. Git apply modifies the local files without creating commit, while git am modifies the file and creates commit as well.</w:t>
      </w:r>
    </w:p>
    <w:p w:rsidR="0056435F" w:rsidRDefault="0056435F" w:rsidP="0056435F">
      <w:pPr>
        <w:pStyle w:val="outpuy"/>
      </w:pPr>
      <w:r>
        <w:t xml:space="preserve"> [user-b@gitlab src]$ </w:t>
      </w:r>
      <w:proofErr w:type="gramStart"/>
      <w:r>
        <w:t>ls</w:t>
      </w:r>
      <w:proofErr w:type="gramEnd"/>
      <w:r>
        <w:t xml:space="preserve"> -l</w:t>
      </w:r>
    </w:p>
    <w:p w:rsidR="0056435F" w:rsidRDefault="0056435F" w:rsidP="0056435F">
      <w:pPr>
        <w:pStyle w:val="outpuy"/>
      </w:pPr>
      <w:proofErr w:type="gramStart"/>
      <w:r>
        <w:t>total</w:t>
      </w:r>
      <w:proofErr w:type="gramEnd"/>
      <w:r>
        <w:t xml:space="preserve"> 8</w:t>
      </w:r>
    </w:p>
    <w:p w:rsidR="0056435F" w:rsidRDefault="0056435F" w:rsidP="0056435F">
      <w:pPr>
        <w:pStyle w:val="outpuy"/>
      </w:pPr>
      <w:r>
        <w:t>-</w:t>
      </w:r>
      <w:proofErr w:type="gramStart"/>
      <w:r>
        <w:t>rw-</w:t>
      </w:r>
      <w:proofErr w:type="gramEnd"/>
      <w:r>
        <w:t>rw-r-- 1 user-b user-b 476 Dec  3 03:46 0001-Added-my_strcat-function.patch</w:t>
      </w:r>
    </w:p>
    <w:p w:rsidR="0056435F" w:rsidRDefault="0056435F" w:rsidP="0056435F">
      <w:pPr>
        <w:pStyle w:val="outpuy"/>
      </w:pPr>
      <w:r>
        <w:t>-</w:t>
      </w:r>
      <w:proofErr w:type="gramStart"/>
      <w:r>
        <w:t>rw-</w:t>
      </w:r>
      <w:proofErr w:type="gramEnd"/>
      <w:r>
        <w:t>rw-r-- 1 user-b user-b   0 Dec  3 02:26 Makefile</w:t>
      </w:r>
    </w:p>
    <w:p w:rsidR="003F2204" w:rsidRDefault="0056435F" w:rsidP="0056435F">
      <w:pPr>
        <w:pStyle w:val="outpuy"/>
      </w:pPr>
      <w:r>
        <w:t>-</w:t>
      </w:r>
      <w:proofErr w:type="gramStart"/>
      <w:r>
        <w:t>rw-</w:t>
      </w:r>
      <w:proofErr w:type="gramEnd"/>
      <w:r>
        <w:t>rw-r-- 1 user-b user-b 614 Dec  3 03:46 string_operations.c</w:t>
      </w:r>
    </w:p>
    <w:p w:rsidR="0056435F" w:rsidRDefault="0056435F" w:rsidP="0056435F">
      <w:pPr>
        <w:pStyle w:val="outpuy"/>
      </w:pPr>
      <w:r w:rsidRPr="0056435F">
        <w:t xml:space="preserve">[user-b@gitlab src]$ </w:t>
      </w:r>
      <w:proofErr w:type="gramStart"/>
      <w:r w:rsidRPr="0056435F">
        <w:t>exit</w:t>
      </w:r>
      <w:proofErr w:type="gramEnd"/>
    </w:p>
    <w:p w:rsidR="0056435F" w:rsidRDefault="0056435F" w:rsidP="0056435F">
      <w:pPr>
        <w:pStyle w:val="outpuy"/>
      </w:pPr>
      <w:proofErr w:type="gramStart"/>
      <w:r>
        <w:t>exit</w:t>
      </w:r>
      <w:proofErr w:type="gramEnd"/>
    </w:p>
    <w:p w:rsidR="0056435F" w:rsidRDefault="0056435F" w:rsidP="0056435F">
      <w:pPr>
        <w:pStyle w:val="outpuy"/>
      </w:pPr>
      <w:r>
        <w:t xml:space="preserve">[root@gitlab ~]# </w:t>
      </w:r>
      <w:proofErr w:type="gramStart"/>
      <w:r>
        <w:t>cp</w:t>
      </w:r>
      <w:proofErr w:type="gramEnd"/>
      <w:r>
        <w:t xml:space="preserve"> /home/user-b/user-b_repo/gitlab/src/0001-Added-my_strcat-function.patch /home/user-a/gitlab/src/</w:t>
      </w:r>
    </w:p>
    <w:p w:rsidR="0056435F" w:rsidRDefault="0056435F" w:rsidP="0056435F">
      <w:pPr>
        <w:pStyle w:val="outpuy"/>
      </w:pPr>
      <w:r>
        <w:t xml:space="preserve">[root@gitlab ~]# </w:t>
      </w:r>
      <w:proofErr w:type="gramStart"/>
      <w:r>
        <w:t>chown</w:t>
      </w:r>
      <w:proofErr w:type="gramEnd"/>
      <w:r>
        <w:t xml:space="preserve"> user-a.user-a /home/user-a/gitlab/src/0001-Added-my_strcat-function.patch</w:t>
      </w:r>
    </w:p>
    <w:p w:rsidR="0056435F" w:rsidRDefault="0056435F" w:rsidP="0056435F">
      <w:pPr>
        <w:pStyle w:val="outpuy"/>
      </w:pPr>
      <w:r>
        <w:t xml:space="preserve">[root@gitlab ~]# </w:t>
      </w:r>
      <w:proofErr w:type="gramStart"/>
      <w:r>
        <w:t>su</w:t>
      </w:r>
      <w:proofErr w:type="gramEnd"/>
      <w:r>
        <w:t xml:space="preserve"> user-b</w:t>
      </w:r>
    </w:p>
    <w:p w:rsidR="0056435F" w:rsidRDefault="0056435F" w:rsidP="0056435F">
      <w:pPr>
        <w:pStyle w:val="outpuy"/>
      </w:pPr>
      <w:r>
        <w:t xml:space="preserve">[user-b@gitlab root]$ </w:t>
      </w:r>
      <w:proofErr w:type="gramStart"/>
      <w:r>
        <w:t>cd</w:t>
      </w:r>
      <w:proofErr w:type="gramEnd"/>
      <w:r>
        <w:t xml:space="preserve"> ~/user-b_repo/gitlab/src/</w:t>
      </w:r>
    </w:p>
    <w:p w:rsidR="0056435F" w:rsidRDefault="0056435F" w:rsidP="0056435F">
      <w:pPr>
        <w:pStyle w:val="outpuy"/>
      </w:pPr>
      <w:r>
        <w:t xml:space="preserve">[user-b@gitlab src]$ </w:t>
      </w:r>
      <w:proofErr w:type="gramStart"/>
      <w:r>
        <w:t>ls</w:t>
      </w:r>
      <w:proofErr w:type="gramEnd"/>
      <w:r>
        <w:t xml:space="preserve"> -l</w:t>
      </w:r>
    </w:p>
    <w:p w:rsidR="0056435F" w:rsidRDefault="0056435F" w:rsidP="0056435F">
      <w:pPr>
        <w:pStyle w:val="outpuy"/>
      </w:pPr>
      <w:proofErr w:type="gramStart"/>
      <w:r>
        <w:t>total</w:t>
      </w:r>
      <w:proofErr w:type="gramEnd"/>
      <w:r>
        <w:t xml:space="preserve"> 8</w:t>
      </w:r>
    </w:p>
    <w:p w:rsidR="0056435F" w:rsidRDefault="0056435F" w:rsidP="0056435F">
      <w:pPr>
        <w:pStyle w:val="outpuy"/>
      </w:pPr>
      <w:r>
        <w:t>-</w:t>
      </w:r>
      <w:proofErr w:type="gramStart"/>
      <w:r>
        <w:t>rw-</w:t>
      </w:r>
      <w:proofErr w:type="gramEnd"/>
      <w:r>
        <w:t>rw-r-- 1 user-b user-b 476 Dec  3 03:46 0001-Added-my_strcat-function.patch</w:t>
      </w:r>
    </w:p>
    <w:p w:rsidR="0056435F" w:rsidRDefault="0056435F" w:rsidP="0056435F">
      <w:pPr>
        <w:pStyle w:val="outpuy"/>
      </w:pPr>
      <w:r>
        <w:t>-</w:t>
      </w:r>
      <w:proofErr w:type="gramStart"/>
      <w:r>
        <w:t>rw-</w:t>
      </w:r>
      <w:proofErr w:type="gramEnd"/>
      <w:r>
        <w:t>rw-r-- 1 user-b user-b   0 Dec  3 02:26 Makefile</w:t>
      </w:r>
    </w:p>
    <w:p w:rsidR="0056435F" w:rsidRDefault="0056435F" w:rsidP="0056435F">
      <w:pPr>
        <w:pStyle w:val="outpuy"/>
      </w:pPr>
      <w:r>
        <w:t>-</w:t>
      </w:r>
      <w:proofErr w:type="gramStart"/>
      <w:r>
        <w:t>rw-</w:t>
      </w:r>
      <w:proofErr w:type="gramEnd"/>
      <w:r>
        <w:t>rw-r-- 1 user-b user-b 614 Dec  3 03:46 string_operations.c</w:t>
      </w:r>
    </w:p>
    <w:p w:rsidR="0056435F" w:rsidRDefault="0056435F" w:rsidP="0056435F">
      <w:pPr>
        <w:pStyle w:val="outpuy"/>
      </w:pPr>
      <w:r>
        <w:t>[user-b@gitlab src]$</w:t>
      </w:r>
    </w:p>
    <w:p w:rsidR="0056435F" w:rsidRDefault="0056435F" w:rsidP="0056435F">
      <w:r>
        <w:t>Check the patch fie in user-a</w:t>
      </w:r>
    </w:p>
    <w:p w:rsidR="0056435F" w:rsidRDefault="0056435F" w:rsidP="0056435F">
      <w:pPr>
        <w:pStyle w:val="outpuy"/>
      </w:pPr>
      <w:r>
        <w:t xml:space="preserve">[user-a@gitlab gitlab]$ </w:t>
      </w:r>
      <w:proofErr w:type="gramStart"/>
      <w:r>
        <w:t>cd</w:t>
      </w:r>
      <w:proofErr w:type="gramEnd"/>
      <w:r>
        <w:t xml:space="preserve"> src/</w:t>
      </w:r>
    </w:p>
    <w:p w:rsidR="0056435F" w:rsidRDefault="0056435F" w:rsidP="0056435F">
      <w:pPr>
        <w:pStyle w:val="outpuy"/>
      </w:pPr>
      <w:r>
        <w:t xml:space="preserve">[user-a@gitlab src]$ </w:t>
      </w:r>
      <w:proofErr w:type="gramStart"/>
      <w:r>
        <w:t>ls</w:t>
      </w:r>
      <w:proofErr w:type="gramEnd"/>
      <w:r>
        <w:t xml:space="preserve"> -l</w:t>
      </w:r>
    </w:p>
    <w:p w:rsidR="0056435F" w:rsidRDefault="0056435F" w:rsidP="0056435F">
      <w:pPr>
        <w:pStyle w:val="outpuy"/>
      </w:pPr>
      <w:proofErr w:type="gramStart"/>
      <w:r>
        <w:lastRenderedPageBreak/>
        <w:t>total</w:t>
      </w:r>
      <w:proofErr w:type="gramEnd"/>
      <w:r>
        <w:t xml:space="preserve"> 8</w:t>
      </w:r>
    </w:p>
    <w:p w:rsidR="0056435F" w:rsidRDefault="0056435F" w:rsidP="0056435F">
      <w:pPr>
        <w:pStyle w:val="outpuy"/>
      </w:pPr>
      <w:r>
        <w:t>-</w:t>
      </w:r>
      <w:proofErr w:type="gramStart"/>
      <w:r>
        <w:t>rw-</w:t>
      </w:r>
      <w:proofErr w:type="gramEnd"/>
      <w:r>
        <w:t>r--r-- 1 user-a user-a 476 Dec  3 03:50 0001-Added-my_strcat-function.patch</w:t>
      </w:r>
    </w:p>
    <w:p w:rsidR="0056435F" w:rsidRDefault="0056435F" w:rsidP="0056435F">
      <w:pPr>
        <w:pStyle w:val="outpuy"/>
      </w:pPr>
      <w:r>
        <w:t>-</w:t>
      </w:r>
      <w:proofErr w:type="gramStart"/>
      <w:r>
        <w:t>rw-</w:t>
      </w:r>
      <w:proofErr w:type="gramEnd"/>
      <w:r>
        <w:t>rw-r-- 1 user-a user-a   0 Dec  3 02:42 Makefile</w:t>
      </w:r>
    </w:p>
    <w:p w:rsidR="0056435F" w:rsidRDefault="0056435F" w:rsidP="0056435F">
      <w:pPr>
        <w:pStyle w:val="outpuy"/>
      </w:pPr>
      <w:r>
        <w:t>-</w:t>
      </w:r>
      <w:proofErr w:type="gramStart"/>
      <w:r>
        <w:t>rw-</w:t>
      </w:r>
      <w:proofErr w:type="gramEnd"/>
      <w:r>
        <w:t>rw-r-- 1 user-a user-a 496 Dec  3 03:02 string_operations.c</w:t>
      </w:r>
    </w:p>
    <w:p w:rsidR="0056435F" w:rsidRDefault="0056435F" w:rsidP="0056435F">
      <w:pPr>
        <w:pStyle w:val="outpuy"/>
      </w:pPr>
      <w:r>
        <w:t>[user-a@gitlab src]$</w:t>
      </w:r>
    </w:p>
    <w:p w:rsidR="0056435F" w:rsidRDefault="0056435F" w:rsidP="0056435F">
      <w:r>
        <w:t>To apply patch and create commit, use the following command:</w:t>
      </w:r>
    </w:p>
    <w:p w:rsidR="0056435F" w:rsidRDefault="0056435F" w:rsidP="0056435F">
      <w:pPr>
        <w:pStyle w:val="outpuy"/>
      </w:pPr>
      <w:r>
        <w:t xml:space="preserve">[user-a@gitlab src]$ </w:t>
      </w:r>
      <w:proofErr w:type="gramStart"/>
      <w:r>
        <w:t>pwd</w:t>
      </w:r>
      <w:proofErr w:type="gramEnd"/>
    </w:p>
    <w:p w:rsidR="0056435F" w:rsidRDefault="0056435F" w:rsidP="0056435F">
      <w:pPr>
        <w:pStyle w:val="outpuy"/>
      </w:pPr>
      <w:r>
        <w:t>/home/user-a/gitlab/src</w:t>
      </w:r>
    </w:p>
    <w:p w:rsidR="0056435F" w:rsidRDefault="0056435F" w:rsidP="0056435F">
      <w:pPr>
        <w:pStyle w:val="outpuy"/>
      </w:pPr>
      <w:r>
        <w:t xml:space="preserve">[user-a@gitlab src]$ </w:t>
      </w:r>
      <w:proofErr w:type="gramStart"/>
      <w:r>
        <w:t>git</w:t>
      </w:r>
      <w:proofErr w:type="gramEnd"/>
      <w:r>
        <w:t xml:space="preserve"> diff</w:t>
      </w:r>
    </w:p>
    <w:p w:rsidR="0056435F" w:rsidRDefault="0056435F" w:rsidP="0056435F">
      <w:pPr>
        <w:pStyle w:val="outpuy"/>
      </w:pPr>
      <w:r>
        <w:t xml:space="preserve">[user-a@gitlab src]$ </w:t>
      </w:r>
      <w:proofErr w:type="gramStart"/>
      <w:r>
        <w:t>git</w:t>
      </w:r>
      <w:proofErr w:type="gramEnd"/>
      <w:r>
        <w:t xml:space="preserve"> status –s</w:t>
      </w:r>
    </w:p>
    <w:p w:rsidR="0056435F" w:rsidRDefault="0056435F" w:rsidP="0056435F">
      <w:pPr>
        <w:pStyle w:val="outpuy"/>
      </w:pPr>
      <w:r>
        <w:t xml:space="preserve"># </w:t>
      </w:r>
      <w:proofErr w:type="gramStart"/>
      <w:r>
        <w:t>On</w:t>
      </w:r>
      <w:proofErr w:type="gramEnd"/>
      <w:r>
        <w:t xml:space="preserve"> branch master</w:t>
      </w:r>
    </w:p>
    <w:p w:rsidR="0056435F" w:rsidRDefault="0056435F" w:rsidP="0056435F">
      <w:pPr>
        <w:pStyle w:val="outpuy"/>
      </w:pPr>
      <w:proofErr w:type="gramStart"/>
      <w:r>
        <w:t>nothing</w:t>
      </w:r>
      <w:proofErr w:type="gramEnd"/>
      <w:r>
        <w:t xml:space="preserve"> to commit, working directory clean</w:t>
      </w:r>
    </w:p>
    <w:p w:rsidR="0056435F" w:rsidRDefault="0056435F" w:rsidP="0056435F">
      <w:pPr>
        <w:pStyle w:val="outpuy"/>
      </w:pPr>
      <w:r>
        <w:t xml:space="preserve">[user-a@gitlab src]$ </w:t>
      </w:r>
      <w:proofErr w:type="gramStart"/>
      <w:r>
        <w:t>git</w:t>
      </w:r>
      <w:proofErr w:type="gramEnd"/>
      <w:r>
        <w:t xml:space="preserve"> apply 0001-Added-my_strcat-function.patch</w:t>
      </w:r>
    </w:p>
    <w:p w:rsidR="0056435F" w:rsidRDefault="0056435F" w:rsidP="0056435F">
      <w:pPr>
        <w:pStyle w:val="outpuy"/>
      </w:pPr>
      <w:r>
        <w:t xml:space="preserve">[user-a@gitlab src]$ </w:t>
      </w:r>
      <w:proofErr w:type="gramStart"/>
      <w:r>
        <w:t>git</w:t>
      </w:r>
      <w:proofErr w:type="gramEnd"/>
      <w:r>
        <w:t xml:space="preserve"> status -s</w:t>
      </w:r>
    </w:p>
    <w:p w:rsidR="0056435F" w:rsidRDefault="0056435F" w:rsidP="0056435F">
      <w:pPr>
        <w:pStyle w:val="outpuy"/>
      </w:pPr>
      <w:r>
        <w:t xml:space="preserve"> M string_operations.c</w:t>
      </w:r>
    </w:p>
    <w:p w:rsidR="0056435F" w:rsidRDefault="0056435F" w:rsidP="0056435F">
      <w:pPr>
        <w:pStyle w:val="outpuy"/>
      </w:pPr>
      <w:r>
        <w:t>?? 0001-Added-my_strcat-function.patch</w:t>
      </w:r>
    </w:p>
    <w:p w:rsidR="0056435F" w:rsidRDefault="0056435F" w:rsidP="0056435F">
      <w:r w:rsidRPr="0056435F">
        <w:t>The patch gets applied successfully, now we can view the modifications by using the git diff command.</w:t>
      </w:r>
    </w:p>
    <w:p w:rsidR="0056435F" w:rsidRDefault="0056435F" w:rsidP="0056435F">
      <w:pPr>
        <w:pStyle w:val="outpuy"/>
      </w:pPr>
    </w:p>
    <w:p w:rsidR="0056435F" w:rsidRDefault="0056435F" w:rsidP="0056435F">
      <w:pPr>
        <w:pStyle w:val="outpuy"/>
      </w:pPr>
      <w:r>
        <w:t xml:space="preserve">[user-a@gitlab src]$ </w:t>
      </w:r>
      <w:proofErr w:type="gramStart"/>
      <w:r>
        <w:t>git</w:t>
      </w:r>
      <w:proofErr w:type="gramEnd"/>
      <w:r>
        <w:t xml:space="preserve"> diff</w:t>
      </w:r>
    </w:p>
    <w:p w:rsidR="0056435F" w:rsidRDefault="0056435F" w:rsidP="0056435F">
      <w:pPr>
        <w:pStyle w:val="outpuy"/>
      </w:pPr>
      <w:proofErr w:type="gramStart"/>
      <w:r>
        <w:t>diff</w:t>
      </w:r>
      <w:proofErr w:type="gramEnd"/>
      <w:r>
        <w:t xml:space="preserve"> --git a/src/string_operations.c b/src/string_operations.c</w:t>
      </w:r>
    </w:p>
    <w:p w:rsidR="0056435F" w:rsidRDefault="0056435F" w:rsidP="0056435F">
      <w:pPr>
        <w:pStyle w:val="outpuy"/>
      </w:pPr>
      <w:proofErr w:type="gramStart"/>
      <w:r>
        <w:t>index</w:t>
      </w:r>
      <w:proofErr w:type="gramEnd"/>
      <w:r>
        <w:t xml:space="preserve"> 85a3579..8383ef5 100644</w:t>
      </w:r>
    </w:p>
    <w:p w:rsidR="0056435F" w:rsidRDefault="0056435F" w:rsidP="0056435F">
      <w:pPr>
        <w:pStyle w:val="outpuy"/>
      </w:pPr>
      <w:r>
        <w:t>--- a/src/string_operations.c</w:t>
      </w:r>
    </w:p>
    <w:p w:rsidR="0056435F" w:rsidRDefault="0056435F" w:rsidP="0056435F">
      <w:pPr>
        <w:pStyle w:val="outpuy"/>
      </w:pPr>
      <w:r>
        <w:t>+++ b/src/string_operations.c</w:t>
      </w:r>
    </w:p>
    <w:p w:rsidR="0056435F" w:rsidRDefault="0056435F" w:rsidP="0056435F">
      <w:pPr>
        <w:pStyle w:val="outpuy"/>
      </w:pPr>
      <w:r>
        <w:t>@@ -1</w:t>
      </w:r>
      <w:proofErr w:type="gramStart"/>
      <w:r>
        <w:t>,5</w:t>
      </w:r>
      <w:proofErr w:type="gramEnd"/>
      <w:r>
        <w:t xml:space="preserve"> +1,13 @@</w:t>
      </w:r>
    </w:p>
    <w:p w:rsidR="0056435F" w:rsidRDefault="0056435F" w:rsidP="0056435F">
      <w:pPr>
        <w:pStyle w:val="outpuy"/>
      </w:pPr>
      <w:r>
        <w:t xml:space="preserve"> #include &lt;stdio.h&gt;</w:t>
      </w:r>
    </w:p>
    <w:p w:rsidR="0056435F" w:rsidRDefault="0056435F" w:rsidP="0056435F">
      <w:pPr>
        <w:pStyle w:val="outpuy"/>
      </w:pPr>
      <w:r>
        <w:t>-</w:t>
      </w:r>
    </w:p>
    <w:p w:rsidR="0056435F" w:rsidRDefault="0056435F" w:rsidP="0056435F">
      <w:pPr>
        <w:pStyle w:val="outpuy"/>
      </w:pPr>
      <w:r>
        <w:t>+char *my_</w:t>
      </w:r>
      <w:proofErr w:type="gramStart"/>
      <w:r>
        <w:t>strcat(</w:t>
      </w:r>
      <w:proofErr w:type="gramEnd"/>
      <w:r>
        <w:t>char *t, char *s)</w:t>
      </w:r>
    </w:p>
    <w:p w:rsidR="0056435F" w:rsidRDefault="0056435F" w:rsidP="0056435F">
      <w:pPr>
        <w:pStyle w:val="outpuy"/>
      </w:pPr>
      <w:r>
        <w:t>+{</w:t>
      </w:r>
    </w:p>
    <w:p w:rsidR="0056435F" w:rsidRDefault="0056435F" w:rsidP="0056435F">
      <w:pPr>
        <w:pStyle w:val="outpuy"/>
      </w:pPr>
      <w:r>
        <w:t xml:space="preserve">+   </w:t>
      </w:r>
      <w:proofErr w:type="gramStart"/>
      <w:r>
        <w:t>char</w:t>
      </w:r>
      <w:proofErr w:type="gramEnd"/>
      <w:r>
        <w:t xml:space="preserve"> *p = t;</w:t>
      </w:r>
    </w:p>
    <w:p w:rsidR="0056435F" w:rsidRDefault="0056435F" w:rsidP="0056435F">
      <w:pPr>
        <w:pStyle w:val="outpuy"/>
      </w:pPr>
      <w:r>
        <w:t xml:space="preserve">+   </w:t>
      </w:r>
      <w:proofErr w:type="gramStart"/>
      <w:r>
        <w:t>while</w:t>
      </w:r>
      <w:proofErr w:type="gramEnd"/>
      <w:r>
        <w:t xml:space="preserve"> (*p)</w:t>
      </w:r>
    </w:p>
    <w:p w:rsidR="0056435F" w:rsidRDefault="0056435F" w:rsidP="0056435F">
      <w:pPr>
        <w:pStyle w:val="outpuy"/>
      </w:pPr>
      <w:r>
        <w:t>+   ++p;</w:t>
      </w:r>
    </w:p>
    <w:p w:rsidR="0056435F" w:rsidRDefault="0056435F" w:rsidP="0056435F">
      <w:pPr>
        <w:pStyle w:val="outpuy"/>
      </w:pPr>
      <w:r>
        <w:t xml:space="preserve">+   </w:t>
      </w:r>
      <w:proofErr w:type="gramStart"/>
      <w:r>
        <w:t>while</w:t>
      </w:r>
      <w:proofErr w:type="gramEnd"/>
      <w:r>
        <w:t xml:space="preserve"> (*p++ = *s++)</w:t>
      </w:r>
    </w:p>
    <w:p w:rsidR="0056435F" w:rsidRDefault="0056435F" w:rsidP="0056435F">
      <w:pPr>
        <w:pStyle w:val="outpuy"/>
      </w:pPr>
      <w:r>
        <w:t>+   ;</w:t>
      </w:r>
    </w:p>
    <w:p w:rsidR="0056435F" w:rsidRDefault="0056435F" w:rsidP="0056435F">
      <w:pPr>
        <w:pStyle w:val="outpuy"/>
      </w:pPr>
      <w:r>
        <w:t>+   return t;</w:t>
      </w:r>
    </w:p>
    <w:p w:rsidR="0056435F" w:rsidRDefault="0056435F" w:rsidP="0056435F">
      <w:pPr>
        <w:pStyle w:val="outpuy"/>
      </w:pPr>
      <w:r>
        <w:t>+}</w:t>
      </w:r>
    </w:p>
    <w:p w:rsidR="0056435F" w:rsidRDefault="0056435F" w:rsidP="0056435F">
      <w:pPr>
        <w:pStyle w:val="outpuy"/>
      </w:pPr>
      <w:r>
        <w:t xml:space="preserve"> size_t my_</w:t>
      </w:r>
      <w:proofErr w:type="gramStart"/>
      <w:r>
        <w:t>strlen(</w:t>
      </w:r>
      <w:proofErr w:type="gramEnd"/>
      <w:r>
        <w:t>const char *s)</w:t>
      </w:r>
    </w:p>
    <w:p w:rsidR="0056435F" w:rsidRDefault="0056435F" w:rsidP="0056435F">
      <w:pPr>
        <w:pStyle w:val="outpuy"/>
      </w:pPr>
      <w:r>
        <w:t xml:space="preserve"> {</w:t>
      </w:r>
    </w:p>
    <w:p w:rsidR="0056435F" w:rsidRDefault="0056435F" w:rsidP="0056435F">
      <w:pPr>
        <w:pStyle w:val="outpuy"/>
      </w:pPr>
      <w:r>
        <w:t xml:space="preserve">    </w:t>
      </w:r>
      <w:proofErr w:type="gramStart"/>
      <w:r>
        <w:t>const</w:t>
      </w:r>
      <w:proofErr w:type="gramEnd"/>
      <w:r>
        <w:t xml:space="preserve"> char *p = s;</w:t>
      </w:r>
    </w:p>
    <w:p w:rsidR="0056435F" w:rsidRDefault="0056435F" w:rsidP="0056435F">
      <w:pPr>
        <w:pStyle w:val="outpuy"/>
      </w:pPr>
      <w:r>
        <w:t>@@ -33</w:t>
      </w:r>
      <w:proofErr w:type="gramStart"/>
      <w:r>
        <w:t>,3</w:t>
      </w:r>
      <w:proofErr w:type="gramEnd"/>
      <w:r>
        <w:t xml:space="preserve"> +41,5 @@ int main(void)</w:t>
      </w:r>
    </w:p>
    <w:p w:rsidR="0056435F" w:rsidRDefault="0056435F" w:rsidP="0056435F">
      <w:pPr>
        <w:pStyle w:val="outpuy"/>
      </w:pPr>
      <w:r>
        <w:t xml:space="preserve">    </w:t>
      </w:r>
      <w:proofErr w:type="gramStart"/>
      <w:r>
        <w:t>return</w:t>
      </w:r>
      <w:proofErr w:type="gramEnd"/>
      <w:r>
        <w:t xml:space="preserve"> 0;</w:t>
      </w:r>
    </w:p>
    <w:p w:rsidR="0056435F" w:rsidRDefault="0056435F" w:rsidP="0056435F">
      <w:pPr>
        <w:pStyle w:val="outpuy"/>
      </w:pPr>
      <w:r>
        <w:t xml:space="preserve"> }</w:t>
      </w:r>
    </w:p>
    <w:p w:rsidR="0056435F" w:rsidRDefault="0056435F" w:rsidP="0056435F">
      <w:pPr>
        <w:pStyle w:val="outpuy"/>
      </w:pPr>
    </w:p>
    <w:p w:rsidR="0056435F" w:rsidRDefault="0056435F" w:rsidP="0056435F">
      <w:pPr>
        <w:pStyle w:val="outpuy"/>
      </w:pPr>
      <w:r>
        <w:t>+</w:t>
      </w:r>
    </w:p>
    <w:p w:rsidR="0056435F" w:rsidRDefault="0056435F" w:rsidP="0056435F">
      <w:pPr>
        <w:pStyle w:val="outpuy"/>
      </w:pPr>
      <w:r>
        <w:t>+</w:t>
      </w:r>
    </w:p>
    <w:p w:rsidR="003F2204" w:rsidRDefault="009F31A4" w:rsidP="009F31A4">
      <w:pPr>
        <w:pStyle w:val="Heading1"/>
      </w:pPr>
      <w:bookmarkStart w:id="35" w:name="_Toc500078122"/>
      <w:r w:rsidRPr="009F31A4">
        <w:t>Git - Managing Branches</w:t>
      </w:r>
      <w:bookmarkEnd w:id="35"/>
    </w:p>
    <w:p w:rsidR="009F31A4" w:rsidRDefault="009F31A4" w:rsidP="009F31A4">
      <w:r w:rsidRPr="009F31A4">
        <w:t>Branch operation allows creating another line of development. We can use this operation to fork off the development process into two different directions. For example, we released a product for 6.0 version and we might want to create a branch so that the development of 7.0 features can be kept separate from 6.0 bug fixes.</w:t>
      </w:r>
    </w:p>
    <w:p w:rsidR="009F31A4" w:rsidRDefault="009F31A4" w:rsidP="009F31A4">
      <w:pPr>
        <w:pStyle w:val="Heading2"/>
      </w:pPr>
      <w:bookmarkStart w:id="36" w:name="_Toc500078123"/>
      <w:r w:rsidRPr="009F31A4">
        <w:lastRenderedPageBreak/>
        <w:t>Create Branch</w:t>
      </w:r>
      <w:bookmarkEnd w:id="36"/>
    </w:p>
    <w:p w:rsidR="009F31A4" w:rsidRDefault="009F31A4" w:rsidP="009F31A4">
      <w:r>
        <w:t xml:space="preserve">User-b </w:t>
      </w:r>
      <w:r w:rsidRPr="009F31A4">
        <w:t>creates a new branch using the git branch &lt;branch name&gt; command. We can create a new branch from an existing one. We can use a specific commit or tag as the starting point. If any specific commit ID is not provided, then the branch will be created with HEAD as its starting point</w:t>
      </w:r>
    </w:p>
    <w:p w:rsidR="009F31A4" w:rsidRDefault="009F31A4" w:rsidP="009F31A4">
      <w:pPr>
        <w:pStyle w:val="outpuy"/>
      </w:pPr>
      <w:r>
        <w:t xml:space="preserve">[user-b@gitlab gitlab]$ </w:t>
      </w:r>
      <w:proofErr w:type="gramStart"/>
      <w:r>
        <w:t>git</w:t>
      </w:r>
      <w:proofErr w:type="gramEnd"/>
      <w:r>
        <w:t xml:space="preserve"> branch new_branch</w:t>
      </w:r>
    </w:p>
    <w:p w:rsidR="009F31A4" w:rsidRDefault="009F31A4" w:rsidP="009F31A4">
      <w:pPr>
        <w:pStyle w:val="outpuy"/>
      </w:pPr>
      <w:r>
        <w:t xml:space="preserve">[user-b@gitlab gitlab]$ </w:t>
      </w:r>
      <w:proofErr w:type="gramStart"/>
      <w:r>
        <w:t>git</w:t>
      </w:r>
      <w:proofErr w:type="gramEnd"/>
      <w:r>
        <w:t xml:space="preserve"> branch</w:t>
      </w:r>
    </w:p>
    <w:p w:rsidR="009F31A4" w:rsidRDefault="009F31A4" w:rsidP="009F31A4">
      <w:pPr>
        <w:pStyle w:val="outpuy"/>
      </w:pPr>
      <w:r>
        <w:t xml:space="preserve">* </w:t>
      </w:r>
      <w:proofErr w:type="gramStart"/>
      <w:r>
        <w:t>master</w:t>
      </w:r>
      <w:proofErr w:type="gramEnd"/>
    </w:p>
    <w:p w:rsidR="009F31A4" w:rsidRDefault="009F31A4" w:rsidP="009F31A4">
      <w:pPr>
        <w:pStyle w:val="outpuy"/>
      </w:pPr>
      <w:r>
        <w:t xml:space="preserve">  new_branch</w:t>
      </w:r>
    </w:p>
    <w:p w:rsidR="009F31A4" w:rsidRDefault="009F31A4" w:rsidP="009F31A4">
      <w:r>
        <w:t>A new branch is created; user-b used the git branch command to list the available branches. Git shows an asterisk mark before currently checked out branch.</w:t>
      </w:r>
    </w:p>
    <w:p w:rsidR="009F31A4" w:rsidRDefault="009F31A4" w:rsidP="009F31A4">
      <w:r>
        <w:t>The pictorial representation of create branch operation is shown below:</w:t>
      </w:r>
    </w:p>
    <w:p w:rsidR="009F31A4" w:rsidRDefault="009F31A4" w:rsidP="009F31A4">
      <w:r>
        <w:rPr>
          <w:noProof/>
          <w:lang w:eastAsia="en-US"/>
        </w:rPr>
        <w:drawing>
          <wp:inline distT="0" distB="0" distL="0" distR="0" wp14:anchorId="1B32D3AE" wp14:editId="0766C994">
            <wp:extent cx="5772150" cy="571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5715000"/>
                    </a:xfrm>
                    <a:prstGeom prst="rect">
                      <a:avLst/>
                    </a:prstGeom>
                  </pic:spPr>
                </pic:pic>
              </a:graphicData>
            </a:graphic>
          </wp:inline>
        </w:drawing>
      </w:r>
    </w:p>
    <w:p w:rsidR="009F31A4" w:rsidRDefault="009F31A4" w:rsidP="009F31A4">
      <w:pPr>
        <w:pStyle w:val="Heading2"/>
      </w:pPr>
      <w:bookmarkStart w:id="37" w:name="_Toc500078124"/>
      <w:r w:rsidRPr="009F31A4">
        <w:lastRenderedPageBreak/>
        <w:t>Switch between Branches</w:t>
      </w:r>
      <w:bookmarkEnd w:id="37"/>
    </w:p>
    <w:p w:rsidR="009F31A4" w:rsidRDefault="009F31A4" w:rsidP="009F31A4">
      <w:pPr>
        <w:rPr>
          <w:rFonts w:ascii="Verdana" w:hAnsi="Verdana"/>
          <w:color w:val="000000"/>
          <w:sz w:val="23"/>
          <w:szCs w:val="23"/>
          <w:shd w:val="clear" w:color="auto" w:fill="FFFFFF"/>
        </w:rPr>
      </w:pPr>
      <w:r>
        <w:t xml:space="preserve">User-b </w:t>
      </w:r>
      <w:r>
        <w:rPr>
          <w:rFonts w:ascii="Verdana" w:hAnsi="Verdana"/>
          <w:color w:val="000000"/>
          <w:sz w:val="23"/>
          <w:szCs w:val="23"/>
          <w:shd w:val="clear" w:color="auto" w:fill="FFFFFF"/>
        </w:rPr>
        <w:t>uses the git checkout command to switch between branches.</w:t>
      </w:r>
    </w:p>
    <w:p w:rsidR="009F31A4" w:rsidRDefault="009F31A4" w:rsidP="009F31A4">
      <w:pPr>
        <w:pStyle w:val="outpuy"/>
      </w:pPr>
      <w:r>
        <w:t xml:space="preserve">[user-b@gitlab gitlab]$ </w:t>
      </w:r>
      <w:proofErr w:type="gramStart"/>
      <w:r>
        <w:t>git</w:t>
      </w:r>
      <w:proofErr w:type="gramEnd"/>
      <w:r>
        <w:t xml:space="preserve"> checkout new_branch</w:t>
      </w:r>
    </w:p>
    <w:p w:rsidR="009F31A4" w:rsidRDefault="009F31A4" w:rsidP="009F31A4">
      <w:pPr>
        <w:pStyle w:val="outpuy"/>
      </w:pPr>
      <w:r>
        <w:t>Switched to branch 'new_branch'</w:t>
      </w:r>
    </w:p>
    <w:p w:rsidR="009F31A4" w:rsidRDefault="009F31A4" w:rsidP="009F31A4">
      <w:pPr>
        <w:pStyle w:val="outpuy"/>
      </w:pPr>
      <w:r>
        <w:t xml:space="preserve">[user-b@gitlab gitlab]$ </w:t>
      </w:r>
      <w:proofErr w:type="gramStart"/>
      <w:r>
        <w:t>git</w:t>
      </w:r>
      <w:proofErr w:type="gramEnd"/>
      <w:r>
        <w:t xml:space="preserve"> branch</w:t>
      </w:r>
    </w:p>
    <w:p w:rsidR="009F31A4" w:rsidRDefault="009F31A4" w:rsidP="009F31A4">
      <w:pPr>
        <w:pStyle w:val="outpuy"/>
      </w:pPr>
      <w:r>
        <w:t xml:space="preserve">  </w:t>
      </w:r>
      <w:proofErr w:type="gramStart"/>
      <w:r>
        <w:t>master</w:t>
      </w:r>
      <w:proofErr w:type="gramEnd"/>
    </w:p>
    <w:p w:rsidR="009F31A4" w:rsidRDefault="009F31A4" w:rsidP="009F31A4">
      <w:pPr>
        <w:pStyle w:val="outpuy"/>
      </w:pPr>
      <w:r>
        <w:t>* new_branch</w:t>
      </w:r>
    </w:p>
    <w:p w:rsidR="009F31A4" w:rsidRDefault="009F31A4" w:rsidP="009F31A4">
      <w:pPr>
        <w:pStyle w:val="outpuy"/>
      </w:pPr>
      <w:r>
        <w:t>[user-b@gitlab gitlab]$</w:t>
      </w:r>
    </w:p>
    <w:p w:rsidR="009F31A4" w:rsidRDefault="009F31A4" w:rsidP="009F31A4">
      <w:pPr>
        <w:pStyle w:val="Heading2"/>
      </w:pPr>
      <w:bookmarkStart w:id="38" w:name="_Toc500078125"/>
      <w:r w:rsidRPr="009F31A4">
        <w:t>Shortcut to Create and Switch Branch</w:t>
      </w:r>
      <w:bookmarkEnd w:id="38"/>
    </w:p>
    <w:p w:rsidR="009F31A4" w:rsidRDefault="009F31A4" w:rsidP="009F31A4">
      <w:r w:rsidRPr="009F31A4">
        <w:t>In the above example, we have used two commands to create and switch branches, respectively. Git provides –b option with the checkout command; this operation creates a new branch and immediately switches to the new branch.</w:t>
      </w:r>
    </w:p>
    <w:p w:rsidR="00241825" w:rsidRDefault="00241825" w:rsidP="00241825">
      <w:pPr>
        <w:pStyle w:val="outpuy"/>
      </w:pPr>
      <w:r>
        <w:t xml:space="preserve">[user-b@gitlab gitlab]$ </w:t>
      </w:r>
      <w:proofErr w:type="gramStart"/>
      <w:r>
        <w:t>git</w:t>
      </w:r>
      <w:proofErr w:type="gramEnd"/>
      <w:r>
        <w:t xml:space="preserve"> checkout -b test_branch</w:t>
      </w:r>
    </w:p>
    <w:p w:rsidR="00241825" w:rsidRDefault="00241825" w:rsidP="00241825">
      <w:pPr>
        <w:pStyle w:val="outpuy"/>
      </w:pPr>
      <w:r>
        <w:t>Switched to a new branch 'test_branch'</w:t>
      </w:r>
    </w:p>
    <w:p w:rsidR="00241825" w:rsidRDefault="00241825" w:rsidP="00241825">
      <w:pPr>
        <w:pStyle w:val="outpuy"/>
      </w:pPr>
      <w:r>
        <w:t xml:space="preserve">[user-b@gitlab gitlab]$ </w:t>
      </w:r>
      <w:proofErr w:type="gramStart"/>
      <w:r>
        <w:t>git</w:t>
      </w:r>
      <w:proofErr w:type="gramEnd"/>
      <w:r>
        <w:t xml:space="preserve"> branch</w:t>
      </w:r>
    </w:p>
    <w:p w:rsidR="00241825" w:rsidRDefault="00241825" w:rsidP="00241825">
      <w:pPr>
        <w:pStyle w:val="outpuy"/>
      </w:pPr>
      <w:r>
        <w:t xml:space="preserve">  </w:t>
      </w:r>
      <w:proofErr w:type="gramStart"/>
      <w:r>
        <w:t>master</w:t>
      </w:r>
      <w:proofErr w:type="gramEnd"/>
    </w:p>
    <w:p w:rsidR="00241825" w:rsidRDefault="00241825" w:rsidP="00241825">
      <w:pPr>
        <w:pStyle w:val="outpuy"/>
      </w:pPr>
      <w:r>
        <w:t xml:space="preserve">  new_branch</w:t>
      </w:r>
    </w:p>
    <w:p w:rsidR="00241825" w:rsidRDefault="00241825" w:rsidP="00241825">
      <w:pPr>
        <w:pStyle w:val="outpuy"/>
      </w:pPr>
      <w:r>
        <w:t>* test_branch</w:t>
      </w:r>
    </w:p>
    <w:p w:rsidR="00241825" w:rsidRDefault="00241825" w:rsidP="00241825">
      <w:pPr>
        <w:pStyle w:val="Heading2"/>
      </w:pPr>
      <w:bookmarkStart w:id="39" w:name="_Toc500078126"/>
      <w:r w:rsidRPr="00241825">
        <w:t>Delete a Branch</w:t>
      </w:r>
      <w:bookmarkEnd w:id="39"/>
    </w:p>
    <w:p w:rsidR="00241825" w:rsidRDefault="00241825" w:rsidP="00241825">
      <w:r>
        <w:t>A branch can be deleted by providing –D option with git branch command. But before deleting the existing branch, switch to the other branch.</w:t>
      </w:r>
    </w:p>
    <w:p w:rsidR="00241825" w:rsidRDefault="00241825" w:rsidP="00241825">
      <w:r>
        <w:t>User-b is currently on test_branch and he wants to remove that branch. So he switches branch and deletes branch as shown below.</w:t>
      </w:r>
    </w:p>
    <w:p w:rsidR="00241825" w:rsidRDefault="00241825" w:rsidP="00241825">
      <w:pPr>
        <w:pStyle w:val="outpuy"/>
      </w:pPr>
      <w:r>
        <w:t xml:space="preserve">[user-b@gitlab gitlab]$ </w:t>
      </w:r>
      <w:proofErr w:type="gramStart"/>
      <w:r>
        <w:t>git</w:t>
      </w:r>
      <w:proofErr w:type="gramEnd"/>
      <w:r>
        <w:t xml:space="preserve"> branch</w:t>
      </w:r>
    </w:p>
    <w:p w:rsidR="00241825" w:rsidRDefault="00241825" w:rsidP="00241825">
      <w:pPr>
        <w:pStyle w:val="outpuy"/>
      </w:pPr>
      <w:r>
        <w:t xml:space="preserve">  </w:t>
      </w:r>
      <w:proofErr w:type="gramStart"/>
      <w:r>
        <w:t>master</w:t>
      </w:r>
      <w:proofErr w:type="gramEnd"/>
    </w:p>
    <w:p w:rsidR="00241825" w:rsidRDefault="00241825" w:rsidP="00241825">
      <w:pPr>
        <w:pStyle w:val="outpuy"/>
      </w:pPr>
      <w:r>
        <w:t xml:space="preserve">  new_branch</w:t>
      </w:r>
    </w:p>
    <w:p w:rsidR="00241825" w:rsidRDefault="00241825" w:rsidP="00241825">
      <w:pPr>
        <w:pStyle w:val="outpuy"/>
      </w:pPr>
      <w:r>
        <w:t>* test_branch</w:t>
      </w:r>
    </w:p>
    <w:p w:rsidR="00241825" w:rsidRDefault="00241825" w:rsidP="00241825">
      <w:pPr>
        <w:pStyle w:val="outpuy"/>
      </w:pPr>
      <w:r>
        <w:t xml:space="preserve">[user-b@gitlab gitlab]$ </w:t>
      </w:r>
      <w:proofErr w:type="gramStart"/>
      <w:r>
        <w:t>git</w:t>
      </w:r>
      <w:proofErr w:type="gramEnd"/>
      <w:r>
        <w:t xml:space="preserve"> checkout master</w:t>
      </w:r>
    </w:p>
    <w:p w:rsidR="00241825" w:rsidRDefault="00241825" w:rsidP="00241825">
      <w:pPr>
        <w:pStyle w:val="outpuy"/>
      </w:pPr>
      <w:r>
        <w:t>Switched to branch 'master'</w:t>
      </w:r>
    </w:p>
    <w:p w:rsidR="00241825" w:rsidRDefault="00241825" w:rsidP="00241825">
      <w:pPr>
        <w:pStyle w:val="outpuy"/>
      </w:pPr>
      <w:r>
        <w:t>Your branch is ahead of 'origin/master' by 2 commits.</w:t>
      </w:r>
    </w:p>
    <w:p w:rsidR="00241825" w:rsidRDefault="00241825" w:rsidP="00241825">
      <w:pPr>
        <w:pStyle w:val="outpuy"/>
      </w:pPr>
      <w:r>
        <w:t xml:space="preserve">  (</w:t>
      </w:r>
      <w:proofErr w:type="gramStart"/>
      <w:r>
        <w:t>use</w:t>
      </w:r>
      <w:proofErr w:type="gramEnd"/>
      <w:r>
        <w:t xml:space="preserve"> "git push" to publish your local commits)</w:t>
      </w:r>
    </w:p>
    <w:p w:rsidR="00241825" w:rsidRDefault="00241825" w:rsidP="00241825">
      <w:pPr>
        <w:pStyle w:val="outpuy"/>
      </w:pPr>
      <w:r>
        <w:t xml:space="preserve">[user-b@gitlab gitlab]$ </w:t>
      </w:r>
      <w:proofErr w:type="gramStart"/>
      <w:r>
        <w:t>git</w:t>
      </w:r>
      <w:proofErr w:type="gramEnd"/>
      <w:r>
        <w:t xml:space="preserve"> branch -D test_branch</w:t>
      </w:r>
    </w:p>
    <w:p w:rsidR="00241825" w:rsidRDefault="00241825" w:rsidP="00241825">
      <w:pPr>
        <w:pStyle w:val="outpuy"/>
      </w:pPr>
      <w:r>
        <w:t>Deleted branch test_branch (was 7521e61).</w:t>
      </w:r>
    </w:p>
    <w:p w:rsidR="00241825" w:rsidRDefault="00241825" w:rsidP="00241825">
      <w:pPr>
        <w:pStyle w:val="outpuy"/>
      </w:pPr>
      <w:r>
        <w:t>[user-b@gitlab gitlab]</w:t>
      </w:r>
      <w:proofErr w:type="gramStart"/>
      <w:r>
        <w:t>$  git</w:t>
      </w:r>
      <w:proofErr w:type="gramEnd"/>
      <w:r>
        <w:t xml:space="preserve"> branch</w:t>
      </w:r>
    </w:p>
    <w:p w:rsidR="00241825" w:rsidRDefault="00241825" w:rsidP="00241825">
      <w:pPr>
        <w:pStyle w:val="outpuy"/>
      </w:pPr>
      <w:r>
        <w:t xml:space="preserve">* </w:t>
      </w:r>
      <w:proofErr w:type="gramStart"/>
      <w:r>
        <w:t>master</w:t>
      </w:r>
      <w:proofErr w:type="gramEnd"/>
    </w:p>
    <w:p w:rsidR="00241825" w:rsidRDefault="00241825" w:rsidP="00241825">
      <w:pPr>
        <w:pStyle w:val="outpuy"/>
      </w:pPr>
      <w:r>
        <w:t xml:space="preserve">  new_branch</w:t>
      </w:r>
    </w:p>
    <w:p w:rsidR="00241825" w:rsidRDefault="00241825" w:rsidP="00241825">
      <w:pPr>
        <w:pStyle w:val="outpuy"/>
      </w:pPr>
      <w:r>
        <w:t>[user-b@gitlab gitlab]$</w:t>
      </w:r>
    </w:p>
    <w:p w:rsidR="00241825" w:rsidRDefault="00241825" w:rsidP="00241825">
      <w:pPr>
        <w:pStyle w:val="Heading2"/>
      </w:pPr>
      <w:bookmarkStart w:id="40" w:name="_Toc500078127"/>
      <w:r w:rsidRPr="00241825">
        <w:lastRenderedPageBreak/>
        <w:t>Rename a Branch</w:t>
      </w:r>
      <w:bookmarkEnd w:id="40"/>
    </w:p>
    <w:p w:rsidR="00241825" w:rsidRDefault="00241825" w:rsidP="00241825">
      <w:r>
        <w:t xml:space="preserve">User-b </w:t>
      </w:r>
      <w:r w:rsidRPr="00241825">
        <w:t>decides to add support for wide characters in his string operations project. He has already created a new branch, but the branch name is not appropriate. So he changes the branch name by using –m option followed by the old branch name and the new branch name.</w:t>
      </w:r>
    </w:p>
    <w:p w:rsidR="00241825" w:rsidRDefault="00241825" w:rsidP="00241825">
      <w:pPr>
        <w:pStyle w:val="outpuy"/>
      </w:pPr>
      <w:r>
        <w:t xml:space="preserve">[user-b@gitlab gitlab]$ </w:t>
      </w:r>
      <w:proofErr w:type="gramStart"/>
      <w:r>
        <w:t>git</w:t>
      </w:r>
      <w:proofErr w:type="gramEnd"/>
      <w:r>
        <w:t xml:space="preserve"> branch</w:t>
      </w:r>
    </w:p>
    <w:p w:rsidR="00241825" w:rsidRDefault="00241825" w:rsidP="00241825">
      <w:pPr>
        <w:pStyle w:val="outpuy"/>
      </w:pPr>
      <w:r>
        <w:t xml:space="preserve">* </w:t>
      </w:r>
      <w:proofErr w:type="gramStart"/>
      <w:r>
        <w:t>master</w:t>
      </w:r>
      <w:proofErr w:type="gramEnd"/>
    </w:p>
    <w:p w:rsidR="00241825" w:rsidRDefault="00241825" w:rsidP="00241825">
      <w:pPr>
        <w:pStyle w:val="outpuy"/>
      </w:pPr>
      <w:r>
        <w:t xml:space="preserve">  new_branch</w:t>
      </w:r>
    </w:p>
    <w:p w:rsidR="00241825" w:rsidRDefault="00241825" w:rsidP="00241825">
      <w:pPr>
        <w:pStyle w:val="outpuy"/>
      </w:pPr>
      <w:r>
        <w:t xml:space="preserve">[user-b@gitlab gitlab]$ </w:t>
      </w:r>
      <w:proofErr w:type="gramStart"/>
      <w:r>
        <w:t>git</w:t>
      </w:r>
      <w:proofErr w:type="gramEnd"/>
      <w:r>
        <w:t xml:space="preserve"> branch -m new_branch wchar_support</w:t>
      </w:r>
    </w:p>
    <w:p w:rsidR="00241825" w:rsidRDefault="00241825" w:rsidP="00241825">
      <w:pPr>
        <w:pStyle w:val="outpuy"/>
      </w:pPr>
      <w:r>
        <w:t xml:space="preserve">[user-b@gitlab gitlab]$ </w:t>
      </w:r>
      <w:proofErr w:type="gramStart"/>
      <w:r>
        <w:t>git</w:t>
      </w:r>
      <w:proofErr w:type="gramEnd"/>
      <w:r>
        <w:t xml:space="preserve"> branch</w:t>
      </w:r>
    </w:p>
    <w:p w:rsidR="00241825" w:rsidRDefault="00241825" w:rsidP="00241825">
      <w:pPr>
        <w:pStyle w:val="outpuy"/>
      </w:pPr>
      <w:r>
        <w:t xml:space="preserve">* </w:t>
      </w:r>
      <w:proofErr w:type="gramStart"/>
      <w:r>
        <w:t>master</w:t>
      </w:r>
      <w:proofErr w:type="gramEnd"/>
    </w:p>
    <w:p w:rsidR="00241825" w:rsidRDefault="00241825" w:rsidP="00241825">
      <w:pPr>
        <w:pStyle w:val="outpuy"/>
      </w:pPr>
      <w:r>
        <w:t xml:space="preserve">  wchar_support</w:t>
      </w:r>
    </w:p>
    <w:p w:rsidR="00241825" w:rsidRDefault="00241825" w:rsidP="00241825">
      <w:pPr>
        <w:pStyle w:val="outpuy"/>
      </w:pPr>
      <w:r>
        <w:t>[user-b@gitlab gitlab]$</w:t>
      </w:r>
    </w:p>
    <w:p w:rsidR="00241825" w:rsidRDefault="00241825" w:rsidP="00241825">
      <w:pPr>
        <w:pStyle w:val="Heading2"/>
      </w:pPr>
      <w:bookmarkStart w:id="41" w:name="_Toc500078128"/>
      <w:r w:rsidRPr="00241825">
        <w:t>Merge Two Branches</w:t>
      </w:r>
      <w:bookmarkEnd w:id="41"/>
    </w:p>
    <w:p w:rsidR="00241825" w:rsidRDefault="00241825" w:rsidP="00241825">
      <w:r>
        <w:t xml:space="preserve">User-b </w:t>
      </w:r>
      <w:r w:rsidRPr="00241825">
        <w:t>implements a function to return the string length of wide character string. New the code will appear as follows:</w:t>
      </w:r>
    </w:p>
    <w:p w:rsidR="00241825" w:rsidRDefault="00241825" w:rsidP="00241825">
      <w:pPr>
        <w:pStyle w:val="outpuy"/>
      </w:pPr>
      <w:r>
        <w:t xml:space="preserve">[user-b@gitlab gitlab]$ </w:t>
      </w:r>
      <w:proofErr w:type="gramStart"/>
      <w:r>
        <w:t>git</w:t>
      </w:r>
      <w:proofErr w:type="gramEnd"/>
      <w:r>
        <w:t xml:space="preserve"> checkout wchar_support</w:t>
      </w:r>
    </w:p>
    <w:p w:rsidR="00241825" w:rsidRDefault="00241825" w:rsidP="00241825">
      <w:pPr>
        <w:pStyle w:val="outpuy"/>
      </w:pPr>
      <w:r>
        <w:t>Switched to branch 'wchar_support'</w:t>
      </w:r>
    </w:p>
    <w:p w:rsidR="00241825" w:rsidRDefault="00241825" w:rsidP="00241825">
      <w:pPr>
        <w:pStyle w:val="outpuy"/>
      </w:pPr>
      <w:r>
        <w:t xml:space="preserve">[user-b@gitlab gitlab]$ </w:t>
      </w:r>
      <w:proofErr w:type="gramStart"/>
      <w:r>
        <w:t>cd</w:t>
      </w:r>
      <w:proofErr w:type="gramEnd"/>
      <w:r>
        <w:t xml:space="preserve"> src/</w:t>
      </w:r>
    </w:p>
    <w:p w:rsidR="00241825" w:rsidRDefault="00241825" w:rsidP="00241825">
      <w:pPr>
        <w:pStyle w:val="outpuy"/>
      </w:pPr>
      <w:r>
        <w:t xml:space="preserve">[user-b@gitlab src]$ </w:t>
      </w:r>
      <w:proofErr w:type="gramStart"/>
      <w:r>
        <w:t>vi</w:t>
      </w:r>
      <w:proofErr w:type="gramEnd"/>
      <w:r>
        <w:t xml:space="preserve"> string_operations.c</w:t>
      </w:r>
    </w:p>
    <w:p w:rsidR="00241825" w:rsidRDefault="00241825" w:rsidP="00241825">
      <w:pPr>
        <w:pStyle w:val="outpuy"/>
      </w:pPr>
      <w:r>
        <w:t xml:space="preserve">[user-b@gitlab src]$ </w:t>
      </w:r>
      <w:proofErr w:type="gramStart"/>
      <w:r>
        <w:t>git</w:t>
      </w:r>
      <w:proofErr w:type="gramEnd"/>
      <w:r>
        <w:t xml:space="preserve"> diff</w:t>
      </w:r>
    </w:p>
    <w:p w:rsidR="00241825" w:rsidRDefault="00241825" w:rsidP="00241825">
      <w:pPr>
        <w:pStyle w:val="outpuy"/>
      </w:pPr>
      <w:proofErr w:type="gramStart"/>
      <w:r>
        <w:t>diff</w:t>
      </w:r>
      <w:proofErr w:type="gramEnd"/>
      <w:r>
        <w:t xml:space="preserve"> --git a/src/string_operations.c b/src/string_operations.c</w:t>
      </w:r>
    </w:p>
    <w:p w:rsidR="00241825" w:rsidRDefault="00241825" w:rsidP="00241825">
      <w:pPr>
        <w:pStyle w:val="outpuy"/>
      </w:pPr>
      <w:proofErr w:type="gramStart"/>
      <w:r>
        <w:t>index</w:t>
      </w:r>
      <w:proofErr w:type="gramEnd"/>
      <w:r>
        <w:t xml:space="preserve"> 8383ef5..815caed 100644</w:t>
      </w:r>
    </w:p>
    <w:p w:rsidR="00241825" w:rsidRDefault="00241825" w:rsidP="00241825">
      <w:pPr>
        <w:pStyle w:val="outpuy"/>
      </w:pPr>
      <w:r>
        <w:t>--- a/src/string_operations.c</w:t>
      </w:r>
    </w:p>
    <w:p w:rsidR="00241825" w:rsidRDefault="00241825" w:rsidP="00241825">
      <w:pPr>
        <w:pStyle w:val="outpuy"/>
      </w:pPr>
      <w:r>
        <w:t>+++ b/src/string_operations.c</w:t>
      </w:r>
    </w:p>
    <w:p w:rsidR="00241825" w:rsidRDefault="00241825" w:rsidP="00241825">
      <w:pPr>
        <w:pStyle w:val="outpuy"/>
      </w:pPr>
      <w:r>
        <w:t>@@ -1</w:t>
      </w:r>
      <w:proofErr w:type="gramStart"/>
      <w:r>
        <w:t>,4</w:t>
      </w:r>
      <w:proofErr w:type="gramEnd"/>
      <w:r>
        <w:t xml:space="preserve"> +1,13 @@</w:t>
      </w:r>
    </w:p>
    <w:p w:rsidR="00241825" w:rsidRDefault="00241825" w:rsidP="00241825">
      <w:pPr>
        <w:pStyle w:val="outpuy"/>
      </w:pPr>
      <w:r>
        <w:t xml:space="preserve"> #include &lt;stdio.h&gt;</w:t>
      </w:r>
    </w:p>
    <w:p w:rsidR="00241825" w:rsidRDefault="00241825" w:rsidP="00241825">
      <w:pPr>
        <w:pStyle w:val="outpuy"/>
      </w:pPr>
      <w:r>
        <w:t>+#include &lt;wchar.h&gt;</w:t>
      </w:r>
    </w:p>
    <w:p w:rsidR="00241825" w:rsidRDefault="00241825" w:rsidP="00241825">
      <w:pPr>
        <w:pStyle w:val="outpuy"/>
      </w:pPr>
      <w:r>
        <w:t>+size_t w_</w:t>
      </w:r>
      <w:proofErr w:type="gramStart"/>
      <w:r>
        <w:t>strlen(</w:t>
      </w:r>
      <w:proofErr w:type="gramEnd"/>
      <w:r>
        <w:t>const wchar_t *s)</w:t>
      </w:r>
    </w:p>
    <w:p w:rsidR="00241825" w:rsidRDefault="00241825" w:rsidP="00241825">
      <w:pPr>
        <w:pStyle w:val="outpuy"/>
      </w:pPr>
      <w:r>
        <w:t>+{</w:t>
      </w:r>
    </w:p>
    <w:p w:rsidR="00241825" w:rsidRDefault="00241825" w:rsidP="00241825">
      <w:pPr>
        <w:pStyle w:val="outpuy"/>
      </w:pPr>
      <w:r>
        <w:t>+const wchar_t *p = s;</w:t>
      </w:r>
    </w:p>
    <w:p w:rsidR="00241825" w:rsidRDefault="00241825" w:rsidP="00241825">
      <w:pPr>
        <w:pStyle w:val="outpuy"/>
      </w:pPr>
      <w:r>
        <w:t>+while (*p)</w:t>
      </w:r>
    </w:p>
    <w:p w:rsidR="00241825" w:rsidRDefault="00241825" w:rsidP="00241825">
      <w:pPr>
        <w:pStyle w:val="outpuy"/>
      </w:pPr>
      <w:r>
        <w:t>+++p;</w:t>
      </w:r>
    </w:p>
    <w:p w:rsidR="00241825" w:rsidRDefault="00241825" w:rsidP="00241825">
      <w:pPr>
        <w:pStyle w:val="outpuy"/>
      </w:pPr>
      <w:r>
        <w:t>+return (p - s);</w:t>
      </w:r>
    </w:p>
    <w:p w:rsidR="00241825" w:rsidRDefault="00241825" w:rsidP="00241825">
      <w:pPr>
        <w:pStyle w:val="outpuy"/>
      </w:pPr>
      <w:r>
        <w:t>+}</w:t>
      </w:r>
    </w:p>
    <w:p w:rsidR="00241825" w:rsidRDefault="00241825" w:rsidP="00241825">
      <w:pPr>
        <w:pStyle w:val="outpuy"/>
      </w:pPr>
      <w:r>
        <w:t>+</w:t>
      </w:r>
    </w:p>
    <w:p w:rsidR="00241825" w:rsidRDefault="00241825" w:rsidP="00241825">
      <w:pPr>
        <w:pStyle w:val="outpuy"/>
      </w:pPr>
      <w:r>
        <w:t xml:space="preserve"> </w:t>
      </w:r>
      <w:proofErr w:type="gramStart"/>
      <w:r>
        <w:t>char</w:t>
      </w:r>
      <w:proofErr w:type="gramEnd"/>
      <w:r>
        <w:t xml:space="preserve"> *my_strcat(char *t, char *s)</w:t>
      </w:r>
    </w:p>
    <w:p w:rsidR="00241825" w:rsidRDefault="00241825" w:rsidP="00241825">
      <w:pPr>
        <w:pStyle w:val="outpuy"/>
      </w:pPr>
      <w:r>
        <w:t xml:space="preserve"> {</w:t>
      </w:r>
    </w:p>
    <w:p w:rsidR="00241825" w:rsidRDefault="00241825" w:rsidP="00241825">
      <w:pPr>
        <w:pStyle w:val="outpuy"/>
      </w:pPr>
      <w:r>
        <w:t xml:space="preserve">    </w:t>
      </w:r>
      <w:proofErr w:type="gramStart"/>
      <w:r>
        <w:t>char</w:t>
      </w:r>
      <w:proofErr w:type="gramEnd"/>
      <w:r>
        <w:t xml:space="preserve"> *p = t;</w:t>
      </w:r>
    </w:p>
    <w:p w:rsidR="00241825" w:rsidRDefault="00241825" w:rsidP="00241825">
      <w:pPr>
        <w:pStyle w:val="outpuy"/>
      </w:pPr>
      <w:r>
        <w:t>[user-b@gitlab src]$</w:t>
      </w:r>
    </w:p>
    <w:p w:rsidR="00241825" w:rsidRDefault="00241825" w:rsidP="00241825">
      <w:r w:rsidRPr="00241825">
        <w:t>After testing, he commits and pushes his changes to the new branch.</w:t>
      </w:r>
    </w:p>
    <w:p w:rsidR="00241825" w:rsidRDefault="00241825" w:rsidP="00241825">
      <w:pPr>
        <w:pStyle w:val="outpuy"/>
      </w:pPr>
      <w:r>
        <w:t xml:space="preserve">[user-b@gitlab src]$ </w:t>
      </w:r>
      <w:proofErr w:type="gramStart"/>
      <w:r>
        <w:t>git</w:t>
      </w:r>
      <w:proofErr w:type="gramEnd"/>
      <w:r>
        <w:t xml:space="preserve"> status -s</w:t>
      </w:r>
    </w:p>
    <w:p w:rsidR="00241825" w:rsidRDefault="00241825" w:rsidP="00241825">
      <w:pPr>
        <w:pStyle w:val="outpuy"/>
      </w:pPr>
      <w:r>
        <w:t xml:space="preserve"> M string_operations.c</w:t>
      </w:r>
    </w:p>
    <w:p w:rsidR="00241825" w:rsidRDefault="00241825" w:rsidP="00241825">
      <w:pPr>
        <w:pStyle w:val="outpuy"/>
      </w:pPr>
      <w:r>
        <w:t>?? 0001-Added-my_strcat-function.patch</w:t>
      </w:r>
    </w:p>
    <w:p w:rsidR="00241825" w:rsidRDefault="00241825" w:rsidP="00241825">
      <w:pPr>
        <w:pStyle w:val="outpuy"/>
      </w:pPr>
      <w:r>
        <w:t>?? ../string</w:t>
      </w:r>
    </w:p>
    <w:p w:rsidR="00241825" w:rsidRDefault="00241825" w:rsidP="00241825">
      <w:pPr>
        <w:pStyle w:val="outpuy"/>
      </w:pPr>
      <w:r>
        <w:t xml:space="preserve">[user-b@gitlab src]$ </w:t>
      </w:r>
      <w:proofErr w:type="gramStart"/>
      <w:r>
        <w:t>git</w:t>
      </w:r>
      <w:proofErr w:type="gramEnd"/>
      <w:r>
        <w:t xml:space="preserve"> add string_operations.c</w:t>
      </w:r>
    </w:p>
    <w:p w:rsidR="00241825" w:rsidRDefault="00241825" w:rsidP="00241825">
      <w:pPr>
        <w:pStyle w:val="outpuy"/>
      </w:pPr>
      <w:r>
        <w:t xml:space="preserve">[user-b@gitlab src]$ </w:t>
      </w:r>
      <w:proofErr w:type="gramStart"/>
      <w:r>
        <w:t>git</w:t>
      </w:r>
      <w:proofErr w:type="gramEnd"/>
      <w:r>
        <w:t xml:space="preserve"> commit -m 'Added w_strlen function to return string lenght of wchar_tstring'</w:t>
      </w:r>
    </w:p>
    <w:p w:rsidR="00241825" w:rsidRDefault="00241825" w:rsidP="00241825">
      <w:pPr>
        <w:pStyle w:val="outpuy"/>
      </w:pPr>
      <w:r>
        <w:t>[wchar_support 3edee63] Added w_strlen function to return string lenght of wchar_tstring</w:t>
      </w:r>
    </w:p>
    <w:p w:rsidR="00241825" w:rsidRDefault="00241825" w:rsidP="00241825">
      <w:pPr>
        <w:pStyle w:val="outpuy"/>
      </w:pPr>
      <w:r>
        <w:t xml:space="preserve"> 1 file changed, 9 </w:t>
      </w:r>
      <w:proofErr w:type="gramStart"/>
      <w:r>
        <w:t>insertions(</w:t>
      </w:r>
      <w:proofErr w:type="gramEnd"/>
      <w:r>
        <w:t>+)</w:t>
      </w:r>
    </w:p>
    <w:p w:rsidR="00241825" w:rsidRDefault="00241825" w:rsidP="00241825">
      <w:pPr>
        <w:pStyle w:val="outpuy"/>
      </w:pPr>
      <w:r>
        <w:lastRenderedPageBreak/>
        <w:t>[user-b@gitlab src]$</w:t>
      </w:r>
    </w:p>
    <w:p w:rsidR="00241825" w:rsidRDefault="00241825" w:rsidP="00241825">
      <w:r w:rsidRPr="00241825">
        <w:t xml:space="preserve">Note that </w:t>
      </w:r>
      <w:r>
        <w:t>user-b</w:t>
      </w:r>
      <w:r w:rsidRPr="00241825">
        <w:t xml:space="preserve"> is pushing these changes to the new branch, which is why he used the branch name wchar_support instead of master branch.</w:t>
      </w:r>
    </w:p>
    <w:p w:rsidR="00241825" w:rsidRDefault="00241825" w:rsidP="00241825">
      <w:pPr>
        <w:pStyle w:val="outpuy"/>
      </w:pPr>
      <w:r>
        <w:t xml:space="preserve">[user-b@gitlab src]$ </w:t>
      </w:r>
      <w:proofErr w:type="gramStart"/>
      <w:r>
        <w:t>git</w:t>
      </w:r>
      <w:proofErr w:type="gramEnd"/>
      <w:r>
        <w:t xml:space="preserve"> push origin wchar_support</w:t>
      </w:r>
    </w:p>
    <w:p w:rsidR="00241825" w:rsidRDefault="00241825" w:rsidP="00241825">
      <w:pPr>
        <w:pStyle w:val="outpuy"/>
      </w:pPr>
      <w:r>
        <w:t>Counting objects: 15, done.</w:t>
      </w:r>
    </w:p>
    <w:p w:rsidR="00241825" w:rsidRDefault="00241825" w:rsidP="00241825">
      <w:pPr>
        <w:pStyle w:val="outpuy"/>
      </w:pPr>
      <w:r>
        <w:t>Compressing objects: 100% (12/12), done.</w:t>
      </w:r>
    </w:p>
    <w:p w:rsidR="00241825" w:rsidRDefault="00241825" w:rsidP="00241825">
      <w:pPr>
        <w:pStyle w:val="outpuy"/>
      </w:pPr>
      <w:r>
        <w:t>Writing objects: 100% (12/12), 1.27 KiB | 0 bytes/s, done.</w:t>
      </w:r>
    </w:p>
    <w:p w:rsidR="00241825" w:rsidRDefault="00241825" w:rsidP="00241825">
      <w:pPr>
        <w:pStyle w:val="outpuy"/>
      </w:pPr>
      <w:r>
        <w:t>Total 12 (delta 3), reused 0 (delta 0)</w:t>
      </w:r>
    </w:p>
    <w:p w:rsidR="00241825" w:rsidRDefault="00241825" w:rsidP="00241825">
      <w:pPr>
        <w:pStyle w:val="outpuy"/>
      </w:pPr>
      <w:proofErr w:type="gramStart"/>
      <w:r>
        <w:t>remote</w:t>
      </w:r>
      <w:proofErr w:type="gramEnd"/>
      <w:r>
        <w:t>: Resolving deltas: 100% (3/3), completed with 1 local object.</w:t>
      </w:r>
    </w:p>
    <w:p w:rsidR="00241825" w:rsidRDefault="00241825" w:rsidP="00241825">
      <w:pPr>
        <w:pStyle w:val="outpuy"/>
      </w:pPr>
      <w:r>
        <w:t>To git@github.com:Zippyops/gitlab.git</w:t>
      </w:r>
    </w:p>
    <w:p w:rsidR="00241825" w:rsidRDefault="00241825" w:rsidP="00241825">
      <w:pPr>
        <w:pStyle w:val="outpuy"/>
      </w:pPr>
      <w:r>
        <w:t xml:space="preserve"> * [new branch]      wchar_support -&gt; wchar_support</w:t>
      </w:r>
    </w:p>
    <w:p w:rsidR="00241825" w:rsidRDefault="00241825" w:rsidP="00241825">
      <w:pPr>
        <w:pStyle w:val="outpuy"/>
      </w:pPr>
      <w:r>
        <w:t>[user-b@gitlab src]$</w:t>
      </w:r>
    </w:p>
    <w:p w:rsidR="00241825" w:rsidRPr="00241825" w:rsidRDefault="00241825" w:rsidP="00241825">
      <w:r w:rsidRPr="00241825">
        <w:t>After committing the changes, the new branch will appear as follows:</w:t>
      </w:r>
    </w:p>
    <w:p w:rsidR="00241825" w:rsidRDefault="00241825" w:rsidP="00241825">
      <w:r>
        <w:rPr>
          <w:noProof/>
          <w:lang w:eastAsia="en-US"/>
        </w:rPr>
        <w:drawing>
          <wp:inline distT="0" distB="0" distL="0" distR="0" wp14:anchorId="28670975" wp14:editId="77CABD31">
            <wp:extent cx="57531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100" cy="2743200"/>
                    </a:xfrm>
                    <a:prstGeom prst="rect">
                      <a:avLst/>
                    </a:prstGeom>
                  </pic:spPr>
                </pic:pic>
              </a:graphicData>
            </a:graphic>
          </wp:inline>
        </w:drawing>
      </w:r>
    </w:p>
    <w:p w:rsidR="00241825" w:rsidRDefault="00241825" w:rsidP="00241825">
      <w:r>
        <w:t>User-</w:t>
      </w:r>
      <w:proofErr w:type="gramStart"/>
      <w:r>
        <w:t xml:space="preserve">a </w:t>
      </w:r>
      <w:r w:rsidRPr="00241825">
        <w:t>is</w:t>
      </w:r>
      <w:proofErr w:type="gramEnd"/>
      <w:r w:rsidRPr="00241825">
        <w:t xml:space="preserve"> curious about what </w:t>
      </w:r>
      <w:r>
        <w:t>user-b</w:t>
      </w:r>
      <w:r w:rsidRPr="00241825">
        <w:t xml:space="preserve"> is doing in his private branch and he checks the log from the wchar_support branch.</w:t>
      </w:r>
    </w:p>
    <w:p w:rsidR="00241825" w:rsidRDefault="00241825" w:rsidP="00241825">
      <w:pPr>
        <w:pStyle w:val="outpuy"/>
      </w:pPr>
      <w:r>
        <w:t xml:space="preserve">[user-a@gitlab src]$ </w:t>
      </w:r>
      <w:proofErr w:type="gramStart"/>
      <w:r>
        <w:t>git</w:t>
      </w:r>
      <w:proofErr w:type="gramEnd"/>
      <w:r>
        <w:t xml:space="preserve"> pull</w:t>
      </w:r>
    </w:p>
    <w:p w:rsidR="00241825" w:rsidRDefault="00241825" w:rsidP="00241825">
      <w:pPr>
        <w:pStyle w:val="outpuy"/>
      </w:pPr>
      <w:proofErr w:type="gramStart"/>
      <w:r>
        <w:t>remote</w:t>
      </w:r>
      <w:proofErr w:type="gramEnd"/>
      <w:r>
        <w:t>: Counting objects: 12, done.</w:t>
      </w:r>
    </w:p>
    <w:p w:rsidR="00241825" w:rsidRDefault="00241825" w:rsidP="00241825">
      <w:pPr>
        <w:pStyle w:val="outpuy"/>
      </w:pPr>
      <w:proofErr w:type="gramStart"/>
      <w:r>
        <w:t>remote</w:t>
      </w:r>
      <w:proofErr w:type="gramEnd"/>
      <w:r>
        <w:t>: Compressing objects: 100% (9/9), done.</w:t>
      </w:r>
    </w:p>
    <w:p w:rsidR="00241825" w:rsidRDefault="00241825" w:rsidP="00241825">
      <w:pPr>
        <w:pStyle w:val="outpuy"/>
      </w:pPr>
      <w:r>
        <w:t>Unpacking objects: 100% (12/12), done.</w:t>
      </w:r>
    </w:p>
    <w:p w:rsidR="00241825" w:rsidRDefault="00241825" w:rsidP="00241825">
      <w:pPr>
        <w:pStyle w:val="outpuy"/>
      </w:pPr>
      <w:proofErr w:type="gramStart"/>
      <w:r>
        <w:t>remote</w:t>
      </w:r>
      <w:proofErr w:type="gramEnd"/>
      <w:r>
        <w:t>: Total 12 (delta 3), reused 12 (delta 3), pack-reused 0</w:t>
      </w:r>
    </w:p>
    <w:p w:rsidR="00241825" w:rsidRDefault="00241825" w:rsidP="00241825">
      <w:pPr>
        <w:pStyle w:val="outpuy"/>
      </w:pPr>
      <w:r>
        <w:t>From github.com</w:t>
      </w:r>
      <w:proofErr w:type="gramStart"/>
      <w:r>
        <w:t>:Zippyops</w:t>
      </w:r>
      <w:proofErr w:type="gramEnd"/>
      <w:r>
        <w:t>/gitlab</w:t>
      </w:r>
    </w:p>
    <w:p w:rsidR="00241825" w:rsidRDefault="00241825" w:rsidP="00241825">
      <w:pPr>
        <w:pStyle w:val="outpuy"/>
      </w:pPr>
      <w:r>
        <w:t xml:space="preserve"> * [new branch]      wchar_support -&gt; origin/wchar_support</w:t>
      </w:r>
    </w:p>
    <w:p w:rsidR="00241825" w:rsidRDefault="00241825" w:rsidP="00241825">
      <w:pPr>
        <w:pStyle w:val="outpuy"/>
      </w:pPr>
      <w:r>
        <w:t>Already up-to-date.</w:t>
      </w:r>
    </w:p>
    <w:p w:rsidR="00241825" w:rsidRDefault="00241825" w:rsidP="00241825">
      <w:pPr>
        <w:pStyle w:val="outpuy"/>
      </w:pPr>
      <w:r>
        <w:t xml:space="preserve">[user-a@gitlab src]$ </w:t>
      </w:r>
      <w:proofErr w:type="gramStart"/>
      <w:r>
        <w:t>git</w:t>
      </w:r>
      <w:proofErr w:type="gramEnd"/>
      <w:r>
        <w:t xml:space="preserve"> log origin/wchar_support -2</w:t>
      </w:r>
    </w:p>
    <w:p w:rsidR="00241825" w:rsidRDefault="00241825" w:rsidP="00241825">
      <w:pPr>
        <w:pStyle w:val="outpuy"/>
      </w:pPr>
      <w:proofErr w:type="gramStart"/>
      <w:r>
        <w:t>commit</w:t>
      </w:r>
      <w:proofErr w:type="gramEnd"/>
      <w:r>
        <w:t xml:space="preserve"> 3edee639dde3c970d06b1945d70eb0e7a4a8b430</w:t>
      </w:r>
    </w:p>
    <w:p w:rsidR="00241825" w:rsidRDefault="00241825" w:rsidP="00241825">
      <w:pPr>
        <w:pStyle w:val="outpuy"/>
      </w:pPr>
      <w:r>
        <w:t>Author: userb &lt;userb@zippyops.com&gt;</w:t>
      </w:r>
    </w:p>
    <w:p w:rsidR="00241825" w:rsidRDefault="00241825" w:rsidP="00241825">
      <w:pPr>
        <w:pStyle w:val="outpuy"/>
      </w:pPr>
      <w:r>
        <w:t>Date:   Sun Dec 3 04:11:14 2017 -0500</w:t>
      </w:r>
    </w:p>
    <w:p w:rsidR="00241825" w:rsidRDefault="00241825" w:rsidP="00241825">
      <w:pPr>
        <w:pStyle w:val="outpuy"/>
      </w:pPr>
    </w:p>
    <w:p w:rsidR="00241825" w:rsidRDefault="00241825" w:rsidP="00241825">
      <w:pPr>
        <w:pStyle w:val="outpuy"/>
      </w:pPr>
      <w:r>
        <w:t xml:space="preserve">    Added w_strlen function to return string lenght of wchar_tstring</w:t>
      </w:r>
    </w:p>
    <w:p w:rsidR="00241825" w:rsidRDefault="00241825" w:rsidP="00241825">
      <w:pPr>
        <w:pStyle w:val="outpuy"/>
      </w:pPr>
    </w:p>
    <w:p w:rsidR="00241825" w:rsidRDefault="00241825" w:rsidP="00241825">
      <w:pPr>
        <w:pStyle w:val="outpuy"/>
      </w:pPr>
      <w:proofErr w:type="gramStart"/>
      <w:r>
        <w:t>commit</w:t>
      </w:r>
      <w:proofErr w:type="gramEnd"/>
      <w:r>
        <w:t xml:space="preserve"> 7521e610638924b7aaaa871cb32a1cc7dd6a185e</w:t>
      </w:r>
    </w:p>
    <w:p w:rsidR="00241825" w:rsidRDefault="00241825" w:rsidP="00241825">
      <w:pPr>
        <w:pStyle w:val="outpuy"/>
      </w:pPr>
      <w:r>
        <w:t>Author: userb &lt;userb@zippyops.com&gt;</w:t>
      </w:r>
    </w:p>
    <w:p w:rsidR="00241825" w:rsidRDefault="00241825" w:rsidP="00241825">
      <w:pPr>
        <w:pStyle w:val="outpuy"/>
      </w:pPr>
      <w:r>
        <w:t>Date:   Sun Dec 3 03:54:57 2017 -0500</w:t>
      </w:r>
    </w:p>
    <w:p w:rsidR="00241825" w:rsidRDefault="00241825" w:rsidP="00241825">
      <w:pPr>
        <w:pStyle w:val="outpuy"/>
      </w:pPr>
    </w:p>
    <w:p w:rsidR="00241825" w:rsidRDefault="00241825" w:rsidP="00241825">
      <w:pPr>
        <w:pStyle w:val="outpuy"/>
      </w:pPr>
      <w:r>
        <w:lastRenderedPageBreak/>
        <w:t xml:space="preserve">    Added my_strcat function</w:t>
      </w:r>
    </w:p>
    <w:p w:rsidR="00241825" w:rsidRDefault="00241825" w:rsidP="00241825">
      <w:pPr>
        <w:pStyle w:val="outpuy"/>
      </w:pPr>
      <w:r>
        <w:t>[user-a@gitlab src]$</w:t>
      </w:r>
    </w:p>
    <w:p w:rsidR="00241825" w:rsidRDefault="00241825" w:rsidP="00241825">
      <w:r w:rsidRPr="00241825">
        <w:t xml:space="preserve">By viewing commit messages, </w:t>
      </w:r>
      <w:r>
        <w:t>user-</w:t>
      </w:r>
      <w:proofErr w:type="gramStart"/>
      <w:r>
        <w:t>a</w:t>
      </w:r>
      <w:r w:rsidRPr="00241825">
        <w:t xml:space="preserve"> realizes</w:t>
      </w:r>
      <w:proofErr w:type="gramEnd"/>
      <w:r w:rsidRPr="00241825">
        <w:t xml:space="preserve"> that </w:t>
      </w:r>
      <w:r w:rsidR="008B0006">
        <w:t>user-b</w:t>
      </w:r>
      <w:r w:rsidRPr="00241825">
        <w:t xml:space="preserve"> implemented the strlen function for wide character and he wants the same functionality in the master branch. Instead of re-implementing, he decides to take </w:t>
      </w:r>
      <w:r w:rsidR="00AC463C">
        <w:t>user-b</w:t>
      </w:r>
      <w:r w:rsidRPr="00241825">
        <w:t>’s code by merging his branch with the master branch.</w:t>
      </w:r>
    </w:p>
    <w:p w:rsidR="00AC463C" w:rsidRDefault="00AC463C" w:rsidP="00AC463C">
      <w:pPr>
        <w:pStyle w:val="outpuy"/>
      </w:pPr>
      <w:r>
        <w:t>[user-a@gitlab gitlab]$ git branch</w:t>
      </w:r>
    </w:p>
    <w:p w:rsidR="00AC463C" w:rsidRDefault="00AC463C" w:rsidP="00AC463C">
      <w:pPr>
        <w:pStyle w:val="outpuy"/>
      </w:pPr>
      <w:r>
        <w:t>* master</w:t>
      </w:r>
    </w:p>
    <w:p w:rsidR="00AC463C" w:rsidRDefault="00AC463C" w:rsidP="00AC463C">
      <w:pPr>
        <w:pStyle w:val="outpuy"/>
      </w:pPr>
      <w:r>
        <w:t>[user-a@gitlab gitlab]$ git merge origin/wchar_support</w:t>
      </w:r>
    </w:p>
    <w:p w:rsidR="00AC463C" w:rsidRDefault="00AC463C" w:rsidP="00AC463C">
      <w:pPr>
        <w:pStyle w:val="outpuy"/>
      </w:pPr>
      <w:r>
        <w:t>Updating a1b2889..3edee63</w:t>
      </w:r>
    </w:p>
    <w:p w:rsidR="00AC463C" w:rsidRDefault="00AC463C" w:rsidP="00AC463C">
      <w:pPr>
        <w:pStyle w:val="outpuy"/>
      </w:pPr>
      <w:r>
        <w:t>Fast-forward</w:t>
      </w:r>
    </w:p>
    <w:p w:rsidR="00AC463C" w:rsidRDefault="00AC463C" w:rsidP="00AC463C">
      <w:pPr>
        <w:pStyle w:val="outpuy"/>
      </w:pPr>
      <w:r>
        <w:t xml:space="preserve"> src/string_operations.c | 19 +++++++++++++++++++</w:t>
      </w:r>
    </w:p>
    <w:p w:rsidR="00AC463C" w:rsidRDefault="00AC463C" w:rsidP="00AC463C">
      <w:pPr>
        <w:pStyle w:val="outpuy"/>
      </w:pPr>
      <w:r>
        <w:t xml:space="preserve"> 1 file changed, 19 insertions(+)</w:t>
      </w:r>
    </w:p>
    <w:p w:rsidR="00AC463C" w:rsidRDefault="00AC463C" w:rsidP="00AC463C">
      <w:pPr>
        <w:pStyle w:val="outpuy"/>
      </w:pPr>
      <w:r>
        <w:t>[user-a@gitlab gitlab]$</w:t>
      </w:r>
    </w:p>
    <w:p w:rsidR="00AC463C" w:rsidRDefault="00AC463C" w:rsidP="00AC463C">
      <w:r w:rsidRPr="00AC463C">
        <w:t>After the merge operation, the master branch will appear as follows:</w:t>
      </w:r>
    </w:p>
    <w:p w:rsidR="00AC463C" w:rsidRDefault="00AC463C" w:rsidP="00AC463C">
      <w:r>
        <w:rPr>
          <w:noProof/>
          <w:lang w:eastAsia="en-US"/>
        </w:rPr>
        <w:drawing>
          <wp:inline distT="0" distB="0" distL="0" distR="0" wp14:anchorId="59029E0E" wp14:editId="58DA4680">
            <wp:extent cx="5753100" cy="2828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100" cy="2828925"/>
                    </a:xfrm>
                    <a:prstGeom prst="rect">
                      <a:avLst/>
                    </a:prstGeom>
                  </pic:spPr>
                </pic:pic>
              </a:graphicData>
            </a:graphic>
          </wp:inline>
        </w:drawing>
      </w:r>
    </w:p>
    <w:p w:rsidR="00AC463C" w:rsidRDefault="00AC463C" w:rsidP="00AC463C">
      <w:r w:rsidRPr="00AC463C">
        <w:t>Now, the branch wchar_support has been merged with the master branch. We can verify it by viewing the commit message or by viewing the modifications done into the string_operation.c file.</w:t>
      </w:r>
    </w:p>
    <w:p w:rsidR="00AC463C" w:rsidRDefault="00AC463C" w:rsidP="00AC463C">
      <w:pPr>
        <w:pStyle w:val="outpuy"/>
      </w:pPr>
      <w:r>
        <w:t>[user-a@gitlab gitlab]$ git log -1</w:t>
      </w:r>
    </w:p>
    <w:p w:rsidR="00AC463C" w:rsidRDefault="00AC463C" w:rsidP="00AC463C">
      <w:pPr>
        <w:pStyle w:val="outpuy"/>
      </w:pPr>
      <w:r>
        <w:t>commit 3edee639dde3c970d06b1945d70eb0e7a4a8b430</w:t>
      </w:r>
    </w:p>
    <w:p w:rsidR="00AC463C" w:rsidRDefault="00AC463C" w:rsidP="00AC463C">
      <w:pPr>
        <w:pStyle w:val="outpuy"/>
      </w:pPr>
      <w:r>
        <w:t>Author: userb &lt;userb@zippyops.com&gt;</w:t>
      </w:r>
    </w:p>
    <w:p w:rsidR="00AC463C" w:rsidRDefault="00AC463C" w:rsidP="00AC463C">
      <w:pPr>
        <w:pStyle w:val="outpuy"/>
      </w:pPr>
      <w:r>
        <w:t>Date:   Sun Dec 3 04:11:14 2017 -0500</w:t>
      </w:r>
    </w:p>
    <w:p w:rsidR="00AC463C" w:rsidRDefault="00AC463C" w:rsidP="00AC463C">
      <w:pPr>
        <w:pStyle w:val="outpuy"/>
      </w:pPr>
    </w:p>
    <w:p w:rsidR="00AC463C" w:rsidRDefault="00AC463C" w:rsidP="00AC463C">
      <w:pPr>
        <w:pStyle w:val="outpuy"/>
      </w:pPr>
      <w:r>
        <w:t xml:space="preserve">    Added w_strlen function to return string lenght of wchar_tstring</w:t>
      </w:r>
    </w:p>
    <w:p w:rsidR="00AC463C" w:rsidRDefault="00AC463C" w:rsidP="00AC463C">
      <w:pPr>
        <w:pStyle w:val="outpuy"/>
      </w:pPr>
      <w:r>
        <w:t>[user-a@gitlab gitlab]$ head -12 src/string_operations.c</w:t>
      </w:r>
    </w:p>
    <w:p w:rsidR="00AC463C" w:rsidRDefault="00AC463C" w:rsidP="00AC463C">
      <w:pPr>
        <w:pStyle w:val="outpuy"/>
      </w:pPr>
      <w:r>
        <w:t>#include &lt;stdio.h&gt;</w:t>
      </w:r>
    </w:p>
    <w:p w:rsidR="00AC463C" w:rsidRDefault="00AC463C" w:rsidP="00AC463C">
      <w:pPr>
        <w:pStyle w:val="outpuy"/>
      </w:pPr>
      <w:r>
        <w:t>#include &lt;wchar.h&gt;</w:t>
      </w:r>
    </w:p>
    <w:p w:rsidR="00AC463C" w:rsidRDefault="00AC463C" w:rsidP="00AC463C">
      <w:pPr>
        <w:pStyle w:val="outpuy"/>
      </w:pPr>
      <w:r>
        <w:t>size_t w_strlen(const wchar_t *s)</w:t>
      </w:r>
    </w:p>
    <w:p w:rsidR="00AC463C" w:rsidRDefault="00AC463C" w:rsidP="00AC463C">
      <w:pPr>
        <w:pStyle w:val="outpuy"/>
      </w:pPr>
      <w:r>
        <w:t>{</w:t>
      </w:r>
    </w:p>
    <w:p w:rsidR="00AC463C" w:rsidRDefault="00AC463C" w:rsidP="00AC463C">
      <w:pPr>
        <w:pStyle w:val="outpuy"/>
      </w:pPr>
      <w:r>
        <w:t>const wchar_t *p = s;</w:t>
      </w:r>
    </w:p>
    <w:p w:rsidR="00AC463C" w:rsidRDefault="00AC463C" w:rsidP="00AC463C">
      <w:pPr>
        <w:pStyle w:val="outpuy"/>
      </w:pPr>
      <w:r>
        <w:t>while (*p)</w:t>
      </w:r>
    </w:p>
    <w:p w:rsidR="00AC463C" w:rsidRDefault="00AC463C" w:rsidP="00AC463C">
      <w:pPr>
        <w:pStyle w:val="outpuy"/>
      </w:pPr>
      <w:r>
        <w:t>++p;</w:t>
      </w:r>
    </w:p>
    <w:p w:rsidR="00AC463C" w:rsidRDefault="00AC463C" w:rsidP="00AC463C">
      <w:pPr>
        <w:pStyle w:val="outpuy"/>
      </w:pPr>
      <w:r>
        <w:t>return (p - s);</w:t>
      </w:r>
    </w:p>
    <w:p w:rsidR="00AC463C" w:rsidRDefault="00AC463C" w:rsidP="00AC463C">
      <w:pPr>
        <w:pStyle w:val="outpuy"/>
      </w:pPr>
      <w:r>
        <w:t>}</w:t>
      </w:r>
    </w:p>
    <w:p w:rsidR="00AC463C" w:rsidRDefault="00AC463C" w:rsidP="00AC463C">
      <w:pPr>
        <w:pStyle w:val="outpuy"/>
      </w:pPr>
    </w:p>
    <w:p w:rsidR="00AC463C" w:rsidRDefault="00AC463C" w:rsidP="00AC463C">
      <w:pPr>
        <w:pStyle w:val="outpuy"/>
      </w:pPr>
      <w:r>
        <w:lastRenderedPageBreak/>
        <w:t>char *my_strcat(char *t, char *s)</w:t>
      </w:r>
    </w:p>
    <w:p w:rsidR="00AC463C" w:rsidRDefault="00AC463C" w:rsidP="00AC463C">
      <w:pPr>
        <w:pStyle w:val="outpuy"/>
      </w:pPr>
      <w:r>
        <w:t>{</w:t>
      </w:r>
    </w:p>
    <w:p w:rsidR="00AC463C" w:rsidRDefault="00AC463C" w:rsidP="00AC463C">
      <w:pPr>
        <w:pStyle w:val="outpuy"/>
      </w:pPr>
      <w:r>
        <w:t>[user-a@gitlab gitlab]$</w:t>
      </w:r>
    </w:p>
    <w:p w:rsidR="00AC463C" w:rsidRDefault="00AC463C" w:rsidP="00AC463C">
      <w:r w:rsidRPr="00AC463C">
        <w:t>After testing, he pushes his code changes to the master branch.</w:t>
      </w:r>
    </w:p>
    <w:p w:rsidR="00026BAB" w:rsidRDefault="00026BAB" w:rsidP="00026BAB">
      <w:pPr>
        <w:pStyle w:val="outpuy"/>
      </w:pPr>
      <w:r>
        <w:t>[user-a@gitlab gitlab]$ git push origin master</w:t>
      </w:r>
    </w:p>
    <w:p w:rsidR="00026BAB" w:rsidRDefault="00026BAB" w:rsidP="00026BAB">
      <w:pPr>
        <w:pStyle w:val="outpuy"/>
      </w:pPr>
      <w:r>
        <w:t>Total 0 (delta 0), reused 0 (delta 0)</w:t>
      </w:r>
    </w:p>
    <w:p w:rsidR="00026BAB" w:rsidRDefault="00026BAB" w:rsidP="00026BAB">
      <w:pPr>
        <w:pStyle w:val="outpuy"/>
      </w:pPr>
      <w:r>
        <w:t>To git@github.com:Zippyops/gitlab.git</w:t>
      </w:r>
    </w:p>
    <w:p w:rsidR="00026BAB" w:rsidRDefault="00026BAB" w:rsidP="00026BAB">
      <w:pPr>
        <w:pStyle w:val="outpuy"/>
      </w:pPr>
      <w:r>
        <w:t xml:space="preserve">   a1b2889..3edee63  master -&gt; master</w:t>
      </w:r>
    </w:p>
    <w:p w:rsidR="00026BAB" w:rsidRDefault="00026BAB" w:rsidP="00026BAB">
      <w:pPr>
        <w:pStyle w:val="outpuy"/>
      </w:pPr>
      <w:r>
        <w:t>[user-a@gitlab gitlab]$</w:t>
      </w:r>
    </w:p>
    <w:p w:rsidR="00026BAB" w:rsidRDefault="00026BAB" w:rsidP="00026BAB">
      <w:pPr>
        <w:pStyle w:val="Heading2"/>
      </w:pPr>
      <w:bookmarkStart w:id="42" w:name="_Toc500078129"/>
      <w:r w:rsidRPr="00026BAB">
        <w:t>Rebase Branches</w:t>
      </w:r>
      <w:bookmarkEnd w:id="42"/>
    </w:p>
    <w:p w:rsidR="00026BAB" w:rsidRDefault="00026BAB" w:rsidP="00026BAB">
      <w:r>
        <w:t>The Git rebase command is a branch merge command, but the difference is that it modifies the order of commits.</w:t>
      </w:r>
    </w:p>
    <w:p w:rsidR="00026BAB" w:rsidRDefault="00026BAB" w:rsidP="00026BAB">
      <w:r>
        <w:t>The Git merge command tries to put the commits from other branches on top of the HEAD of the current local branch. For example, your local branch has commits A−&gt;B−&gt;C−&gt;D and the merge branch has commits A−&gt;B−&gt;X−&gt;Y, then git merge will convert the current local branch to something like A−&gt;B−&gt;C−&gt;D−&gt;X−&gt;Y</w:t>
      </w:r>
    </w:p>
    <w:p w:rsidR="00026BAB" w:rsidRDefault="00026BAB" w:rsidP="00026BAB">
      <w:r>
        <w:t>The Git rebase command tries to find out the common ancestor between the current local branch and the merge branch. It then pushes the commits to the local branch by modifying the order of commits in the current local branch. For example, if your local branch has commits A−&gt;B−&gt;C−&gt;D and the merge branch has commits A−&gt;B−&gt;X−&gt;Y, then Git rebase will convert the current local branch to something like A−&gt;B−&gt;X−&gt;Y−&gt;C−&gt;D.</w:t>
      </w:r>
    </w:p>
    <w:p w:rsidR="00026BAB" w:rsidRDefault="00026BAB" w:rsidP="00026BAB">
      <w:r>
        <w:t>When multiple developers work on a single remote repository, you cannot modify the order of the commits in the remote repository. In this situation, you can use rebase operation to put your local commits on top of the remote repository commits and you can push these changes.</w:t>
      </w:r>
    </w:p>
    <w:p w:rsidR="00026BAB" w:rsidRDefault="00026BAB" w:rsidP="00026BAB">
      <w:pPr>
        <w:pStyle w:val="Heading1"/>
      </w:pPr>
      <w:bookmarkStart w:id="43" w:name="_Toc500078130"/>
      <w:r w:rsidRPr="00026BAB">
        <w:t>Perform Changes in wchar_support Branch</w:t>
      </w:r>
      <w:bookmarkEnd w:id="43"/>
    </w:p>
    <w:p w:rsidR="00026BAB" w:rsidRDefault="00026BAB" w:rsidP="00026BAB">
      <w:r>
        <w:t xml:space="preserve">User-b </w:t>
      </w:r>
      <w:r w:rsidRPr="00026BAB">
        <w:t>is working on the wchar_support branch. He changes the name of the functions and after testing, he commits his changes.</w:t>
      </w:r>
    </w:p>
    <w:p w:rsidR="00026BAB" w:rsidRDefault="00026BAB" w:rsidP="00026BAB">
      <w:pPr>
        <w:pStyle w:val="outpuy"/>
      </w:pPr>
      <w:r>
        <w:t>[user-b@gitlab src]$ git branch</w:t>
      </w:r>
    </w:p>
    <w:p w:rsidR="00026BAB" w:rsidRDefault="00026BAB" w:rsidP="00026BAB">
      <w:pPr>
        <w:pStyle w:val="outpuy"/>
      </w:pPr>
      <w:r>
        <w:t xml:space="preserve">  master</w:t>
      </w:r>
    </w:p>
    <w:p w:rsidR="00026BAB" w:rsidRDefault="00026BAB" w:rsidP="00026BAB">
      <w:pPr>
        <w:pStyle w:val="outpuy"/>
      </w:pPr>
      <w:r>
        <w:t>* wchar_support</w:t>
      </w:r>
    </w:p>
    <w:p w:rsidR="00026BAB" w:rsidRDefault="00026BAB" w:rsidP="00026BAB">
      <w:pPr>
        <w:pStyle w:val="outpuy"/>
      </w:pPr>
      <w:r>
        <w:t>[user-b@gitlab src]$ vi string_operations.c</w:t>
      </w:r>
    </w:p>
    <w:p w:rsidR="00026BAB" w:rsidRDefault="00026BAB" w:rsidP="00026BAB">
      <w:pPr>
        <w:pStyle w:val="outpuy"/>
      </w:pPr>
      <w:r>
        <w:t>[user-b@gitlab src]$ git diff</w:t>
      </w:r>
    </w:p>
    <w:p w:rsidR="00026BAB" w:rsidRDefault="00026BAB" w:rsidP="00026BAB">
      <w:pPr>
        <w:pStyle w:val="outpuy"/>
      </w:pPr>
      <w:r>
        <w:t>diff --git a/src/string_operations.c b/src/string_operations.c</w:t>
      </w:r>
    </w:p>
    <w:p w:rsidR="00026BAB" w:rsidRDefault="00026BAB" w:rsidP="00026BAB">
      <w:pPr>
        <w:pStyle w:val="outpuy"/>
      </w:pPr>
      <w:r>
        <w:t>index 815caed..d560632 100644</w:t>
      </w:r>
    </w:p>
    <w:p w:rsidR="00026BAB" w:rsidRDefault="00026BAB" w:rsidP="00026BAB">
      <w:pPr>
        <w:pStyle w:val="outpuy"/>
      </w:pPr>
      <w:r>
        <w:t>--- a/src/string_operations.c</w:t>
      </w:r>
    </w:p>
    <w:p w:rsidR="00026BAB" w:rsidRDefault="00026BAB" w:rsidP="00026BAB">
      <w:pPr>
        <w:pStyle w:val="outpuy"/>
      </w:pPr>
      <w:r>
        <w:t>+++ b/src/string_operations.c</w:t>
      </w:r>
    </w:p>
    <w:p w:rsidR="00026BAB" w:rsidRDefault="00026BAB" w:rsidP="00026BAB">
      <w:pPr>
        <w:pStyle w:val="outpuy"/>
      </w:pPr>
      <w:r>
        <w:t>@@ -1,6 +1,6 @@</w:t>
      </w:r>
    </w:p>
    <w:p w:rsidR="00026BAB" w:rsidRDefault="00026BAB" w:rsidP="00026BAB">
      <w:pPr>
        <w:pStyle w:val="outpuy"/>
      </w:pPr>
      <w:r>
        <w:t xml:space="preserve"> #include &lt;stdio.h&gt;</w:t>
      </w:r>
    </w:p>
    <w:p w:rsidR="00026BAB" w:rsidRDefault="00026BAB" w:rsidP="00026BAB">
      <w:pPr>
        <w:pStyle w:val="outpuy"/>
      </w:pPr>
      <w:r>
        <w:t xml:space="preserve"> #include &lt;wchar.h&gt;</w:t>
      </w:r>
    </w:p>
    <w:p w:rsidR="00026BAB" w:rsidRDefault="00026BAB" w:rsidP="00026BAB">
      <w:pPr>
        <w:pStyle w:val="outpuy"/>
      </w:pPr>
      <w:r>
        <w:t>-size_t w_strlen(const wchar_t *s)</w:t>
      </w:r>
    </w:p>
    <w:p w:rsidR="00026BAB" w:rsidRDefault="00026BAB" w:rsidP="00026BAB">
      <w:pPr>
        <w:pStyle w:val="outpuy"/>
      </w:pPr>
      <w:r>
        <w:t>+size_t my_wstrlen(const wchar_t *s)</w:t>
      </w:r>
    </w:p>
    <w:p w:rsidR="00026BAB" w:rsidRDefault="00026BAB" w:rsidP="00026BAB">
      <w:pPr>
        <w:pStyle w:val="outpuy"/>
      </w:pPr>
      <w:r>
        <w:lastRenderedPageBreak/>
        <w:t xml:space="preserve"> {</w:t>
      </w:r>
    </w:p>
    <w:p w:rsidR="00026BAB" w:rsidRDefault="00026BAB" w:rsidP="00026BAB">
      <w:pPr>
        <w:pStyle w:val="outpuy"/>
      </w:pPr>
      <w:r>
        <w:t xml:space="preserve"> const wchar_t *p = s;</w:t>
      </w:r>
    </w:p>
    <w:p w:rsidR="00026BAB" w:rsidRDefault="00026BAB" w:rsidP="00026BAB">
      <w:pPr>
        <w:pStyle w:val="outpuy"/>
      </w:pPr>
      <w:r>
        <w:t xml:space="preserve"> while (*p)</w:t>
      </w:r>
    </w:p>
    <w:p w:rsidR="00026BAB" w:rsidRDefault="00026BAB" w:rsidP="00026BAB">
      <w:pPr>
        <w:pStyle w:val="outpuy"/>
      </w:pPr>
      <w:r>
        <w:t>[user-b@gitlab src]$</w:t>
      </w:r>
    </w:p>
    <w:p w:rsidR="004D6ABA" w:rsidRDefault="004D6ABA" w:rsidP="004D6ABA">
      <w:r w:rsidRPr="004D6ABA">
        <w:t>After verifying the code he commits his changes.</w:t>
      </w:r>
    </w:p>
    <w:p w:rsidR="005817E3" w:rsidRDefault="005817E3" w:rsidP="005817E3">
      <w:pPr>
        <w:pStyle w:val="outpuy"/>
      </w:pPr>
      <w:r>
        <w:t>[user-b@gitlab src]$ git status -s</w:t>
      </w:r>
    </w:p>
    <w:p w:rsidR="005817E3" w:rsidRDefault="005817E3" w:rsidP="005817E3">
      <w:pPr>
        <w:pStyle w:val="outpuy"/>
      </w:pPr>
      <w:r>
        <w:t xml:space="preserve"> M string_operations.c</w:t>
      </w:r>
    </w:p>
    <w:p w:rsidR="005817E3" w:rsidRDefault="005817E3" w:rsidP="005817E3">
      <w:pPr>
        <w:pStyle w:val="outpuy"/>
      </w:pPr>
      <w:r>
        <w:t>?? 0001-Added-my_strcat-function.patch</w:t>
      </w:r>
    </w:p>
    <w:p w:rsidR="005817E3" w:rsidRDefault="005817E3" w:rsidP="005817E3">
      <w:pPr>
        <w:pStyle w:val="outpuy"/>
      </w:pPr>
      <w:r>
        <w:t>?? ../string</w:t>
      </w:r>
    </w:p>
    <w:p w:rsidR="005817E3" w:rsidRDefault="005817E3" w:rsidP="005817E3">
      <w:pPr>
        <w:pStyle w:val="outpuy"/>
      </w:pPr>
      <w:r>
        <w:t>[user-b@gitlab src]$ git add string_operations.c</w:t>
      </w:r>
    </w:p>
    <w:p w:rsidR="005817E3" w:rsidRDefault="005817E3" w:rsidP="005817E3">
      <w:pPr>
        <w:pStyle w:val="outpuy"/>
      </w:pPr>
      <w:r>
        <w:t>[user-b@gitlab src]$ git commit -m 'Changed function name'</w:t>
      </w:r>
    </w:p>
    <w:p w:rsidR="005817E3" w:rsidRDefault="005817E3" w:rsidP="005817E3">
      <w:pPr>
        <w:pStyle w:val="outpuy"/>
      </w:pPr>
      <w:r>
        <w:t>[wchar_support 258a8db] Changed function name</w:t>
      </w:r>
    </w:p>
    <w:p w:rsidR="005817E3" w:rsidRDefault="005817E3" w:rsidP="005817E3">
      <w:pPr>
        <w:pStyle w:val="outpuy"/>
      </w:pPr>
      <w:r>
        <w:t xml:space="preserve"> 1 file changed, 1 insertion(+), 1 deletion(-)</w:t>
      </w:r>
    </w:p>
    <w:p w:rsidR="005817E3" w:rsidRDefault="005817E3" w:rsidP="005817E3">
      <w:pPr>
        <w:pStyle w:val="outpuy"/>
      </w:pPr>
      <w:r>
        <w:t>[user-b@gitlab src]$ git push origin wchar_support</w:t>
      </w:r>
    </w:p>
    <w:p w:rsidR="005817E3" w:rsidRDefault="005817E3" w:rsidP="005817E3">
      <w:pPr>
        <w:pStyle w:val="outpuy"/>
      </w:pPr>
      <w:r>
        <w:t>Counting objects: 7, done.</w:t>
      </w:r>
    </w:p>
    <w:p w:rsidR="005817E3" w:rsidRDefault="005817E3" w:rsidP="005817E3">
      <w:pPr>
        <w:pStyle w:val="outpuy"/>
      </w:pPr>
      <w:r>
        <w:t>Compressing objects: 100% (4/4), done.</w:t>
      </w:r>
    </w:p>
    <w:p w:rsidR="005817E3" w:rsidRDefault="005817E3" w:rsidP="005817E3">
      <w:pPr>
        <w:pStyle w:val="outpuy"/>
      </w:pPr>
      <w:r>
        <w:t>Writing objects: 100% (4/4), 400 bytes | 0 bytes/s, done.</w:t>
      </w:r>
    </w:p>
    <w:p w:rsidR="005817E3" w:rsidRDefault="005817E3" w:rsidP="005817E3">
      <w:pPr>
        <w:pStyle w:val="outpuy"/>
      </w:pPr>
      <w:r>
        <w:t>Total 4 (delta 1), reused 0 (delta 0)</w:t>
      </w:r>
    </w:p>
    <w:p w:rsidR="005817E3" w:rsidRDefault="005817E3" w:rsidP="005817E3">
      <w:pPr>
        <w:pStyle w:val="outpuy"/>
      </w:pPr>
      <w:r>
        <w:t>remote: Resolving deltas: 100% (1/1), completed with 1 local object.</w:t>
      </w:r>
    </w:p>
    <w:p w:rsidR="005817E3" w:rsidRDefault="005817E3" w:rsidP="005817E3">
      <w:pPr>
        <w:pStyle w:val="outpuy"/>
      </w:pPr>
      <w:r>
        <w:t>To git@github.com:Zippyops/gitlab.git</w:t>
      </w:r>
    </w:p>
    <w:p w:rsidR="005817E3" w:rsidRDefault="005817E3" w:rsidP="005817E3">
      <w:pPr>
        <w:pStyle w:val="outpuy"/>
      </w:pPr>
      <w:r>
        <w:t xml:space="preserve">   3edee63..258a8db  wchar_support -&gt; wchar_support</w:t>
      </w:r>
    </w:p>
    <w:p w:rsidR="005817E3" w:rsidRDefault="005817E3" w:rsidP="005817E3">
      <w:pPr>
        <w:pStyle w:val="outpuy"/>
      </w:pPr>
      <w:r>
        <w:t>[user-b@gitlab src]$</w:t>
      </w:r>
    </w:p>
    <w:p w:rsidR="005817E3" w:rsidRDefault="005817E3" w:rsidP="005817E3">
      <w:pPr>
        <w:pStyle w:val="Heading2"/>
      </w:pPr>
      <w:bookmarkStart w:id="44" w:name="_Toc500078131"/>
      <w:r w:rsidRPr="005817E3">
        <w:t>Perform Changes in Master Branch</w:t>
      </w:r>
      <w:bookmarkEnd w:id="44"/>
    </w:p>
    <w:p w:rsidR="005817E3" w:rsidRDefault="005817E3" w:rsidP="005817E3">
      <w:r w:rsidRPr="005817E3">
        <w:t xml:space="preserve">Meanwhile in the master branch, </w:t>
      </w:r>
      <w:r>
        <w:t>user-a</w:t>
      </w:r>
      <w:r w:rsidRPr="005817E3">
        <w:t xml:space="preserve"> also changes the name of the same function and pushes his changes to the master branch.</w:t>
      </w:r>
    </w:p>
    <w:p w:rsidR="005817E3" w:rsidRDefault="005817E3" w:rsidP="005817E3">
      <w:pPr>
        <w:pStyle w:val="outpuy"/>
      </w:pPr>
      <w:r>
        <w:t>[user-a@gitlab gitlab]$ git branch</w:t>
      </w:r>
    </w:p>
    <w:p w:rsidR="005817E3" w:rsidRDefault="005817E3" w:rsidP="005817E3">
      <w:pPr>
        <w:pStyle w:val="outpuy"/>
      </w:pPr>
      <w:r>
        <w:t>* master</w:t>
      </w:r>
    </w:p>
    <w:p w:rsidR="005817E3" w:rsidRDefault="005817E3" w:rsidP="005817E3">
      <w:pPr>
        <w:pStyle w:val="outpuy"/>
      </w:pPr>
      <w:r>
        <w:t>[user-a@gitlab gitlab]$ vi src/string_operations.c</w:t>
      </w:r>
    </w:p>
    <w:p w:rsidR="005817E3" w:rsidRDefault="005817E3" w:rsidP="005817E3">
      <w:pPr>
        <w:pStyle w:val="outpuy"/>
      </w:pPr>
      <w:r>
        <w:t>[user-a@gitlab gitlab]$ git diff</w:t>
      </w:r>
    </w:p>
    <w:p w:rsidR="005817E3" w:rsidRDefault="005817E3" w:rsidP="005817E3">
      <w:pPr>
        <w:pStyle w:val="outpuy"/>
      </w:pPr>
      <w:r>
        <w:t>diff --git a/src/string_operations.c b/src/string_operations.c</w:t>
      </w:r>
    </w:p>
    <w:p w:rsidR="005817E3" w:rsidRDefault="005817E3" w:rsidP="005817E3">
      <w:pPr>
        <w:pStyle w:val="outpuy"/>
      </w:pPr>
      <w:r>
        <w:t>index 815caed..4fb8046 100644</w:t>
      </w:r>
    </w:p>
    <w:p w:rsidR="005817E3" w:rsidRDefault="005817E3" w:rsidP="005817E3">
      <w:pPr>
        <w:pStyle w:val="outpuy"/>
      </w:pPr>
      <w:r>
        <w:t>--- a/src/string_operations.c</w:t>
      </w:r>
    </w:p>
    <w:p w:rsidR="005817E3" w:rsidRDefault="005817E3" w:rsidP="005817E3">
      <w:pPr>
        <w:pStyle w:val="outpuy"/>
      </w:pPr>
      <w:r>
        <w:t>+++ b/src/string_operations.c</w:t>
      </w:r>
    </w:p>
    <w:p w:rsidR="005817E3" w:rsidRDefault="005817E3" w:rsidP="005817E3">
      <w:pPr>
        <w:pStyle w:val="outpuy"/>
      </w:pPr>
      <w:r>
        <w:t>@@ -1,6 +1,7 @@</w:t>
      </w:r>
    </w:p>
    <w:p w:rsidR="005817E3" w:rsidRDefault="005817E3" w:rsidP="005817E3">
      <w:pPr>
        <w:pStyle w:val="outpuy"/>
      </w:pPr>
      <w:r>
        <w:t xml:space="preserve"> #include &lt;stdio.h&gt;</w:t>
      </w:r>
    </w:p>
    <w:p w:rsidR="005817E3" w:rsidRDefault="005817E3" w:rsidP="005817E3">
      <w:pPr>
        <w:pStyle w:val="outpuy"/>
      </w:pPr>
      <w:r>
        <w:t xml:space="preserve"> #include &lt;wchar.h&gt;</w:t>
      </w:r>
    </w:p>
    <w:p w:rsidR="005817E3" w:rsidRDefault="005817E3" w:rsidP="005817E3">
      <w:pPr>
        <w:pStyle w:val="outpuy"/>
      </w:pPr>
      <w:r>
        <w:t>-size_t w_strlen(const wchar_t *s)</w:t>
      </w:r>
    </w:p>
    <w:p w:rsidR="005817E3" w:rsidRDefault="005817E3" w:rsidP="005817E3">
      <w:pPr>
        <w:pStyle w:val="outpuy"/>
      </w:pPr>
      <w:r>
        <w:t>+/* wide character strlen fucntion */</w:t>
      </w:r>
    </w:p>
    <w:p w:rsidR="005817E3" w:rsidRDefault="005817E3" w:rsidP="005817E3">
      <w:pPr>
        <w:pStyle w:val="outpuy"/>
      </w:pPr>
      <w:r>
        <w:t>+size_t my_wc_strlen(const wchar_t *s)</w:t>
      </w:r>
    </w:p>
    <w:p w:rsidR="005817E3" w:rsidRDefault="005817E3" w:rsidP="005817E3">
      <w:pPr>
        <w:pStyle w:val="outpuy"/>
      </w:pPr>
      <w:r>
        <w:t xml:space="preserve"> {</w:t>
      </w:r>
    </w:p>
    <w:p w:rsidR="005817E3" w:rsidRDefault="005817E3" w:rsidP="005817E3">
      <w:pPr>
        <w:pStyle w:val="outpuy"/>
      </w:pPr>
      <w:r>
        <w:t xml:space="preserve"> const wchar_t *p = s;</w:t>
      </w:r>
    </w:p>
    <w:p w:rsidR="005817E3" w:rsidRDefault="005817E3" w:rsidP="005817E3">
      <w:pPr>
        <w:pStyle w:val="outpuy"/>
      </w:pPr>
      <w:r>
        <w:t xml:space="preserve"> while (*p)</w:t>
      </w:r>
    </w:p>
    <w:p w:rsidR="009F31A4" w:rsidRDefault="005817E3" w:rsidP="005817E3">
      <w:pPr>
        <w:pStyle w:val="outpuy"/>
      </w:pPr>
      <w:r>
        <w:t>[user-a@gitlab gitlab]$</w:t>
      </w:r>
    </w:p>
    <w:p w:rsidR="005817E3" w:rsidRDefault="005817E3" w:rsidP="005817E3">
      <w:r w:rsidRPr="005817E3">
        <w:t>After verifying diff, he commits his changes.</w:t>
      </w:r>
    </w:p>
    <w:p w:rsidR="005817E3" w:rsidRDefault="005817E3" w:rsidP="005817E3">
      <w:pPr>
        <w:pStyle w:val="outpuy"/>
      </w:pPr>
      <w:r>
        <w:t>[user-a@gitlab gitlab]$ git status -s</w:t>
      </w:r>
    </w:p>
    <w:p w:rsidR="005817E3" w:rsidRDefault="005817E3" w:rsidP="005817E3">
      <w:pPr>
        <w:pStyle w:val="outpuy"/>
      </w:pPr>
      <w:r>
        <w:t xml:space="preserve"> M src/string_operations.c</w:t>
      </w:r>
    </w:p>
    <w:p w:rsidR="005817E3" w:rsidRDefault="005817E3" w:rsidP="005817E3">
      <w:pPr>
        <w:pStyle w:val="outpuy"/>
      </w:pPr>
      <w:r>
        <w:t>[user-a@gitlab gitlab]$ git add src/string_operations.c</w:t>
      </w:r>
    </w:p>
    <w:p w:rsidR="005817E3" w:rsidRDefault="005817E3" w:rsidP="005817E3">
      <w:pPr>
        <w:pStyle w:val="outpuy"/>
      </w:pPr>
      <w:r>
        <w:t>[user-a@gitlab gitlab]$ git commit -m 'Changed function name from w_strlen to my_wc_strlen'</w:t>
      </w:r>
    </w:p>
    <w:p w:rsidR="005817E3" w:rsidRDefault="005817E3" w:rsidP="005817E3">
      <w:pPr>
        <w:pStyle w:val="outpuy"/>
      </w:pPr>
      <w:r>
        <w:t>[master d421678] Changed function name from w_strlen to my_wc_strlen</w:t>
      </w:r>
    </w:p>
    <w:p w:rsidR="005817E3" w:rsidRDefault="005817E3" w:rsidP="005817E3">
      <w:pPr>
        <w:pStyle w:val="outpuy"/>
      </w:pPr>
      <w:r>
        <w:t xml:space="preserve"> 1 file changed, 2 insertions(+), 1 deletion(-)</w:t>
      </w:r>
    </w:p>
    <w:p w:rsidR="005817E3" w:rsidRDefault="005817E3" w:rsidP="005817E3">
      <w:pPr>
        <w:pStyle w:val="outpuy"/>
      </w:pPr>
      <w:r>
        <w:t>[user-a@gitlab gitlab]$ git push origin master</w:t>
      </w:r>
    </w:p>
    <w:p w:rsidR="005817E3" w:rsidRDefault="005817E3" w:rsidP="005817E3">
      <w:pPr>
        <w:pStyle w:val="outpuy"/>
      </w:pPr>
      <w:r>
        <w:t>Counting objects: 7, done.</w:t>
      </w:r>
    </w:p>
    <w:p w:rsidR="005817E3" w:rsidRDefault="005817E3" w:rsidP="005817E3">
      <w:pPr>
        <w:pStyle w:val="outpuy"/>
      </w:pPr>
      <w:r>
        <w:lastRenderedPageBreak/>
        <w:t>Compressing objects: 100% (4/4), done.</w:t>
      </w:r>
    </w:p>
    <w:p w:rsidR="005817E3" w:rsidRDefault="005817E3" w:rsidP="005817E3">
      <w:pPr>
        <w:pStyle w:val="outpuy"/>
      </w:pPr>
      <w:r>
        <w:t>Writing objects: 100% (4/4), 465 bytes | 0 bytes/s, done.</w:t>
      </w:r>
    </w:p>
    <w:p w:rsidR="005817E3" w:rsidRDefault="005817E3" w:rsidP="005817E3">
      <w:pPr>
        <w:pStyle w:val="outpuy"/>
      </w:pPr>
      <w:r>
        <w:t>Total 4 (delta 1), reused 0 (delta 0)</w:t>
      </w:r>
    </w:p>
    <w:p w:rsidR="005817E3" w:rsidRDefault="005817E3" w:rsidP="005817E3">
      <w:pPr>
        <w:pStyle w:val="outpuy"/>
      </w:pPr>
      <w:r>
        <w:t>remote: Resolving deltas: 100% (1/1), completed with 1 local object.</w:t>
      </w:r>
    </w:p>
    <w:p w:rsidR="005817E3" w:rsidRDefault="005817E3" w:rsidP="005817E3">
      <w:pPr>
        <w:pStyle w:val="outpuy"/>
      </w:pPr>
      <w:r>
        <w:t>To git@github.com:Zippyops/gitlab.git</w:t>
      </w:r>
    </w:p>
    <w:p w:rsidR="005817E3" w:rsidRDefault="005817E3" w:rsidP="005817E3">
      <w:pPr>
        <w:pStyle w:val="outpuy"/>
      </w:pPr>
      <w:r>
        <w:t xml:space="preserve">   3edee63..d421678  master -&gt; master</w:t>
      </w:r>
    </w:p>
    <w:p w:rsidR="005817E3" w:rsidRDefault="005817E3" w:rsidP="005817E3">
      <w:pPr>
        <w:pStyle w:val="outpuy"/>
      </w:pPr>
      <w:r>
        <w:t>[user-a@gitlab gitlab]$</w:t>
      </w:r>
    </w:p>
    <w:p w:rsidR="005817E3" w:rsidRDefault="005817E3" w:rsidP="005817E3">
      <w:r w:rsidRPr="005817E3">
        <w:t xml:space="preserve">On the wchar_support branch, </w:t>
      </w:r>
      <w:r>
        <w:t>user-b</w:t>
      </w:r>
      <w:r w:rsidRPr="005817E3">
        <w:t xml:space="preserve"> implements strchr function for wide character string. </w:t>
      </w:r>
    </w:p>
    <w:p w:rsidR="005817E3" w:rsidRDefault="005817E3" w:rsidP="005817E3">
      <w:pPr>
        <w:pStyle w:val="outpuy"/>
      </w:pPr>
      <w:r>
        <w:t>wchar_t *my_wstrchr(wchar_t *ws, wchar_t wc)</w:t>
      </w:r>
    </w:p>
    <w:p w:rsidR="005817E3" w:rsidRDefault="005817E3" w:rsidP="005817E3">
      <w:pPr>
        <w:pStyle w:val="outpuy"/>
      </w:pPr>
      <w:r>
        <w:t>{</w:t>
      </w:r>
    </w:p>
    <w:p w:rsidR="005817E3" w:rsidRDefault="005817E3" w:rsidP="005817E3">
      <w:pPr>
        <w:pStyle w:val="outpuy"/>
      </w:pPr>
      <w:r>
        <w:t xml:space="preserve">   while (*ws)</w:t>
      </w:r>
    </w:p>
    <w:p w:rsidR="005817E3" w:rsidRDefault="005817E3" w:rsidP="005817E3">
      <w:pPr>
        <w:pStyle w:val="outpuy"/>
      </w:pPr>
      <w:r>
        <w:t xml:space="preserve">   {</w:t>
      </w:r>
    </w:p>
    <w:p w:rsidR="005817E3" w:rsidRDefault="005817E3" w:rsidP="005817E3">
      <w:pPr>
        <w:pStyle w:val="outpuy"/>
      </w:pPr>
      <w:r>
        <w:t xml:space="preserve">   if (*ws == wc)</w:t>
      </w:r>
    </w:p>
    <w:p w:rsidR="005817E3" w:rsidRDefault="005817E3" w:rsidP="005817E3">
      <w:pPr>
        <w:pStyle w:val="outpuy"/>
      </w:pPr>
      <w:r>
        <w:t xml:space="preserve">   return ws;</w:t>
      </w:r>
    </w:p>
    <w:p w:rsidR="005817E3" w:rsidRDefault="005817E3" w:rsidP="005817E3">
      <w:pPr>
        <w:pStyle w:val="outpuy"/>
      </w:pPr>
      <w:r>
        <w:t xml:space="preserve">   ++ws;</w:t>
      </w:r>
    </w:p>
    <w:p w:rsidR="005817E3" w:rsidRDefault="005817E3" w:rsidP="005817E3">
      <w:pPr>
        <w:pStyle w:val="outpuy"/>
      </w:pPr>
      <w:r>
        <w:t xml:space="preserve">   }</w:t>
      </w:r>
    </w:p>
    <w:p w:rsidR="005817E3" w:rsidRDefault="005817E3" w:rsidP="005817E3">
      <w:pPr>
        <w:pStyle w:val="outpuy"/>
      </w:pPr>
      <w:r>
        <w:t xml:space="preserve">   return NULL;</w:t>
      </w:r>
    </w:p>
    <w:p w:rsidR="005817E3" w:rsidRDefault="005817E3" w:rsidP="005817E3">
      <w:pPr>
        <w:pStyle w:val="outpuy"/>
      </w:pPr>
      <w:r>
        <w:t>}</w:t>
      </w:r>
    </w:p>
    <w:p w:rsidR="005817E3" w:rsidRDefault="005817E3" w:rsidP="005817E3">
      <w:r w:rsidRPr="005817E3">
        <w:t>After testing, he commits and pushes his changes to the wchar_support branch.</w:t>
      </w:r>
    </w:p>
    <w:p w:rsidR="005817E3" w:rsidRDefault="005817E3" w:rsidP="005817E3">
      <w:pPr>
        <w:pStyle w:val="outpuy"/>
      </w:pPr>
    </w:p>
    <w:p w:rsidR="005817E3" w:rsidRDefault="005817E3" w:rsidP="005817E3">
      <w:pPr>
        <w:pStyle w:val="outpuy"/>
      </w:pPr>
      <w:r>
        <w:t>[user-b@gitlab src]$ git branch</w:t>
      </w:r>
    </w:p>
    <w:p w:rsidR="005817E3" w:rsidRDefault="005817E3" w:rsidP="005817E3">
      <w:pPr>
        <w:pStyle w:val="outpuy"/>
      </w:pPr>
      <w:r>
        <w:t xml:space="preserve">  master</w:t>
      </w:r>
    </w:p>
    <w:p w:rsidR="005817E3" w:rsidRDefault="005817E3" w:rsidP="005817E3">
      <w:pPr>
        <w:pStyle w:val="outpuy"/>
      </w:pPr>
      <w:r>
        <w:t>* wchar_support</w:t>
      </w:r>
    </w:p>
    <w:p w:rsidR="005817E3" w:rsidRDefault="005817E3" w:rsidP="005817E3">
      <w:pPr>
        <w:pStyle w:val="outpuy"/>
      </w:pPr>
      <w:r>
        <w:t>[user-b@gitlab src]$ vi string_operations.c</w:t>
      </w:r>
    </w:p>
    <w:p w:rsidR="005817E3" w:rsidRDefault="005817E3" w:rsidP="005817E3">
      <w:pPr>
        <w:pStyle w:val="outpuy"/>
      </w:pPr>
      <w:r>
        <w:t>[user-b@gitlab src]$ git diff</w:t>
      </w:r>
    </w:p>
    <w:p w:rsidR="005817E3" w:rsidRDefault="005817E3" w:rsidP="005817E3">
      <w:pPr>
        <w:pStyle w:val="outpuy"/>
      </w:pPr>
      <w:r>
        <w:t>diff --git a/src/string_operations.c b/src/string_operations.c</w:t>
      </w:r>
    </w:p>
    <w:p w:rsidR="005817E3" w:rsidRDefault="005817E3" w:rsidP="005817E3">
      <w:pPr>
        <w:pStyle w:val="outpuy"/>
      </w:pPr>
      <w:r>
        <w:t>index d560632..65dfdd6 100644</w:t>
      </w:r>
    </w:p>
    <w:p w:rsidR="005817E3" w:rsidRDefault="005817E3" w:rsidP="005817E3">
      <w:pPr>
        <w:pStyle w:val="outpuy"/>
      </w:pPr>
      <w:r>
        <w:t>--- a/src/string_operations.c</w:t>
      </w:r>
    </w:p>
    <w:p w:rsidR="005817E3" w:rsidRDefault="005817E3" w:rsidP="005817E3">
      <w:pPr>
        <w:pStyle w:val="outpuy"/>
      </w:pPr>
      <w:r>
        <w:t>+++ b/src/string_operations.c</w:t>
      </w:r>
    </w:p>
    <w:p w:rsidR="005817E3" w:rsidRDefault="005817E3" w:rsidP="005817E3">
      <w:pPr>
        <w:pStyle w:val="outpuy"/>
      </w:pPr>
      <w:r>
        <w:t>@@ -1,5 +1,17 @@</w:t>
      </w:r>
    </w:p>
    <w:p w:rsidR="005817E3" w:rsidRDefault="005817E3" w:rsidP="005817E3">
      <w:pPr>
        <w:pStyle w:val="outpuy"/>
      </w:pPr>
      <w:r>
        <w:t xml:space="preserve"> #include &lt;stdio.h&gt;</w:t>
      </w:r>
    </w:p>
    <w:p w:rsidR="005817E3" w:rsidRDefault="005817E3" w:rsidP="005817E3">
      <w:pPr>
        <w:pStyle w:val="outpuy"/>
      </w:pPr>
      <w:r>
        <w:t xml:space="preserve"> #include &lt;wchar.h&gt;</w:t>
      </w:r>
    </w:p>
    <w:p w:rsidR="005817E3" w:rsidRDefault="005817E3" w:rsidP="005817E3">
      <w:pPr>
        <w:pStyle w:val="outpuy"/>
      </w:pPr>
      <w:r>
        <w:t>+wchar_t *my_wstrchr(wchar_t *ws, wchar_t wc)</w:t>
      </w:r>
    </w:p>
    <w:p w:rsidR="005817E3" w:rsidRDefault="005817E3" w:rsidP="005817E3">
      <w:pPr>
        <w:pStyle w:val="outpuy"/>
      </w:pPr>
      <w:r>
        <w:t>+{</w:t>
      </w:r>
    </w:p>
    <w:p w:rsidR="005817E3" w:rsidRDefault="005817E3" w:rsidP="005817E3">
      <w:pPr>
        <w:pStyle w:val="outpuy"/>
      </w:pPr>
      <w:r>
        <w:t>+   while (*ws)</w:t>
      </w:r>
    </w:p>
    <w:p w:rsidR="005817E3" w:rsidRDefault="005817E3" w:rsidP="005817E3">
      <w:pPr>
        <w:pStyle w:val="outpuy"/>
      </w:pPr>
      <w:r>
        <w:t>+   {</w:t>
      </w:r>
    </w:p>
    <w:p w:rsidR="005817E3" w:rsidRDefault="005817E3" w:rsidP="005817E3">
      <w:pPr>
        <w:pStyle w:val="outpuy"/>
      </w:pPr>
      <w:r>
        <w:t>+   if (*ws == wc)</w:t>
      </w:r>
    </w:p>
    <w:p w:rsidR="005817E3" w:rsidRDefault="005817E3" w:rsidP="005817E3">
      <w:pPr>
        <w:pStyle w:val="outpuy"/>
      </w:pPr>
      <w:r>
        <w:t>+   return ws;</w:t>
      </w:r>
    </w:p>
    <w:p w:rsidR="005817E3" w:rsidRDefault="005817E3" w:rsidP="005817E3">
      <w:pPr>
        <w:pStyle w:val="outpuy"/>
      </w:pPr>
      <w:r>
        <w:t>+   ++ws;</w:t>
      </w:r>
    </w:p>
    <w:p w:rsidR="005817E3" w:rsidRDefault="005817E3" w:rsidP="005817E3">
      <w:pPr>
        <w:pStyle w:val="outpuy"/>
      </w:pPr>
      <w:r>
        <w:t>+   }</w:t>
      </w:r>
    </w:p>
    <w:p w:rsidR="005817E3" w:rsidRDefault="005817E3" w:rsidP="005817E3">
      <w:pPr>
        <w:pStyle w:val="outpuy"/>
      </w:pPr>
      <w:r>
        <w:t>+   return NULL;</w:t>
      </w:r>
    </w:p>
    <w:p w:rsidR="005817E3" w:rsidRDefault="005817E3" w:rsidP="005817E3">
      <w:pPr>
        <w:pStyle w:val="outpuy"/>
      </w:pPr>
      <w:r>
        <w:t>+}</w:t>
      </w:r>
    </w:p>
    <w:p w:rsidR="005817E3" w:rsidRDefault="005817E3" w:rsidP="005817E3">
      <w:pPr>
        <w:pStyle w:val="outpuy"/>
      </w:pPr>
      <w:r>
        <w:t>+</w:t>
      </w:r>
    </w:p>
    <w:p w:rsidR="005817E3" w:rsidRDefault="005817E3" w:rsidP="005817E3">
      <w:pPr>
        <w:pStyle w:val="outpuy"/>
      </w:pPr>
      <w:r>
        <w:t>+</w:t>
      </w:r>
    </w:p>
    <w:p w:rsidR="005817E3" w:rsidRDefault="005817E3" w:rsidP="005817E3">
      <w:pPr>
        <w:pStyle w:val="outpuy"/>
      </w:pPr>
      <w:r>
        <w:t xml:space="preserve"> size_t my_wstrlen(const wchar_t *s)</w:t>
      </w:r>
    </w:p>
    <w:p w:rsidR="005817E3" w:rsidRDefault="005817E3" w:rsidP="005817E3">
      <w:pPr>
        <w:pStyle w:val="outpuy"/>
      </w:pPr>
      <w:r>
        <w:t xml:space="preserve"> {</w:t>
      </w:r>
    </w:p>
    <w:p w:rsidR="005817E3" w:rsidRDefault="005817E3" w:rsidP="005817E3">
      <w:pPr>
        <w:pStyle w:val="outpuy"/>
      </w:pPr>
      <w:r>
        <w:t xml:space="preserve"> const wchar_t *p = s;</w:t>
      </w:r>
    </w:p>
    <w:p w:rsidR="005817E3" w:rsidRDefault="005817E3" w:rsidP="005817E3">
      <w:pPr>
        <w:pStyle w:val="outpuy"/>
      </w:pPr>
      <w:r>
        <w:t>[user-b@gitlab src]$</w:t>
      </w:r>
    </w:p>
    <w:p w:rsidR="005817E3" w:rsidRDefault="005817E3" w:rsidP="005817E3">
      <w:r w:rsidRPr="005817E3">
        <w:t>After verifying, he commits his changes.</w:t>
      </w:r>
    </w:p>
    <w:p w:rsidR="005817E3" w:rsidRDefault="005817E3" w:rsidP="005817E3">
      <w:pPr>
        <w:pStyle w:val="outpuy"/>
      </w:pPr>
      <w:r>
        <w:t>[user-b@gitlab src]$ git status -s</w:t>
      </w:r>
    </w:p>
    <w:p w:rsidR="005817E3" w:rsidRDefault="005817E3" w:rsidP="005817E3">
      <w:pPr>
        <w:pStyle w:val="outpuy"/>
      </w:pPr>
      <w:r>
        <w:t xml:space="preserve"> M string_operations.c</w:t>
      </w:r>
    </w:p>
    <w:p w:rsidR="005817E3" w:rsidRDefault="005817E3" w:rsidP="005817E3">
      <w:pPr>
        <w:pStyle w:val="outpuy"/>
      </w:pPr>
      <w:r>
        <w:t>?? 0001-Added-my_strcat-function.patch</w:t>
      </w:r>
    </w:p>
    <w:p w:rsidR="005817E3" w:rsidRDefault="005817E3" w:rsidP="005817E3">
      <w:pPr>
        <w:pStyle w:val="outpuy"/>
      </w:pPr>
      <w:r>
        <w:t>?? ../string</w:t>
      </w:r>
    </w:p>
    <w:p w:rsidR="005817E3" w:rsidRDefault="005817E3" w:rsidP="005817E3">
      <w:pPr>
        <w:pStyle w:val="outpuy"/>
      </w:pPr>
      <w:r>
        <w:t>[user-b@gitlab src]$ git add string_operations.c</w:t>
      </w:r>
    </w:p>
    <w:p w:rsidR="005817E3" w:rsidRDefault="005817E3" w:rsidP="005817E3">
      <w:pPr>
        <w:pStyle w:val="outpuy"/>
      </w:pPr>
      <w:r>
        <w:t>[user-b@gitlab src]$ git commit -m 'Addded strchr function for wide character string'</w:t>
      </w:r>
    </w:p>
    <w:p w:rsidR="005817E3" w:rsidRDefault="005817E3" w:rsidP="005817E3">
      <w:pPr>
        <w:pStyle w:val="outpuy"/>
      </w:pPr>
      <w:r>
        <w:lastRenderedPageBreak/>
        <w:t>[wchar_support e34be29] Addded strchr function for wide character string</w:t>
      </w:r>
    </w:p>
    <w:p w:rsidR="005817E3" w:rsidRDefault="005817E3" w:rsidP="005817E3">
      <w:pPr>
        <w:pStyle w:val="outpuy"/>
      </w:pPr>
      <w:r>
        <w:t xml:space="preserve"> 1 file changed, 12 insertions(+)</w:t>
      </w:r>
    </w:p>
    <w:p w:rsidR="005817E3" w:rsidRDefault="005817E3" w:rsidP="005817E3">
      <w:pPr>
        <w:pStyle w:val="outpuy"/>
      </w:pPr>
      <w:r>
        <w:t>[user-b@gitlab src]$ git push origin wchar_support</w:t>
      </w:r>
    </w:p>
    <w:p w:rsidR="005817E3" w:rsidRDefault="005817E3" w:rsidP="005817E3">
      <w:pPr>
        <w:pStyle w:val="outpuy"/>
      </w:pPr>
      <w:r>
        <w:t>Counting objects: 7, done.</w:t>
      </w:r>
    </w:p>
    <w:p w:rsidR="005817E3" w:rsidRDefault="005817E3" w:rsidP="005817E3">
      <w:pPr>
        <w:pStyle w:val="outpuy"/>
      </w:pPr>
      <w:r>
        <w:t>Compressing objects: 100% (4/4), done.</w:t>
      </w:r>
    </w:p>
    <w:p w:rsidR="005817E3" w:rsidRDefault="005817E3" w:rsidP="005817E3">
      <w:pPr>
        <w:pStyle w:val="outpuy"/>
      </w:pPr>
      <w:r>
        <w:t>Writing objects: 100% (4/4), 504 bytes | 0 bytes/s, done.</w:t>
      </w:r>
    </w:p>
    <w:p w:rsidR="005817E3" w:rsidRDefault="005817E3" w:rsidP="005817E3">
      <w:pPr>
        <w:pStyle w:val="outpuy"/>
      </w:pPr>
      <w:r>
        <w:t>Total 4 (delta 1), reused 0 (delta 0)</w:t>
      </w:r>
    </w:p>
    <w:p w:rsidR="005817E3" w:rsidRDefault="005817E3" w:rsidP="005817E3">
      <w:pPr>
        <w:pStyle w:val="outpuy"/>
      </w:pPr>
      <w:r>
        <w:t>remote: Resolving deltas: 100% (1/1), completed with 1 local object.</w:t>
      </w:r>
    </w:p>
    <w:p w:rsidR="005817E3" w:rsidRDefault="005817E3" w:rsidP="005817E3">
      <w:pPr>
        <w:pStyle w:val="outpuy"/>
      </w:pPr>
      <w:r>
        <w:t>To git@github.com:Zippyops/gitlab.git</w:t>
      </w:r>
    </w:p>
    <w:p w:rsidR="005817E3" w:rsidRDefault="005817E3" w:rsidP="005817E3">
      <w:pPr>
        <w:pStyle w:val="outpuy"/>
      </w:pPr>
      <w:r>
        <w:t xml:space="preserve">   258a8db..e34be29  wchar_support -&gt; wchar_support</w:t>
      </w:r>
    </w:p>
    <w:p w:rsidR="005817E3" w:rsidRDefault="005817E3" w:rsidP="005817E3">
      <w:pPr>
        <w:pStyle w:val="outpuy"/>
      </w:pPr>
      <w:r>
        <w:t>[user-b@gitlab src]$</w:t>
      </w:r>
    </w:p>
    <w:p w:rsidR="005817E3" w:rsidRDefault="000D2F7D" w:rsidP="000D2F7D">
      <w:pPr>
        <w:pStyle w:val="Heading2"/>
      </w:pPr>
      <w:bookmarkStart w:id="45" w:name="_Toc500078132"/>
      <w:r w:rsidRPr="000D2F7D">
        <w:t>Tackle Conflicts</w:t>
      </w:r>
      <w:bookmarkEnd w:id="45"/>
    </w:p>
    <w:p w:rsidR="000D2F7D" w:rsidRDefault="000D2F7D" w:rsidP="000D2F7D">
      <w:r>
        <w:t>User-a</w:t>
      </w:r>
      <w:r w:rsidRPr="000D2F7D">
        <w:t xml:space="preserve"> wants to see what </w:t>
      </w:r>
      <w:r>
        <w:t>user-b</w:t>
      </w:r>
      <w:r w:rsidRPr="000D2F7D">
        <w:t xml:space="preserve"> is doing on his private branch so, he tries to pull the latest changes from the wchar_support branch, but Git aborts the operation with the following error message.</w:t>
      </w:r>
    </w:p>
    <w:p w:rsidR="000D2F7D" w:rsidRDefault="000D2F7D" w:rsidP="000D2F7D">
      <w:pPr>
        <w:pStyle w:val="outpuy"/>
      </w:pPr>
      <w:r>
        <w:t>[user-a@gitlab src]$ git pull origin wchar_support</w:t>
      </w:r>
    </w:p>
    <w:p w:rsidR="000D2F7D" w:rsidRDefault="000D2F7D" w:rsidP="000D2F7D">
      <w:pPr>
        <w:pStyle w:val="outpuy"/>
      </w:pPr>
      <w:r>
        <w:t>remote: Counting objects: 8, done.</w:t>
      </w:r>
    </w:p>
    <w:p w:rsidR="000D2F7D" w:rsidRDefault="000D2F7D" w:rsidP="000D2F7D">
      <w:pPr>
        <w:pStyle w:val="outpuy"/>
      </w:pPr>
      <w:r>
        <w:t>remote: Compressing objects: 100% (6/6), done.</w:t>
      </w:r>
    </w:p>
    <w:p w:rsidR="000D2F7D" w:rsidRDefault="000D2F7D" w:rsidP="000D2F7D">
      <w:pPr>
        <w:pStyle w:val="outpuy"/>
      </w:pPr>
      <w:r>
        <w:t>remote: Total 8 (delta 2), reused 8 (delta 2), pack-reused 0</w:t>
      </w:r>
    </w:p>
    <w:p w:rsidR="000D2F7D" w:rsidRDefault="000D2F7D" w:rsidP="000D2F7D">
      <w:pPr>
        <w:pStyle w:val="outpuy"/>
      </w:pPr>
      <w:r>
        <w:t>Unpacking objects: 100% (8/8), done.</w:t>
      </w:r>
    </w:p>
    <w:p w:rsidR="000D2F7D" w:rsidRDefault="000D2F7D" w:rsidP="000D2F7D">
      <w:pPr>
        <w:pStyle w:val="outpuy"/>
      </w:pPr>
      <w:r>
        <w:t>From github.com:Zippyops/gitlab</w:t>
      </w:r>
    </w:p>
    <w:p w:rsidR="000D2F7D" w:rsidRDefault="000D2F7D" w:rsidP="000D2F7D">
      <w:pPr>
        <w:pStyle w:val="outpuy"/>
      </w:pPr>
      <w:r>
        <w:t xml:space="preserve"> * branch            wchar_support -&gt; FETCH_HEAD</w:t>
      </w:r>
    </w:p>
    <w:p w:rsidR="000D2F7D" w:rsidRDefault="000D2F7D" w:rsidP="000D2F7D">
      <w:pPr>
        <w:pStyle w:val="outpuy"/>
      </w:pPr>
      <w:r>
        <w:t>Auto-merging src/string_operations.c</w:t>
      </w:r>
    </w:p>
    <w:p w:rsidR="000D2F7D" w:rsidRPr="000D2F7D" w:rsidRDefault="000D2F7D" w:rsidP="000D2F7D">
      <w:pPr>
        <w:pStyle w:val="outpuy"/>
        <w:rPr>
          <w:color w:val="FF0000"/>
        </w:rPr>
      </w:pPr>
      <w:r w:rsidRPr="000D2F7D">
        <w:rPr>
          <w:color w:val="FF0000"/>
        </w:rPr>
        <w:t>CONFLICT (content): Merge conflict in src/string_operations.c</w:t>
      </w:r>
    </w:p>
    <w:p w:rsidR="000D2F7D" w:rsidRPr="000D2F7D" w:rsidRDefault="000D2F7D" w:rsidP="000D2F7D">
      <w:pPr>
        <w:pStyle w:val="outpuy"/>
        <w:rPr>
          <w:color w:val="FF0000"/>
        </w:rPr>
      </w:pPr>
      <w:r w:rsidRPr="000D2F7D">
        <w:rPr>
          <w:color w:val="FF0000"/>
        </w:rPr>
        <w:t>Automatic merge failed; fix conflicts and then commit the result.</w:t>
      </w:r>
    </w:p>
    <w:p w:rsidR="000D2F7D" w:rsidRDefault="000D2F7D" w:rsidP="000D2F7D">
      <w:pPr>
        <w:pStyle w:val="outpuy"/>
      </w:pPr>
      <w:r>
        <w:t>[user-a@gitlab src]$</w:t>
      </w:r>
    </w:p>
    <w:p w:rsidR="000D2F7D" w:rsidRDefault="000D2F7D" w:rsidP="000D2F7D">
      <w:pPr>
        <w:pStyle w:val="Heading2"/>
      </w:pPr>
      <w:bookmarkStart w:id="46" w:name="_Toc500078133"/>
      <w:r w:rsidRPr="000D2F7D">
        <w:t>Resolve Conflicts</w:t>
      </w:r>
      <w:bookmarkEnd w:id="46"/>
    </w:p>
    <w:p w:rsidR="000D2F7D" w:rsidRDefault="000D2F7D" w:rsidP="000D2F7D">
      <w:r w:rsidRPr="000D2F7D">
        <w:t>From the error message, it is clear that there is a conflict in src/string_operations.c . He runs the git diff command to view further details.</w:t>
      </w:r>
    </w:p>
    <w:p w:rsidR="000D2F7D" w:rsidRDefault="000D2F7D" w:rsidP="000D2F7D">
      <w:pPr>
        <w:pStyle w:val="outpuy"/>
      </w:pPr>
      <w:r>
        <w:t>[user-a@gitlab src]$ git diff</w:t>
      </w:r>
    </w:p>
    <w:p w:rsidR="000D2F7D" w:rsidRDefault="000D2F7D" w:rsidP="000D2F7D">
      <w:pPr>
        <w:pStyle w:val="outpuy"/>
      </w:pPr>
      <w:r>
        <w:t>diff --cc src/string_operations.c</w:t>
      </w:r>
    </w:p>
    <w:p w:rsidR="000D2F7D" w:rsidRDefault="000D2F7D" w:rsidP="000D2F7D">
      <w:pPr>
        <w:pStyle w:val="outpuy"/>
      </w:pPr>
      <w:r>
        <w:t>index 4fb8046,65dfdd6..0000000</w:t>
      </w:r>
    </w:p>
    <w:p w:rsidR="000D2F7D" w:rsidRDefault="000D2F7D" w:rsidP="000D2F7D">
      <w:pPr>
        <w:pStyle w:val="outpuy"/>
      </w:pPr>
      <w:r>
        <w:t>--- a/src/string_operations.c</w:t>
      </w:r>
    </w:p>
    <w:p w:rsidR="000D2F7D" w:rsidRDefault="000D2F7D" w:rsidP="000D2F7D">
      <w:pPr>
        <w:pStyle w:val="outpuy"/>
      </w:pPr>
      <w:r>
        <w:t>+++ b/src/string_operations.c</w:t>
      </w:r>
    </w:p>
    <w:p w:rsidR="000D2F7D" w:rsidRDefault="000D2F7D" w:rsidP="000D2F7D">
      <w:pPr>
        <w:pStyle w:val="outpuy"/>
      </w:pPr>
      <w:r>
        <w:t>@@@ -1,7 -1,18 +1,23 @@@</w:t>
      </w:r>
    </w:p>
    <w:p w:rsidR="000D2F7D" w:rsidRDefault="000D2F7D" w:rsidP="000D2F7D">
      <w:pPr>
        <w:pStyle w:val="outpuy"/>
      </w:pPr>
      <w:r>
        <w:t xml:space="preserve">  #include &lt;stdio.h&gt;</w:t>
      </w:r>
    </w:p>
    <w:p w:rsidR="000D2F7D" w:rsidRDefault="000D2F7D" w:rsidP="000D2F7D">
      <w:pPr>
        <w:pStyle w:val="outpuy"/>
      </w:pPr>
      <w:r>
        <w:t xml:space="preserve">  #include &lt;wchar.h&gt;</w:t>
      </w:r>
    </w:p>
    <w:p w:rsidR="000D2F7D" w:rsidRDefault="000D2F7D" w:rsidP="000D2F7D">
      <w:pPr>
        <w:pStyle w:val="outpuy"/>
      </w:pPr>
      <w:r>
        <w:t>++&lt;&lt;&lt;&lt;&lt;&lt;&lt; HEAD</w:t>
      </w:r>
    </w:p>
    <w:p w:rsidR="000D2F7D" w:rsidRDefault="000D2F7D" w:rsidP="000D2F7D">
      <w:pPr>
        <w:pStyle w:val="outpuy"/>
      </w:pPr>
      <w:r>
        <w:t xml:space="preserve"> +/* wide character strlen fucntion */</w:t>
      </w:r>
    </w:p>
    <w:p w:rsidR="000D2F7D" w:rsidRDefault="000D2F7D" w:rsidP="000D2F7D">
      <w:pPr>
        <w:pStyle w:val="outpuy"/>
      </w:pPr>
      <w:r>
        <w:t xml:space="preserve"> +size_t my_wc_strlen(const wchar_t *s)</w:t>
      </w:r>
    </w:p>
    <w:p w:rsidR="000D2F7D" w:rsidRDefault="000D2F7D" w:rsidP="000D2F7D">
      <w:pPr>
        <w:pStyle w:val="outpuy"/>
      </w:pPr>
      <w:r>
        <w:t>++=======</w:t>
      </w:r>
    </w:p>
    <w:p w:rsidR="000D2F7D" w:rsidRDefault="000D2F7D" w:rsidP="000D2F7D">
      <w:pPr>
        <w:pStyle w:val="outpuy"/>
      </w:pPr>
      <w:r>
        <w:t>+ wchar_t *my_wstrchr(wchar_t *ws, wchar_t wc)</w:t>
      </w:r>
    </w:p>
    <w:p w:rsidR="000D2F7D" w:rsidRDefault="000D2F7D" w:rsidP="000D2F7D">
      <w:pPr>
        <w:pStyle w:val="outpuy"/>
      </w:pPr>
      <w:r>
        <w:t>+ {</w:t>
      </w:r>
    </w:p>
    <w:p w:rsidR="000D2F7D" w:rsidRDefault="000D2F7D" w:rsidP="000D2F7D">
      <w:pPr>
        <w:pStyle w:val="outpuy"/>
      </w:pPr>
      <w:r>
        <w:t>+    while (*ws)</w:t>
      </w:r>
    </w:p>
    <w:p w:rsidR="000D2F7D" w:rsidRDefault="000D2F7D" w:rsidP="000D2F7D">
      <w:pPr>
        <w:pStyle w:val="outpuy"/>
      </w:pPr>
      <w:r>
        <w:t>+    {</w:t>
      </w:r>
    </w:p>
    <w:p w:rsidR="000D2F7D" w:rsidRDefault="000D2F7D" w:rsidP="000D2F7D">
      <w:pPr>
        <w:pStyle w:val="outpuy"/>
      </w:pPr>
      <w:r>
        <w:t>+    if (*ws == wc)</w:t>
      </w:r>
    </w:p>
    <w:p w:rsidR="000D2F7D" w:rsidRDefault="000D2F7D" w:rsidP="000D2F7D">
      <w:pPr>
        <w:pStyle w:val="outpuy"/>
      </w:pPr>
      <w:r>
        <w:t>+    return ws;</w:t>
      </w:r>
    </w:p>
    <w:p w:rsidR="000D2F7D" w:rsidRDefault="000D2F7D" w:rsidP="000D2F7D">
      <w:pPr>
        <w:pStyle w:val="outpuy"/>
      </w:pPr>
      <w:r>
        <w:t>+    ++ws;</w:t>
      </w:r>
    </w:p>
    <w:p w:rsidR="000D2F7D" w:rsidRDefault="000D2F7D" w:rsidP="000D2F7D">
      <w:pPr>
        <w:pStyle w:val="outpuy"/>
      </w:pPr>
      <w:r>
        <w:t>+    }</w:t>
      </w:r>
    </w:p>
    <w:p w:rsidR="000D2F7D" w:rsidRDefault="000D2F7D" w:rsidP="000D2F7D">
      <w:pPr>
        <w:pStyle w:val="outpuy"/>
      </w:pPr>
      <w:r>
        <w:t>+    return NULL;</w:t>
      </w:r>
    </w:p>
    <w:p w:rsidR="000D2F7D" w:rsidRDefault="000D2F7D" w:rsidP="000D2F7D">
      <w:pPr>
        <w:pStyle w:val="outpuy"/>
      </w:pPr>
      <w:r>
        <w:lastRenderedPageBreak/>
        <w:t>+ }</w:t>
      </w:r>
    </w:p>
    <w:p w:rsidR="000D2F7D" w:rsidRDefault="000D2F7D" w:rsidP="000D2F7D">
      <w:pPr>
        <w:pStyle w:val="outpuy"/>
      </w:pPr>
      <w:r>
        <w:t>+</w:t>
      </w:r>
    </w:p>
    <w:p w:rsidR="000D2F7D" w:rsidRDefault="000D2F7D" w:rsidP="000D2F7D">
      <w:pPr>
        <w:pStyle w:val="outpuy"/>
      </w:pPr>
      <w:r>
        <w:t>+</w:t>
      </w:r>
    </w:p>
    <w:p w:rsidR="000D2F7D" w:rsidRDefault="000D2F7D" w:rsidP="000D2F7D">
      <w:pPr>
        <w:pStyle w:val="outpuy"/>
      </w:pPr>
      <w:r>
        <w:t>+ size_t my_wstrlen(const wchar_t *s)</w:t>
      </w:r>
    </w:p>
    <w:p w:rsidR="000D2F7D" w:rsidRDefault="000D2F7D" w:rsidP="000D2F7D">
      <w:pPr>
        <w:pStyle w:val="outpuy"/>
      </w:pPr>
      <w:r>
        <w:t>++&gt;&gt;&gt;&gt;&gt;&gt;&gt; e34be296d0062cf833399656425881c53f89021e</w:t>
      </w:r>
    </w:p>
    <w:p w:rsidR="000D2F7D" w:rsidRDefault="000D2F7D" w:rsidP="000D2F7D">
      <w:pPr>
        <w:pStyle w:val="outpuy"/>
      </w:pPr>
      <w:r>
        <w:t xml:space="preserve">  {</w:t>
      </w:r>
    </w:p>
    <w:p w:rsidR="000D2F7D" w:rsidRDefault="000D2F7D" w:rsidP="000D2F7D">
      <w:pPr>
        <w:pStyle w:val="outpuy"/>
      </w:pPr>
      <w:r>
        <w:t xml:space="preserve">  const wchar_t *p = s;</w:t>
      </w:r>
    </w:p>
    <w:p w:rsidR="000D2F7D" w:rsidRDefault="000D2F7D" w:rsidP="000D2F7D">
      <w:pPr>
        <w:pStyle w:val="outpuy"/>
      </w:pPr>
      <w:r>
        <w:t xml:space="preserve">  while (*p)</w:t>
      </w:r>
    </w:p>
    <w:p w:rsidR="00182A76" w:rsidRDefault="00182A76" w:rsidP="00182A76">
      <w:r>
        <w:t>As both user-a and user-b changed the name of the same function, Git is in a state of confusion and it asks the user to resolve the conflict manually.</w:t>
      </w:r>
    </w:p>
    <w:p w:rsidR="00182A76" w:rsidRDefault="00182A76" w:rsidP="00182A76">
      <w:r>
        <w:t>User-a decides to keep the function name suggested by user-b, but he keeps the comment added by him, as it is. After removing the conflict markers, git diff will look like this.</w:t>
      </w:r>
    </w:p>
    <w:p w:rsidR="00182A76" w:rsidRDefault="00182A76" w:rsidP="00182A76">
      <w:pPr>
        <w:pStyle w:val="outpuy"/>
      </w:pPr>
      <w:r>
        <w:t>[user-a@gitlab src]$ vi string_operations.c</w:t>
      </w:r>
    </w:p>
    <w:p w:rsidR="00182A76" w:rsidRDefault="00182A76" w:rsidP="00182A76">
      <w:pPr>
        <w:pStyle w:val="outpuy"/>
      </w:pPr>
      <w:r>
        <w:t>[user-a@gitlab src]$ git diff</w:t>
      </w:r>
    </w:p>
    <w:p w:rsidR="00182A76" w:rsidRDefault="00182A76" w:rsidP="00182A76">
      <w:pPr>
        <w:pStyle w:val="outpuy"/>
      </w:pPr>
      <w:r>
        <w:t>diff --cc src/string_operations.c</w:t>
      </w:r>
    </w:p>
    <w:p w:rsidR="00182A76" w:rsidRDefault="00182A76" w:rsidP="00182A76">
      <w:pPr>
        <w:pStyle w:val="outpuy"/>
      </w:pPr>
      <w:r>
        <w:t>index 4fb8046,65dfdd6..0000000</w:t>
      </w:r>
    </w:p>
    <w:p w:rsidR="00182A76" w:rsidRDefault="00182A76" w:rsidP="00182A76">
      <w:pPr>
        <w:pStyle w:val="outpuy"/>
      </w:pPr>
      <w:r>
        <w:t>--- a/src/string_operations.c</w:t>
      </w:r>
    </w:p>
    <w:p w:rsidR="00182A76" w:rsidRDefault="00182A76" w:rsidP="00182A76">
      <w:pPr>
        <w:pStyle w:val="outpuy"/>
      </w:pPr>
      <w:r>
        <w:t>+++ b/src/string_operations.c</w:t>
      </w:r>
    </w:p>
    <w:p w:rsidR="00182A76" w:rsidRDefault="00182A76" w:rsidP="00182A76">
      <w:pPr>
        <w:pStyle w:val="outpuy"/>
      </w:pPr>
      <w:r>
        <w:t>@@@ -1,7 -1,18 +1,22 @@@</w:t>
      </w:r>
    </w:p>
    <w:p w:rsidR="00182A76" w:rsidRDefault="00182A76" w:rsidP="00182A76">
      <w:pPr>
        <w:pStyle w:val="outpuy"/>
      </w:pPr>
      <w:r>
        <w:t xml:space="preserve">  #include &lt;stdio.h&gt;</w:t>
      </w:r>
    </w:p>
    <w:p w:rsidR="00182A76" w:rsidRDefault="00182A76" w:rsidP="00182A76">
      <w:pPr>
        <w:pStyle w:val="outpuy"/>
      </w:pPr>
      <w:r>
        <w:t xml:space="preserve">  #include &lt;wchar.h&gt;</w:t>
      </w:r>
    </w:p>
    <w:p w:rsidR="00182A76" w:rsidRDefault="00182A76" w:rsidP="00182A76">
      <w:pPr>
        <w:pStyle w:val="outpuy"/>
      </w:pPr>
      <w:r>
        <w:t>++&lt;&lt;&lt;&lt;&lt;&lt;&lt; HEAD</w:t>
      </w:r>
    </w:p>
    <w:p w:rsidR="00182A76" w:rsidRDefault="00182A76" w:rsidP="00182A76">
      <w:pPr>
        <w:pStyle w:val="outpuy"/>
      </w:pPr>
      <w:r>
        <w:t xml:space="preserve"> +/* wide character strlen fucntion */</w:t>
      </w:r>
    </w:p>
    <w:p w:rsidR="00182A76" w:rsidRDefault="00182A76" w:rsidP="00182A76">
      <w:pPr>
        <w:pStyle w:val="outpuy"/>
      </w:pPr>
      <w:r>
        <w:t>- size_t my_wc_strlen(const wchar_t *s)</w:t>
      </w:r>
    </w:p>
    <w:p w:rsidR="00182A76" w:rsidRDefault="00182A76" w:rsidP="00182A76">
      <w:pPr>
        <w:pStyle w:val="outpuy"/>
      </w:pPr>
      <w:r>
        <w:t>++=======</w:t>
      </w:r>
    </w:p>
    <w:p w:rsidR="00182A76" w:rsidRDefault="00182A76" w:rsidP="00182A76">
      <w:pPr>
        <w:pStyle w:val="outpuy"/>
      </w:pPr>
      <w:r>
        <w:t>+ wchar_t *my_wstrchr(wchar_t *ws, wchar_t wc)</w:t>
      </w:r>
    </w:p>
    <w:p w:rsidR="00182A76" w:rsidRDefault="00182A76" w:rsidP="00182A76">
      <w:pPr>
        <w:pStyle w:val="outpuy"/>
      </w:pPr>
      <w:r>
        <w:t>+ {</w:t>
      </w:r>
    </w:p>
    <w:p w:rsidR="00182A76" w:rsidRDefault="00182A76" w:rsidP="00182A76">
      <w:pPr>
        <w:pStyle w:val="outpuy"/>
      </w:pPr>
      <w:r>
        <w:t>+    while (*ws)</w:t>
      </w:r>
    </w:p>
    <w:p w:rsidR="00182A76" w:rsidRDefault="00182A76" w:rsidP="00182A76">
      <w:pPr>
        <w:pStyle w:val="outpuy"/>
      </w:pPr>
      <w:r>
        <w:t>+    {</w:t>
      </w:r>
    </w:p>
    <w:p w:rsidR="00182A76" w:rsidRDefault="00182A76" w:rsidP="00182A76">
      <w:pPr>
        <w:pStyle w:val="outpuy"/>
      </w:pPr>
      <w:r>
        <w:t>+    if (*ws == wc)</w:t>
      </w:r>
    </w:p>
    <w:p w:rsidR="00182A76" w:rsidRDefault="00182A76" w:rsidP="00182A76">
      <w:pPr>
        <w:pStyle w:val="outpuy"/>
      </w:pPr>
      <w:r>
        <w:t>+    return ws;</w:t>
      </w:r>
    </w:p>
    <w:p w:rsidR="00182A76" w:rsidRDefault="00182A76" w:rsidP="00182A76">
      <w:pPr>
        <w:pStyle w:val="outpuy"/>
      </w:pPr>
      <w:r>
        <w:t>+    ++ws;</w:t>
      </w:r>
    </w:p>
    <w:p w:rsidR="00182A76" w:rsidRDefault="00182A76" w:rsidP="00182A76">
      <w:pPr>
        <w:pStyle w:val="outpuy"/>
      </w:pPr>
      <w:r>
        <w:t>+    }</w:t>
      </w:r>
    </w:p>
    <w:p w:rsidR="00182A76" w:rsidRDefault="00182A76" w:rsidP="00182A76">
      <w:pPr>
        <w:pStyle w:val="outpuy"/>
      </w:pPr>
      <w:r>
        <w:t>+    return NULL;</w:t>
      </w:r>
    </w:p>
    <w:p w:rsidR="00182A76" w:rsidRDefault="00182A76" w:rsidP="00182A76">
      <w:pPr>
        <w:pStyle w:val="outpuy"/>
      </w:pPr>
      <w:r>
        <w:t>+ }</w:t>
      </w:r>
    </w:p>
    <w:p w:rsidR="00182A76" w:rsidRDefault="00182A76" w:rsidP="00182A76">
      <w:pPr>
        <w:pStyle w:val="outpuy"/>
      </w:pPr>
      <w:r>
        <w:t>+</w:t>
      </w:r>
    </w:p>
    <w:p w:rsidR="00182A76" w:rsidRDefault="00182A76" w:rsidP="00182A76">
      <w:pPr>
        <w:pStyle w:val="outpuy"/>
      </w:pPr>
      <w:r>
        <w:t>+</w:t>
      </w:r>
    </w:p>
    <w:p w:rsidR="00182A76" w:rsidRDefault="00182A76" w:rsidP="00182A76">
      <w:pPr>
        <w:pStyle w:val="outpuy"/>
      </w:pPr>
      <w:r>
        <w:t>+ size_t my_wstrlen(const wchar_t *s)</w:t>
      </w:r>
    </w:p>
    <w:p w:rsidR="00182A76" w:rsidRDefault="00182A76" w:rsidP="00182A76">
      <w:pPr>
        <w:pStyle w:val="outpuy"/>
      </w:pPr>
      <w:r>
        <w:t>++&gt;&gt;&gt;&gt;&gt;&gt;&gt; e34be296d0062cf833399656425881c53f89021e</w:t>
      </w:r>
    </w:p>
    <w:p w:rsidR="00182A76" w:rsidRDefault="00182A76" w:rsidP="00182A76">
      <w:pPr>
        <w:pStyle w:val="outpuy"/>
      </w:pPr>
      <w:r>
        <w:t xml:space="preserve">  {</w:t>
      </w:r>
    </w:p>
    <w:p w:rsidR="00182A76" w:rsidRDefault="00182A76" w:rsidP="00182A76">
      <w:pPr>
        <w:pStyle w:val="outpuy"/>
      </w:pPr>
      <w:r>
        <w:t xml:space="preserve">  const wchar_t *p = s;</w:t>
      </w:r>
    </w:p>
    <w:p w:rsidR="00182A76" w:rsidRDefault="00182A76" w:rsidP="00182A76">
      <w:pPr>
        <w:pStyle w:val="outpuy"/>
      </w:pPr>
      <w:r>
        <w:t xml:space="preserve">  while (*p)</w:t>
      </w:r>
    </w:p>
    <w:p w:rsidR="00182A76" w:rsidRDefault="00182A76" w:rsidP="00182A76">
      <w:r>
        <w:rPr>
          <w:rFonts w:ascii="Verdana" w:hAnsi="Verdana"/>
          <w:color w:val="000000"/>
          <w:sz w:val="23"/>
          <w:szCs w:val="23"/>
          <w:shd w:val="clear" w:color="auto" w:fill="FFFFFF"/>
        </w:rPr>
        <w:t>As user-a has modified the files, he has to commit these changes first and thereafter, he can pull the changes.</w:t>
      </w:r>
    </w:p>
    <w:p w:rsidR="00182A76" w:rsidRDefault="00182A76" w:rsidP="00182A76">
      <w:pPr>
        <w:pStyle w:val="outpuy"/>
      </w:pPr>
      <w:r>
        <w:t>[user-a@gitlab src]$ git commit -a -m 'Resolved conflict'</w:t>
      </w:r>
    </w:p>
    <w:p w:rsidR="00182A76" w:rsidRDefault="00182A76" w:rsidP="00182A76">
      <w:pPr>
        <w:pStyle w:val="outpuy"/>
      </w:pPr>
      <w:r>
        <w:t>[master 4f8be72] Resolved conflict</w:t>
      </w:r>
    </w:p>
    <w:p w:rsidR="00182A76" w:rsidRDefault="00182A76" w:rsidP="00182A76">
      <w:pPr>
        <w:pStyle w:val="outpuy"/>
      </w:pPr>
      <w:r>
        <w:t>[user-a@gitlab src]$ git pull origin wchar_support.</w:t>
      </w:r>
    </w:p>
    <w:p w:rsidR="00182A76" w:rsidRDefault="00182A76" w:rsidP="00182A76">
      <w:pPr>
        <w:pStyle w:val="outpuy"/>
      </w:pPr>
      <w:r>
        <w:t>fatal: Invalid refspec 'wchar_support.'</w:t>
      </w:r>
    </w:p>
    <w:p w:rsidR="00182A76" w:rsidRDefault="00182A76" w:rsidP="00182A76">
      <w:pPr>
        <w:pStyle w:val="outpuy"/>
      </w:pPr>
      <w:r>
        <w:t>[user-a@gitlab src]$ git pull origin wchar_support</w:t>
      </w:r>
    </w:p>
    <w:p w:rsidR="00182A76" w:rsidRDefault="00182A76" w:rsidP="00182A76">
      <w:pPr>
        <w:pStyle w:val="outpuy"/>
      </w:pPr>
      <w:r>
        <w:t>From github.com:Zippyops/gitlab</w:t>
      </w:r>
    </w:p>
    <w:p w:rsidR="00182A76" w:rsidRDefault="00182A76" w:rsidP="00182A76">
      <w:pPr>
        <w:pStyle w:val="outpuy"/>
      </w:pPr>
      <w:r>
        <w:t xml:space="preserve"> * branch            wchar_support -&gt; FETCH_HEAD</w:t>
      </w:r>
    </w:p>
    <w:p w:rsidR="000D2F7D" w:rsidRDefault="00182A76" w:rsidP="00182A76">
      <w:pPr>
        <w:pStyle w:val="outpuy"/>
      </w:pPr>
      <w:r>
        <w:t>Already up-to-date.</w:t>
      </w:r>
    </w:p>
    <w:p w:rsidR="00182A76" w:rsidRPr="0056342C" w:rsidRDefault="00182A76" w:rsidP="00182A76">
      <w:r>
        <w:rPr>
          <w:rFonts w:ascii="Verdana" w:hAnsi="Verdana"/>
          <w:color w:val="000000"/>
          <w:sz w:val="23"/>
          <w:szCs w:val="23"/>
          <w:shd w:val="clear" w:color="auto" w:fill="FFFFFF"/>
        </w:rPr>
        <w:t>User-a has resolved the conflict, now the pull operation will succeed.</w:t>
      </w:r>
    </w:p>
    <w:sectPr w:rsidR="00182A76" w:rsidRPr="0056342C" w:rsidSect="000B035A">
      <w:headerReference w:type="even" r:id="rId23"/>
      <w:headerReference w:type="default" r:id="rId24"/>
      <w:footerReference w:type="default" r:id="rId25"/>
      <w:headerReference w:type="first" r:id="rId26"/>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FFD" w:rsidRDefault="00517FFD">
      <w:pPr>
        <w:spacing w:line="240" w:lineRule="auto"/>
      </w:pPr>
      <w:r>
        <w:separator/>
      </w:r>
    </w:p>
  </w:endnote>
  <w:endnote w:type="continuationSeparator" w:id="0">
    <w:p w:rsidR="00517FFD" w:rsidRDefault="00517F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964741"/>
      <w:docPartObj>
        <w:docPartGallery w:val="Page Numbers (Bottom of Page)"/>
        <w:docPartUnique/>
      </w:docPartObj>
    </w:sdtPr>
    <w:sdtContent>
      <w:p w:rsidR="008B0006" w:rsidRPr="00190922" w:rsidRDefault="008B0006" w:rsidP="00190922">
        <w:pPr>
          <w:pStyle w:val="Footer"/>
        </w:pPr>
        <w:r>
          <w:rPr>
            <w:noProof/>
            <w:lang w:eastAsia="en-US"/>
          </w:rPr>
          <mc:AlternateContent>
            <mc:Choice Requires="wps">
              <w:drawing>
                <wp:anchor distT="0" distB="0" distL="114300" distR="114300" simplePos="0" relativeHeight="251661312" behindDoc="0" locked="0" layoutInCell="1" allowOverlap="1" wp14:anchorId="6CFB9394" wp14:editId="0A598C48">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B0006" w:rsidRPr="00F353DC" w:rsidRDefault="008B0006"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B9394"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rsidR="008B0006" w:rsidRPr="00F353DC" w:rsidRDefault="008B0006"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D97FC6">
          <w:rPr>
            <w:noProof/>
          </w:rPr>
          <w:t>20</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FFD" w:rsidRDefault="00517FFD">
      <w:pPr>
        <w:spacing w:line="240" w:lineRule="auto"/>
      </w:pPr>
      <w:r>
        <w:separator/>
      </w:r>
    </w:p>
  </w:footnote>
  <w:footnote w:type="continuationSeparator" w:id="0">
    <w:p w:rsidR="00517FFD" w:rsidRDefault="00517F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006" w:rsidRDefault="008B0006">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006" w:rsidRDefault="008B0006" w:rsidP="00037632">
    <w:pPr>
      <w:pStyle w:val="Header"/>
      <w:pBdr>
        <w:bottom w:val="double" w:sz="6" w:space="1" w:color="auto"/>
      </w:pBdr>
    </w:pPr>
    <w:r>
      <w:rPr>
        <w:b/>
        <w:color w:val="C00000"/>
        <w:sz w:val="40"/>
        <w:szCs w:val="40"/>
      </w:rPr>
      <w:t>Z</w:t>
    </w:r>
    <w:r w:rsidRPr="004063DB">
      <w:rPr>
        <w:b/>
        <w:color w:val="C00000"/>
        <w:sz w:val="40"/>
        <w:szCs w:val="40"/>
      </w:rPr>
      <w:t>ippyOPS</w:t>
    </w:r>
    <w:r w:rsidRPr="004063DB">
      <w:rPr>
        <w:b/>
        <w:sz w:val="40"/>
        <w:szCs w:val="40"/>
      </w:rPr>
      <w:tab/>
    </w:r>
    <w:r w:rsidRPr="004063DB">
      <w:rPr>
        <w:b/>
        <w:sz w:val="40"/>
        <w:szCs w:val="40"/>
      </w:rPr>
      <w:tab/>
    </w:r>
    <w:r>
      <w:rPr>
        <w:b/>
        <w:sz w:val="40"/>
        <w:szCs w:val="40"/>
      </w:rPr>
      <w:tab/>
      <w:t xml:space="preserve">    </w:t>
    </w:r>
    <w:r>
      <w:rPr>
        <w:b/>
        <w:sz w:val="40"/>
        <w:szCs w:val="40"/>
      </w:rPr>
      <w:tab/>
    </w:r>
    <w:r>
      <w:rPr>
        <w:b/>
        <w:sz w:val="40"/>
        <w:szCs w:val="40"/>
      </w:rPr>
      <w:tab/>
    </w:r>
    <w:r>
      <w:rPr>
        <w:b/>
        <w:sz w:val="40"/>
        <w:szCs w:val="40"/>
      </w:rPr>
      <w:tab/>
    </w:r>
    <w:r>
      <w:rPr>
        <w:b/>
        <w:sz w:val="40"/>
        <w:szCs w:val="40"/>
      </w:rPr>
      <w:tab/>
    </w:r>
    <w:r>
      <w:rPr>
        <w:b/>
        <w:sz w:val="40"/>
        <w:szCs w:val="40"/>
      </w:rPr>
      <w:tab/>
      <w:t xml:space="preserve">  </w:t>
    </w: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r>
      <w:rPr>
        <w:b/>
        <w:sz w:val="40"/>
        <w:szCs w:val="40"/>
      </w:rPr>
      <w:t xml:space="preserve">            </w:t>
    </w:r>
    <w:r>
      <w:rPr>
        <w:sz w:val="20"/>
        <w:szCs w:val="20"/>
      </w:rPr>
      <w:t>GIT Lab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006" w:rsidRDefault="008B0006">
    <w:pPr>
      <w:pStyle w:val="Header"/>
    </w:pPr>
    <w:r>
      <w:rPr>
        <w:noProof/>
        <w:lang w:eastAsia="en-US"/>
      </w:rPr>
      <w:drawing>
        <wp:anchor distT="0" distB="0" distL="114300" distR="114300" simplePos="0" relativeHeight="251659264" behindDoc="1" locked="0" layoutInCell="1" allowOverlap="1" wp14:anchorId="299B0F70" wp14:editId="3CAC02DF">
          <wp:simplePos x="0" y="0"/>
          <wp:positionH relativeFrom="page">
            <wp:align>left</wp:align>
          </wp:positionH>
          <wp:positionV relativeFrom="page">
            <wp:posOffset>320040</wp:posOffset>
          </wp:positionV>
          <wp:extent cx="5129784" cy="7397496"/>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9">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D3D3231"/>
    <w:multiLevelType w:val="hybridMultilevel"/>
    <w:tmpl w:val="81A4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0"/>
  </w:num>
  <w:num w:numId="5">
    <w:abstractNumId w:val="12"/>
  </w:num>
  <w:num w:numId="6">
    <w:abstractNumId w:val="14"/>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EE"/>
    <w:rsid w:val="00016548"/>
    <w:rsid w:val="00016917"/>
    <w:rsid w:val="000228C0"/>
    <w:rsid w:val="00026BAB"/>
    <w:rsid w:val="00037632"/>
    <w:rsid w:val="000B035A"/>
    <w:rsid w:val="000D2F7D"/>
    <w:rsid w:val="000F50EB"/>
    <w:rsid w:val="00113591"/>
    <w:rsid w:val="00122300"/>
    <w:rsid w:val="00156734"/>
    <w:rsid w:val="00164D64"/>
    <w:rsid w:val="001668E8"/>
    <w:rsid w:val="00182A76"/>
    <w:rsid w:val="00190922"/>
    <w:rsid w:val="00192BA9"/>
    <w:rsid w:val="001A24F5"/>
    <w:rsid w:val="001B1C9F"/>
    <w:rsid w:val="001B4EFE"/>
    <w:rsid w:val="001C30B8"/>
    <w:rsid w:val="001D42E8"/>
    <w:rsid w:val="001E4E17"/>
    <w:rsid w:val="00233FEE"/>
    <w:rsid w:val="00241825"/>
    <w:rsid w:val="002801B6"/>
    <w:rsid w:val="002D6D73"/>
    <w:rsid w:val="002F1C41"/>
    <w:rsid w:val="003537BD"/>
    <w:rsid w:val="003B5E5F"/>
    <w:rsid w:val="003C1E78"/>
    <w:rsid w:val="003D5EE3"/>
    <w:rsid w:val="003E1CD2"/>
    <w:rsid w:val="003F2204"/>
    <w:rsid w:val="00405FE5"/>
    <w:rsid w:val="00423190"/>
    <w:rsid w:val="00430D21"/>
    <w:rsid w:val="00461CA3"/>
    <w:rsid w:val="0047082C"/>
    <w:rsid w:val="00492067"/>
    <w:rsid w:val="00492C41"/>
    <w:rsid w:val="004C7D65"/>
    <w:rsid w:val="004D6ABA"/>
    <w:rsid w:val="004F1B85"/>
    <w:rsid w:val="004F75AC"/>
    <w:rsid w:val="00517FFD"/>
    <w:rsid w:val="00541D83"/>
    <w:rsid w:val="0056342C"/>
    <w:rsid w:val="0056435F"/>
    <w:rsid w:val="00566A88"/>
    <w:rsid w:val="005817E3"/>
    <w:rsid w:val="005E063E"/>
    <w:rsid w:val="006130A9"/>
    <w:rsid w:val="006A1DC8"/>
    <w:rsid w:val="006C287D"/>
    <w:rsid w:val="006E4ED3"/>
    <w:rsid w:val="00712D08"/>
    <w:rsid w:val="00717041"/>
    <w:rsid w:val="00776ECC"/>
    <w:rsid w:val="007961B7"/>
    <w:rsid w:val="007A0A5B"/>
    <w:rsid w:val="007B00EB"/>
    <w:rsid w:val="007B5BFF"/>
    <w:rsid w:val="007C7C39"/>
    <w:rsid w:val="00806075"/>
    <w:rsid w:val="00882E6A"/>
    <w:rsid w:val="008B0006"/>
    <w:rsid w:val="009466EC"/>
    <w:rsid w:val="00997AE2"/>
    <w:rsid w:val="009B0674"/>
    <w:rsid w:val="009B119C"/>
    <w:rsid w:val="009E14F4"/>
    <w:rsid w:val="009F31A4"/>
    <w:rsid w:val="00A14578"/>
    <w:rsid w:val="00A15C76"/>
    <w:rsid w:val="00A259CB"/>
    <w:rsid w:val="00A26638"/>
    <w:rsid w:val="00A27A34"/>
    <w:rsid w:val="00A30589"/>
    <w:rsid w:val="00A5451C"/>
    <w:rsid w:val="00A661FA"/>
    <w:rsid w:val="00AA30B1"/>
    <w:rsid w:val="00AA480C"/>
    <w:rsid w:val="00AC463C"/>
    <w:rsid w:val="00B15D64"/>
    <w:rsid w:val="00B46725"/>
    <w:rsid w:val="00BA0937"/>
    <w:rsid w:val="00BB188C"/>
    <w:rsid w:val="00C00C8C"/>
    <w:rsid w:val="00C01C01"/>
    <w:rsid w:val="00C1157F"/>
    <w:rsid w:val="00C60AA6"/>
    <w:rsid w:val="00C64D18"/>
    <w:rsid w:val="00C701D6"/>
    <w:rsid w:val="00C72153"/>
    <w:rsid w:val="00C83B11"/>
    <w:rsid w:val="00D25381"/>
    <w:rsid w:val="00D807E2"/>
    <w:rsid w:val="00D97FC6"/>
    <w:rsid w:val="00DF04F0"/>
    <w:rsid w:val="00EB1483"/>
    <w:rsid w:val="00EC517F"/>
    <w:rsid w:val="00EF74E1"/>
    <w:rsid w:val="00F20179"/>
    <w:rsid w:val="00F353DC"/>
    <w:rsid w:val="00F72A56"/>
    <w:rsid w:val="00F81B5D"/>
    <w:rsid w:val="00F92659"/>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5:chartTrackingRefBased/>
  <w15:docId w15:val="{BA7E87E2-63FD-4E3D-B82F-6453726F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F20179"/>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F20179"/>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F20179"/>
    <w:pPr>
      <w:ind w:left="720"/>
      <w:contextualSpacing/>
    </w:pPr>
  </w:style>
  <w:style w:type="paragraph" w:customStyle="1" w:styleId="outpuy">
    <w:name w:val="outpuy"/>
    <w:basedOn w:val="Normal"/>
    <w:link w:val="outpuyChar"/>
    <w:qFormat/>
    <w:rsid w:val="005E063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yChar">
    <w:name w:val="outpuy Char"/>
    <w:basedOn w:val="DefaultParagraphFont"/>
    <w:link w:val="outpuy"/>
    <w:rsid w:val="005E063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A661FA"/>
    <w:pPr>
      <w:spacing w:before="100" w:beforeAutospacing="1" w:after="100" w:afterAutospacing="1" w:line="240" w:lineRule="auto"/>
    </w:pPr>
    <w:rPr>
      <w:rFonts w:ascii="Times New Roman" w:eastAsia="Times New Roman" w:hAnsi="Times New Roman" w:cs="Times New Roman"/>
      <w:szCs w:val="24"/>
      <w:lang w:eastAsia="en-US"/>
    </w:rPr>
  </w:style>
  <w:style w:type="paragraph" w:styleId="TOC1">
    <w:name w:val="toc 1"/>
    <w:basedOn w:val="Normal"/>
    <w:next w:val="Normal"/>
    <w:autoRedefine/>
    <w:uiPriority w:val="39"/>
    <w:unhideWhenUsed/>
    <w:rsid w:val="00BA0937"/>
    <w:pPr>
      <w:spacing w:after="100"/>
    </w:pPr>
  </w:style>
  <w:style w:type="paragraph" w:styleId="TOC2">
    <w:name w:val="toc 2"/>
    <w:basedOn w:val="Normal"/>
    <w:next w:val="Normal"/>
    <w:autoRedefine/>
    <w:uiPriority w:val="39"/>
    <w:unhideWhenUsed/>
    <w:rsid w:val="00BA0937"/>
    <w:pPr>
      <w:spacing w:after="100"/>
      <w:ind w:left="240"/>
    </w:pPr>
  </w:style>
  <w:style w:type="paragraph" w:styleId="TOC3">
    <w:name w:val="toc 3"/>
    <w:basedOn w:val="Normal"/>
    <w:next w:val="Normal"/>
    <w:autoRedefine/>
    <w:uiPriority w:val="39"/>
    <w:unhideWhenUsed/>
    <w:rsid w:val="00BA09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9310">
      <w:bodyDiv w:val="1"/>
      <w:marLeft w:val="0"/>
      <w:marRight w:val="0"/>
      <w:marTop w:val="0"/>
      <w:marBottom w:val="0"/>
      <w:divBdr>
        <w:top w:val="none" w:sz="0" w:space="0" w:color="auto"/>
        <w:left w:val="none" w:sz="0" w:space="0" w:color="auto"/>
        <w:bottom w:val="none" w:sz="0" w:space="0" w:color="auto"/>
        <w:right w:val="none" w:sz="0" w:space="0" w:color="auto"/>
      </w:divBdr>
    </w:div>
    <w:div w:id="24720100">
      <w:bodyDiv w:val="1"/>
      <w:marLeft w:val="0"/>
      <w:marRight w:val="0"/>
      <w:marTop w:val="0"/>
      <w:marBottom w:val="0"/>
      <w:divBdr>
        <w:top w:val="none" w:sz="0" w:space="0" w:color="auto"/>
        <w:left w:val="none" w:sz="0" w:space="0" w:color="auto"/>
        <w:bottom w:val="none" w:sz="0" w:space="0" w:color="auto"/>
        <w:right w:val="none" w:sz="0" w:space="0" w:color="auto"/>
      </w:divBdr>
    </w:div>
    <w:div w:id="27680438">
      <w:bodyDiv w:val="1"/>
      <w:marLeft w:val="0"/>
      <w:marRight w:val="0"/>
      <w:marTop w:val="0"/>
      <w:marBottom w:val="0"/>
      <w:divBdr>
        <w:top w:val="none" w:sz="0" w:space="0" w:color="auto"/>
        <w:left w:val="none" w:sz="0" w:space="0" w:color="auto"/>
        <w:bottom w:val="none" w:sz="0" w:space="0" w:color="auto"/>
        <w:right w:val="none" w:sz="0" w:space="0" w:color="auto"/>
      </w:divBdr>
    </w:div>
    <w:div w:id="64256374">
      <w:bodyDiv w:val="1"/>
      <w:marLeft w:val="0"/>
      <w:marRight w:val="0"/>
      <w:marTop w:val="0"/>
      <w:marBottom w:val="0"/>
      <w:divBdr>
        <w:top w:val="none" w:sz="0" w:space="0" w:color="auto"/>
        <w:left w:val="none" w:sz="0" w:space="0" w:color="auto"/>
        <w:bottom w:val="none" w:sz="0" w:space="0" w:color="auto"/>
        <w:right w:val="none" w:sz="0" w:space="0" w:color="auto"/>
      </w:divBdr>
    </w:div>
    <w:div w:id="98061953">
      <w:bodyDiv w:val="1"/>
      <w:marLeft w:val="0"/>
      <w:marRight w:val="0"/>
      <w:marTop w:val="0"/>
      <w:marBottom w:val="0"/>
      <w:divBdr>
        <w:top w:val="none" w:sz="0" w:space="0" w:color="auto"/>
        <w:left w:val="none" w:sz="0" w:space="0" w:color="auto"/>
        <w:bottom w:val="none" w:sz="0" w:space="0" w:color="auto"/>
        <w:right w:val="none" w:sz="0" w:space="0" w:color="auto"/>
      </w:divBdr>
    </w:div>
    <w:div w:id="104036275">
      <w:bodyDiv w:val="1"/>
      <w:marLeft w:val="0"/>
      <w:marRight w:val="0"/>
      <w:marTop w:val="0"/>
      <w:marBottom w:val="0"/>
      <w:divBdr>
        <w:top w:val="none" w:sz="0" w:space="0" w:color="auto"/>
        <w:left w:val="none" w:sz="0" w:space="0" w:color="auto"/>
        <w:bottom w:val="none" w:sz="0" w:space="0" w:color="auto"/>
        <w:right w:val="none" w:sz="0" w:space="0" w:color="auto"/>
      </w:divBdr>
    </w:div>
    <w:div w:id="125658892">
      <w:bodyDiv w:val="1"/>
      <w:marLeft w:val="0"/>
      <w:marRight w:val="0"/>
      <w:marTop w:val="0"/>
      <w:marBottom w:val="0"/>
      <w:divBdr>
        <w:top w:val="none" w:sz="0" w:space="0" w:color="auto"/>
        <w:left w:val="none" w:sz="0" w:space="0" w:color="auto"/>
        <w:bottom w:val="none" w:sz="0" w:space="0" w:color="auto"/>
        <w:right w:val="none" w:sz="0" w:space="0" w:color="auto"/>
      </w:divBdr>
    </w:div>
    <w:div w:id="126778225">
      <w:bodyDiv w:val="1"/>
      <w:marLeft w:val="0"/>
      <w:marRight w:val="0"/>
      <w:marTop w:val="0"/>
      <w:marBottom w:val="0"/>
      <w:divBdr>
        <w:top w:val="none" w:sz="0" w:space="0" w:color="auto"/>
        <w:left w:val="none" w:sz="0" w:space="0" w:color="auto"/>
        <w:bottom w:val="none" w:sz="0" w:space="0" w:color="auto"/>
        <w:right w:val="none" w:sz="0" w:space="0" w:color="auto"/>
      </w:divBdr>
    </w:div>
    <w:div w:id="130486477">
      <w:bodyDiv w:val="1"/>
      <w:marLeft w:val="0"/>
      <w:marRight w:val="0"/>
      <w:marTop w:val="0"/>
      <w:marBottom w:val="0"/>
      <w:divBdr>
        <w:top w:val="none" w:sz="0" w:space="0" w:color="auto"/>
        <w:left w:val="none" w:sz="0" w:space="0" w:color="auto"/>
        <w:bottom w:val="none" w:sz="0" w:space="0" w:color="auto"/>
        <w:right w:val="none" w:sz="0" w:space="0" w:color="auto"/>
      </w:divBdr>
    </w:div>
    <w:div w:id="130514233">
      <w:bodyDiv w:val="1"/>
      <w:marLeft w:val="0"/>
      <w:marRight w:val="0"/>
      <w:marTop w:val="0"/>
      <w:marBottom w:val="0"/>
      <w:divBdr>
        <w:top w:val="none" w:sz="0" w:space="0" w:color="auto"/>
        <w:left w:val="none" w:sz="0" w:space="0" w:color="auto"/>
        <w:bottom w:val="none" w:sz="0" w:space="0" w:color="auto"/>
        <w:right w:val="none" w:sz="0" w:space="0" w:color="auto"/>
      </w:divBdr>
    </w:div>
    <w:div w:id="184946325">
      <w:bodyDiv w:val="1"/>
      <w:marLeft w:val="0"/>
      <w:marRight w:val="0"/>
      <w:marTop w:val="0"/>
      <w:marBottom w:val="0"/>
      <w:divBdr>
        <w:top w:val="none" w:sz="0" w:space="0" w:color="auto"/>
        <w:left w:val="none" w:sz="0" w:space="0" w:color="auto"/>
        <w:bottom w:val="none" w:sz="0" w:space="0" w:color="auto"/>
        <w:right w:val="none" w:sz="0" w:space="0" w:color="auto"/>
      </w:divBdr>
    </w:div>
    <w:div w:id="193541734">
      <w:bodyDiv w:val="1"/>
      <w:marLeft w:val="0"/>
      <w:marRight w:val="0"/>
      <w:marTop w:val="0"/>
      <w:marBottom w:val="0"/>
      <w:divBdr>
        <w:top w:val="none" w:sz="0" w:space="0" w:color="auto"/>
        <w:left w:val="none" w:sz="0" w:space="0" w:color="auto"/>
        <w:bottom w:val="none" w:sz="0" w:space="0" w:color="auto"/>
        <w:right w:val="none" w:sz="0" w:space="0" w:color="auto"/>
      </w:divBdr>
    </w:div>
    <w:div w:id="214702940">
      <w:bodyDiv w:val="1"/>
      <w:marLeft w:val="0"/>
      <w:marRight w:val="0"/>
      <w:marTop w:val="0"/>
      <w:marBottom w:val="0"/>
      <w:divBdr>
        <w:top w:val="none" w:sz="0" w:space="0" w:color="auto"/>
        <w:left w:val="none" w:sz="0" w:space="0" w:color="auto"/>
        <w:bottom w:val="none" w:sz="0" w:space="0" w:color="auto"/>
        <w:right w:val="none" w:sz="0" w:space="0" w:color="auto"/>
      </w:divBdr>
    </w:div>
    <w:div w:id="272714633">
      <w:bodyDiv w:val="1"/>
      <w:marLeft w:val="0"/>
      <w:marRight w:val="0"/>
      <w:marTop w:val="0"/>
      <w:marBottom w:val="0"/>
      <w:divBdr>
        <w:top w:val="none" w:sz="0" w:space="0" w:color="auto"/>
        <w:left w:val="none" w:sz="0" w:space="0" w:color="auto"/>
        <w:bottom w:val="none" w:sz="0" w:space="0" w:color="auto"/>
        <w:right w:val="none" w:sz="0" w:space="0" w:color="auto"/>
      </w:divBdr>
    </w:div>
    <w:div w:id="282228988">
      <w:bodyDiv w:val="1"/>
      <w:marLeft w:val="0"/>
      <w:marRight w:val="0"/>
      <w:marTop w:val="0"/>
      <w:marBottom w:val="0"/>
      <w:divBdr>
        <w:top w:val="none" w:sz="0" w:space="0" w:color="auto"/>
        <w:left w:val="none" w:sz="0" w:space="0" w:color="auto"/>
        <w:bottom w:val="none" w:sz="0" w:space="0" w:color="auto"/>
        <w:right w:val="none" w:sz="0" w:space="0" w:color="auto"/>
      </w:divBdr>
    </w:div>
    <w:div w:id="290717938">
      <w:bodyDiv w:val="1"/>
      <w:marLeft w:val="0"/>
      <w:marRight w:val="0"/>
      <w:marTop w:val="0"/>
      <w:marBottom w:val="0"/>
      <w:divBdr>
        <w:top w:val="none" w:sz="0" w:space="0" w:color="auto"/>
        <w:left w:val="none" w:sz="0" w:space="0" w:color="auto"/>
        <w:bottom w:val="none" w:sz="0" w:space="0" w:color="auto"/>
        <w:right w:val="none" w:sz="0" w:space="0" w:color="auto"/>
      </w:divBdr>
    </w:div>
    <w:div w:id="362681026">
      <w:bodyDiv w:val="1"/>
      <w:marLeft w:val="0"/>
      <w:marRight w:val="0"/>
      <w:marTop w:val="0"/>
      <w:marBottom w:val="0"/>
      <w:divBdr>
        <w:top w:val="none" w:sz="0" w:space="0" w:color="auto"/>
        <w:left w:val="none" w:sz="0" w:space="0" w:color="auto"/>
        <w:bottom w:val="none" w:sz="0" w:space="0" w:color="auto"/>
        <w:right w:val="none" w:sz="0" w:space="0" w:color="auto"/>
      </w:divBdr>
    </w:div>
    <w:div w:id="367293285">
      <w:bodyDiv w:val="1"/>
      <w:marLeft w:val="0"/>
      <w:marRight w:val="0"/>
      <w:marTop w:val="0"/>
      <w:marBottom w:val="0"/>
      <w:divBdr>
        <w:top w:val="none" w:sz="0" w:space="0" w:color="auto"/>
        <w:left w:val="none" w:sz="0" w:space="0" w:color="auto"/>
        <w:bottom w:val="none" w:sz="0" w:space="0" w:color="auto"/>
        <w:right w:val="none" w:sz="0" w:space="0" w:color="auto"/>
      </w:divBdr>
    </w:div>
    <w:div w:id="367417310">
      <w:bodyDiv w:val="1"/>
      <w:marLeft w:val="0"/>
      <w:marRight w:val="0"/>
      <w:marTop w:val="0"/>
      <w:marBottom w:val="0"/>
      <w:divBdr>
        <w:top w:val="none" w:sz="0" w:space="0" w:color="auto"/>
        <w:left w:val="none" w:sz="0" w:space="0" w:color="auto"/>
        <w:bottom w:val="none" w:sz="0" w:space="0" w:color="auto"/>
        <w:right w:val="none" w:sz="0" w:space="0" w:color="auto"/>
      </w:divBdr>
    </w:div>
    <w:div w:id="385418412">
      <w:bodyDiv w:val="1"/>
      <w:marLeft w:val="0"/>
      <w:marRight w:val="0"/>
      <w:marTop w:val="0"/>
      <w:marBottom w:val="0"/>
      <w:divBdr>
        <w:top w:val="none" w:sz="0" w:space="0" w:color="auto"/>
        <w:left w:val="none" w:sz="0" w:space="0" w:color="auto"/>
        <w:bottom w:val="none" w:sz="0" w:space="0" w:color="auto"/>
        <w:right w:val="none" w:sz="0" w:space="0" w:color="auto"/>
      </w:divBdr>
    </w:div>
    <w:div w:id="422142274">
      <w:bodyDiv w:val="1"/>
      <w:marLeft w:val="0"/>
      <w:marRight w:val="0"/>
      <w:marTop w:val="0"/>
      <w:marBottom w:val="0"/>
      <w:divBdr>
        <w:top w:val="none" w:sz="0" w:space="0" w:color="auto"/>
        <w:left w:val="none" w:sz="0" w:space="0" w:color="auto"/>
        <w:bottom w:val="none" w:sz="0" w:space="0" w:color="auto"/>
        <w:right w:val="none" w:sz="0" w:space="0" w:color="auto"/>
      </w:divBdr>
    </w:div>
    <w:div w:id="466709058">
      <w:bodyDiv w:val="1"/>
      <w:marLeft w:val="0"/>
      <w:marRight w:val="0"/>
      <w:marTop w:val="0"/>
      <w:marBottom w:val="0"/>
      <w:divBdr>
        <w:top w:val="none" w:sz="0" w:space="0" w:color="auto"/>
        <w:left w:val="none" w:sz="0" w:space="0" w:color="auto"/>
        <w:bottom w:val="none" w:sz="0" w:space="0" w:color="auto"/>
        <w:right w:val="none" w:sz="0" w:space="0" w:color="auto"/>
      </w:divBdr>
    </w:div>
    <w:div w:id="472673986">
      <w:bodyDiv w:val="1"/>
      <w:marLeft w:val="0"/>
      <w:marRight w:val="0"/>
      <w:marTop w:val="0"/>
      <w:marBottom w:val="0"/>
      <w:divBdr>
        <w:top w:val="none" w:sz="0" w:space="0" w:color="auto"/>
        <w:left w:val="none" w:sz="0" w:space="0" w:color="auto"/>
        <w:bottom w:val="none" w:sz="0" w:space="0" w:color="auto"/>
        <w:right w:val="none" w:sz="0" w:space="0" w:color="auto"/>
      </w:divBdr>
    </w:div>
    <w:div w:id="537938322">
      <w:bodyDiv w:val="1"/>
      <w:marLeft w:val="0"/>
      <w:marRight w:val="0"/>
      <w:marTop w:val="0"/>
      <w:marBottom w:val="0"/>
      <w:divBdr>
        <w:top w:val="none" w:sz="0" w:space="0" w:color="auto"/>
        <w:left w:val="none" w:sz="0" w:space="0" w:color="auto"/>
        <w:bottom w:val="none" w:sz="0" w:space="0" w:color="auto"/>
        <w:right w:val="none" w:sz="0" w:space="0" w:color="auto"/>
      </w:divBdr>
    </w:div>
    <w:div w:id="567034216">
      <w:bodyDiv w:val="1"/>
      <w:marLeft w:val="0"/>
      <w:marRight w:val="0"/>
      <w:marTop w:val="0"/>
      <w:marBottom w:val="0"/>
      <w:divBdr>
        <w:top w:val="none" w:sz="0" w:space="0" w:color="auto"/>
        <w:left w:val="none" w:sz="0" w:space="0" w:color="auto"/>
        <w:bottom w:val="none" w:sz="0" w:space="0" w:color="auto"/>
        <w:right w:val="none" w:sz="0" w:space="0" w:color="auto"/>
      </w:divBdr>
    </w:div>
    <w:div w:id="584807062">
      <w:bodyDiv w:val="1"/>
      <w:marLeft w:val="0"/>
      <w:marRight w:val="0"/>
      <w:marTop w:val="0"/>
      <w:marBottom w:val="0"/>
      <w:divBdr>
        <w:top w:val="none" w:sz="0" w:space="0" w:color="auto"/>
        <w:left w:val="none" w:sz="0" w:space="0" w:color="auto"/>
        <w:bottom w:val="none" w:sz="0" w:space="0" w:color="auto"/>
        <w:right w:val="none" w:sz="0" w:space="0" w:color="auto"/>
      </w:divBdr>
    </w:div>
    <w:div w:id="594943715">
      <w:bodyDiv w:val="1"/>
      <w:marLeft w:val="0"/>
      <w:marRight w:val="0"/>
      <w:marTop w:val="0"/>
      <w:marBottom w:val="0"/>
      <w:divBdr>
        <w:top w:val="none" w:sz="0" w:space="0" w:color="auto"/>
        <w:left w:val="none" w:sz="0" w:space="0" w:color="auto"/>
        <w:bottom w:val="none" w:sz="0" w:space="0" w:color="auto"/>
        <w:right w:val="none" w:sz="0" w:space="0" w:color="auto"/>
      </w:divBdr>
    </w:div>
    <w:div w:id="626162095">
      <w:bodyDiv w:val="1"/>
      <w:marLeft w:val="0"/>
      <w:marRight w:val="0"/>
      <w:marTop w:val="0"/>
      <w:marBottom w:val="0"/>
      <w:divBdr>
        <w:top w:val="none" w:sz="0" w:space="0" w:color="auto"/>
        <w:left w:val="none" w:sz="0" w:space="0" w:color="auto"/>
        <w:bottom w:val="none" w:sz="0" w:space="0" w:color="auto"/>
        <w:right w:val="none" w:sz="0" w:space="0" w:color="auto"/>
      </w:divBdr>
    </w:div>
    <w:div w:id="627857795">
      <w:bodyDiv w:val="1"/>
      <w:marLeft w:val="0"/>
      <w:marRight w:val="0"/>
      <w:marTop w:val="0"/>
      <w:marBottom w:val="0"/>
      <w:divBdr>
        <w:top w:val="none" w:sz="0" w:space="0" w:color="auto"/>
        <w:left w:val="none" w:sz="0" w:space="0" w:color="auto"/>
        <w:bottom w:val="none" w:sz="0" w:space="0" w:color="auto"/>
        <w:right w:val="none" w:sz="0" w:space="0" w:color="auto"/>
      </w:divBdr>
    </w:div>
    <w:div w:id="651715297">
      <w:bodyDiv w:val="1"/>
      <w:marLeft w:val="0"/>
      <w:marRight w:val="0"/>
      <w:marTop w:val="0"/>
      <w:marBottom w:val="0"/>
      <w:divBdr>
        <w:top w:val="none" w:sz="0" w:space="0" w:color="auto"/>
        <w:left w:val="none" w:sz="0" w:space="0" w:color="auto"/>
        <w:bottom w:val="none" w:sz="0" w:space="0" w:color="auto"/>
        <w:right w:val="none" w:sz="0" w:space="0" w:color="auto"/>
      </w:divBdr>
    </w:div>
    <w:div w:id="658115310">
      <w:bodyDiv w:val="1"/>
      <w:marLeft w:val="0"/>
      <w:marRight w:val="0"/>
      <w:marTop w:val="0"/>
      <w:marBottom w:val="0"/>
      <w:divBdr>
        <w:top w:val="none" w:sz="0" w:space="0" w:color="auto"/>
        <w:left w:val="none" w:sz="0" w:space="0" w:color="auto"/>
        <w:bottom w:val="none" w:sz="0" w:space="0" w:color="auto"/>
        <w:right w:val="none" w:sz="0" w:space="0" w:color="auto"/>
      </w:divBdr>
    </w:div>
    <w:div w:id="659503705">
      <w:bodyDiv w:val="1"/>
      <w:marLeft w:val="0"/>
      <w:marRight w:val="0"/>
      <w:marTop w:val="0"/>
      <w:marBottom w:val="0"/>
      <w:divBdr>
        <w:top w:val="none" w:sz="0" w:space="0" w:color="auto"/>
        <w:left w:val="none" w:sz="0" w:space="0" w:color="auto"/>
        <w:bottom w:val="none" w:sz="0" w:space="0" w:color="auto"/>
        <w:right w:val="none" w:sz="0" w:space="0" w:color="auto"/>
      </w:divBdr>
    </w:div>
    <w:div w:id="741146821">
      <w:bodyDiv w:val="1"/>
      <w:marLeft w:val="0"/>
      <w:marRight w:val="0"/>
      <w:marTop w:val="0"/>
      <w:marBottom w:val="0"/>
      <w:divBdr>
        <w:top w:val="none" w:sz="0" w:space="0" w:color="auto"/>
        <w:left w:val="none" w:sz="0" w:space="0" w:color="auto"/>
        <w:bottom w:val="none" w:sz="0" w:space="0" w:color="auto"/>
        <w:right w:val="none" w:sz="0" w:space="0" w:color="auto"/>
      </w:divBdr>
    </w:div>
    <w:div w:id="766384706">
      <w:bodyDiv w:val="1"/>
      <w:marLeft w:val="0"/>
      <w:marRight w:val="0"/>
      <w:marTop w:val="0"/>
      <w:marBottom w:val="0"/>
      <w:divBdr>
        <w:top w:val="none" w:sz="0" w:space="0" w:color="auto"/>
        <w:left w:val="none" w:sz="0" w:space="0" w:color="auto"/>
        <w:bottom w:val="none" w:sz="0" w:space="0" w:color="auto"/>
        <w:right w:val="none" w:sz="0" w:space="0" w:color="auto"/>
      </w:divBdr>
    </w:div>
    <w:div w:id="774062499">
      <w:bodyDiv w:val="1"/>
      <w:marLeft w:val="0"/>
      <w:marRight w:val="0"/>
      <w:marTop w:val="0"/>
      <w:marBottom w:val="0"/>
      <w:divBdr>
        <w:top w:val="none" w:sz="0" w:space="0" w:color="auto"/>
        <w:left w:val="none" w:sz="0" w:space="0" w:color="auto"/>
        <w:bottom w:val="none" w:sz="0" w:space="0" w:color="auto"/>
        <w:right w:val="none" w:sz="0" w:space="0" w:color="auto"/>
      </w:divBdr>
    </w:div>
    <w:div w:id="785540784">
      <w:bodyDiv w:val="1"/>
      <w:marLeft w:val="0"/>
      <w:marRight w:val="0"/>
      <w:marTop w:val="0"/>
      <w:marBottom w:val="0"/>
      <w:divBdr>
        <w:top w:val="none" w:sz="0" w:space="0" w:color="auto"/>
        <w:left w:val="none" w:sz="0" w:space="0" w:color="auto"/>
        <w:bottom w:val="none" w:sz="0" w:space="0" w:color="auto"/>
        <w:right w:val="none" w:sz="0" w:space="0" w:color="auto"/>
      </w:divBdr>
    </w:div>
    <w:div w:id="802887784">
      <w:bodyDiv w:val="1"/>
      <w:marLeft w:val="0"/>
      <w:marRight w:val="0"/>
      <w:marTop w:val="0"/>
      <w:marBottom w:val="0"/>
      <w:divBdr>
        <w:top w:val="none" w:sz="0" w:space="0" w:color="auto"/>
        <w:left w:val="none" w:sz="0" w:space="0" w:color="auto"/>
        <w:bottom w:val="none" w:sz="0" w:space="0" w:color="auto"/>
        <w:right w:val="none" w:sz="0" w:space="0" w:color="auto"/>
      </w:divBdr>
    </w:div>
    <w:div w:id="836460328">
      <w:bodyDiv w:val="1"/>
      <w:marLeft w:val="0"/>
      <w:marRight w:val="0"/>
      <w:marTop w:val="0"/>
      <w:marBottom w:val="0"/>
      <w:divBdr>
        <w:top w:val="none" w:sz="0" w:space="0" w:color="auto"/>
        <w:left w:val="none" w:sz="0" w:space="0" w:color="auto"/>
        <w:bottom w:val="none" w:sz="0" w:space="0" w:color="auto"/>
        <w:right w:val="none" w:sz="0" w:space="0" w:color="auto"/>
      </w:divBdr>
    </w:div>
    <w:div w:id="854920036">
      <w:bodyDiv w:val="1"/>
      <w:marLeft w:val="0"/>
      <w:marRight w:val="0"/>
      <w:marTop w:val="0"/>
      <w:marBottom w:val="0"/>
      <w:divBdr>
        <w:top w:val="none" w:sz="0" w:space="0" w:color="auto"/>
        <w:left w:val="none" w:sz="0" w:space="0" w:color="auto"/>
        <w:bottom w:val="none" w:sz="0" w:space="0" w:color="auto"/>
        <w:right w:val="none" w:sz="0" w:space="0" w:color="auto"/>
      </w:divBdr>
    </w:div>
    <w:div w:id="864437965">
      <w:bodyDiv w:val="1"/>
      <w:marLeft w:val="0"/>
      <w:marRight w:val="0"/>
      <w:marTop w:val="0"/>
      <w:marBottom w:val="0"/>
      <w:divBdr>
        <w:top w:val="none" w:sz="0" w:space="0" w:color="auto"/>
        <w:left w:val="none" w:sz="0" w:space="0" w:color="auto"/>
        <w:bottom w:val="none" w:sz="0" w:space="0" w:color="auto"/>
        <w:right w:val="none" w:sz="0" w:space="0" w:color="auto"/>
      </w:divBdr>
      <w:divsChild>
        <w:div w:id="999194038">
          <w:marLeft w:val="0"/>
          <w:marRight w:val="0"/>
          <w:marTop w:val="0"/>
          <w:marBottom w:val="75"/>
          <w:divBdr>
            <w:top w:val="none" w:sz="0" w:space="0" w:color="auto"/>
            <w:left w:val="none" w:sz="0" w:space="0" w:color="auto"/>
            <w:bottom w:val="none" w:sz="0" w:space="0" w:color="auto"/>
            <w:right w:val="none" w:sz="0" w:space="0" w:color="auto"/>
          </w:divBdr>
        </w:div>
      </w:divsChild>
    </w:div>
    <w:div w:id="909850139">
      <w:bodyDiv w:val="1"/>
      <w:marLeft w:val="0"/>
      <w:marRight w:val="0"/>
      <w:marTop w:val="0"/>
      <w:marBottom w:val="0"/>
      <w:divBdr>
        <w:top w:val="none" w:sz="0" w:space="0" w:color="auto"/>
        <w:left w:val="none" w:sz="0" w:space="0" w:color="auto"/>
        <w:bottom w:val="none" w:sz="0" w:space="0" w:color="auto"/>
        <w:right w:val="none" w:sz="0" w:space="0" w:color="auto"/>
      </w:divBdr>
    </w:div>
    <w:div w:id="934871539">
      <w:bodyDiv w:val="1"/>
      <w:marLeft w:val="0"/>
      <w:marRight w:val="0"/>
      <w:marTop w:val="0"/>
      <w:marBottom w:val="0"/>
      <w:divBdr>
        <w:top w:val="none" w:sz="0" w:space="0" w:color="auto"/>
        <w:left w:val="none" w:sz="0" w:space="0" w:color="auto"/>
        <w:bottom w:val="none" w:sz="0" w:space="0" w:color="auto"/>
        <w:right w:val="none" w:sz="0" w:space="0" w:color="auto"/>
      </w:divBdr>
    </w:div>
    <w:div w:id="943423387">
      <w:bodyDiv w:val="1"/>
      <w:marLeft w:val="0"/>
      <w:marRight w:val="0"/>
      <w:marTop w:val="0"/>
      <w:marBottom w:val="0"/>
      <w:divBdr>
        <w:top w:val="none" w:sz="0" w:space="0" w:color="auto"/>
        <w:left w:val="none" w:sz="0" w:space="0" w:color="auto"/>
        <w:bottom w:val="none" w:sz="0" w:space="0" w:color="auto"/>
        <w:right w:val="none" w:sz="0" w:space="0" w:color="auto"/>
      </w:divBdr>
    </w:div>
    <w:div w:id="947196762">
      <w:bodyDiv w:val="1"/>
      <w:marLeft w:val="0"/>
      <w:marRight w:val="0"/>
      <w:marTop w:val="0"/>
      <w:marBottom w:val="0"/>
      <w:divBdr>
        <w:top w:val="none" w:sz="0" w:space="0" w:color="auto"/>
        <w:left w:val="none" w:sz="0" w:space="0" w:color="auto"/>
        <w:bottom w:val="none" w:sz="0" w:space="0" w:color="auto"/>
        <w:right w:val="none" w:sz="0" w:space="0" w:color="auto"/>
      </w:divBdr>
    </w:div>
    <w:div w:id="980616859">
      <w:bodyDiv w:val="1"/>
      <w:marLeft w:val="0"/>
      <w:marRight w:val="0"/>
      <w:marTop w:val="0"/>
      <w:marBottom w:val="0"/>
      <w:divBdr>
        <w:top w:val="none" w:sz="0" w:space="0" w:color="auto"/>
        <w:left w:val="none" w:sz="0" w:space="0" w:color="auto"/>
        <w:bottom w:val="none" w:sz="0" w:space="0" w:color="auto"/>
        <w:right w:val="none" w:sz="0" w:space="0" w:color="auto"/>
      </w:divBdr>
    </w:div>
    <w:div w:id="1040669453">
      <w:bodyDiv w:val="1"/>
      <w:marLeft w:val="0"/>
      <w:marRight w:val="0"/>
      <w:marTop w:val="0"/>
      <w:marBottom w:val="0"/>
      <w:divBdr>
        <w:top w:val="none" w:sz="0" w:space="0" w:color="auto"/>
        <w:left w:val="none" w:sz="0" w:space="0" w:color="auto"/>
        <w:bottom w:val="none" w:sz="0" w:space="0" w:color="auto"/>
        <w:right w:val="none" w:sz="0" w:space="0" w:color="auto"/>
      </w:divBdr>
    </w:div>
    <w:div w:id="1103455081">
      <w:bodyDiv w:val="1"/>
      <w:marLeft w:val="0"/>
      <w:marRight w:val="0"/>
      <w:marTop w:val="0"/>
      <w:marBottom w:val="0"/>
      <w:divBdr>
        <w:top w:val="none" w:sz="0" w:space="0" w:color="auto"/>
        <w:left w:val="none" w:sz="0" w:space="0" w:color="auto"/>
        <w:bottom w:val="none" w:sz="0" w:space="0" w:color="auto"/>
        <w:right w:val="none" w:sz="0" w:space="0" w:color="auto"/>
      </w:divBdr>
    </w:div>
    <w:div w:id="1130168572">
      <w:bodyDiv w:val="1"/>
      <w:marLeft w:val="0"/>
      <w:marRight w:val="0"/>
      <w:marTop w:val="0"/>
      <w:marBottom w:val="0"/>
      <w:divBdr>
        <w:top w:val="none" w:sz="0" w:space="0" w:color="auto"/>
        <w:left w:val="none" w:sz="0" w:space="0" w:color="auto"/>
        <w:bottom w:val="none" w:sz="0" w:space="0" w:color="auto"/>
        <w:right w:val="none" w:sz="0" w:space="0" w:color="auto"/>
      </w:divBdr>
    </w:div>
    <w:div w:id="1154763542">
      <w:bodyDiv w:val="1"/>
      <w:marLeft w:val="0"/>
      <w:marRight w:val="0"/>
      <w:marTop w:val="0"/>
      <w:marBottom w:val="0"/>
      <w:divBdr>
        <w:top w:val="none" w:sz="0" w:space="0" w:color="auto"/>
        <w:left w:val="none" w:sz="0" w:space="0" w:color="auto"/>
        <w:bottom w:val="none" w:sz="0" w:space="0" w:color="auto"/>
        <w:right w:val="none" w:sz="0" w:space="0" w:color="auto"/>
      </w:divBdr>
    </w:div>
    <w:div w:id="1166675205">
      <w:bodyDiv w:val="1"/>
      <w:marLeft w:val="0"/>
      <w:marRight w:val="0"/>
      <w:marTop w:val="0"/>
      <w:marBottom w:val="0"/>
      <w:divBdr>
        <w:top w:val="none" w:sz="0" w:space="0" w:color="auto"/>
        <w:left w:val="none" w:sz="0" w:space="0" w:color="auto"/>
        <w:bottom w:val="none" w:sz="0" w:space="0" w:color="auto"/>
        <w:right w:val="none" w:sz="0" w:space="0" w:color="auto"/>
      </w:divBdr>
    </w:div>
    <w:div w:id="1221820017">
      <w:bodyDiv w:val="1"/>
      <w:marLeft w:val="0"/>
      <w:marRight w:val="0"/>
      <w:marTop w:val="0"/>
      <w:marBottom w:val="0"/>
      <w:divBdr>
        <w:top w:val="none" w:sz="0" w:space="0" w:color="auto"/>
        <w:left w:val="none" w:sz="0" w:space="0" w:color="auto"/>
        <w:bottom w:val="none" w:sz="0" w:space="0" w:color="auto"/>
        <w:right w:val="none" w:sz="0" w:space="0" w:color="auto"/>
      </w:divBdr>
    </w:div>
    <w:div w:id="1244993445">
      <w:bodyDiv w:val="1"/>
      <w:marLeft w:val="0"/>
      <w:marRight w:val="0"/>
      <w:marTop w:val="0"/>
      <w:marBottom w:val="0"/>
      <w:divBdr>
        <w:top w:val="none" w:sz="0" w:space="0" w:color="auto"/>
        <w:left w:val="none" w:sz="0" w:space="0" w:color="auto"/>
        <w:bottom w:val="none" w:sz="0" w:space="0" w:color="auto"/>
        <w:right w:val="none" w:sz="0" w:space="0" w:color="auto"/>
      </w:divBdr>
    </w:div>
    <w:div w:id="1263684101">
      <w:bodyDiv w:val="1"/>
      <w:marLeft w:val="0"/>
      <w:marRight w:val="0"/>
      <w:marTop w:val="0"/>
      <w:marBottom w:val="0"/>
      <w:divBdr>
        <w:top w:val="none" w:sz="0" w:space="0" w:color="auto"/>
        <w:left w:val="none" w:sz="0" w:space="0" w:color="auto"/>
        <w:bottom w:val="none" w:sz="0" w:space="0" w:color="auto"/>
        <w:right w:val="none" w:sz="0" w:space="0" w:color="auto"/>
      </w:divBdr>
    </w:div>
    <w:div w:id="1327397404">
      <w:bodyDiv w:val="1"/>
      <w:marLeft w:val="0"/>
      <w:marRight w:val="0"/>
      <w:marTop w:val="0"/>
      <w:marBottom w:val="0"/>
      <w:divBdr>
        <w:top w:val="none" w:sz="0" w:space="0" w:color="auto"/>
        <w:left w:val="none" w:sz="0" w:space="0" w:color="auto"/>
        <w:bottom w:val="none" w:sz="0" w:space="0" w:color="auto"/>
        <w:right w:val="none" w:sz="0" w:space="0" w:color="auto"/>
      </w:divBdr>
    </w:div>
    <w:div w:id="1402101824">
      <w:bodyDiv w:val="1"/>
      <w:marLeft w:val="0"/>
      <w:marRight w:val="0"/>
      <w:marTop w:val="0"/>
      <w:marBottom w:val="0"/>
      <w:divBdr>
        <w:top w:val="none" w:sz="0" w:space="0" w:color="auto"/>
        <w:left w:val="none" w:sz="0" w:space="0" w:color="auto"/>
        <w:bottom w:val="none" w:sz="0" w:space="0" w:color="auto"/>
        <w:right w:val="none" w:sz="0" w:space="0" w:color="auto"/>
      </w:divBdr>
    </w:div>
    <w:div w:id="1521815354">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37698759">
      <w:bodyDiv w:val="1"/>
      <w:marLeft w:val="0"/>
      <w:marRight w:val="0"/>
      <w:marTop w:val="0"/>
      <w:marBottom w:val="0"/>
      <w:divBdr>
        <w:top w:val="none" w:sz="0" w:space="0" w:color="auto"/>
        <w:left w:val="none" w:sz="0" w:space="0" w:color="auto"/>
        <w:bottom w:val="none" w:sz="0" w:space="0" w:color="auto"/>
        <w:right w:val="none" w:sz="0" w:space="0" w:color="auto"/>
      </w:divBdr>
    </w:div>
    <w:div w:id="1571769667">
      <w:bodyDiv w:val="1"/>
      <w:marLeft w:val="0"/>
      <w:marRight w:val="0"/>
      <w:marTop w:val="0"/>
      <w:marBottom w:val="0"/>
      <w:divBdr>
        <w:top w:val="none" w:sz="0" w:space="0" w:color="auto"/>
        <w:left w:val="none" w:sz="0" w:space="0" w:color="auto"/>
        <w:bottom w:val="none" w:sz="0" w:space="0" w:color="auto"/>
        <w:right w:val="none" w:sz="0" w:space="0" w:color="auto"/>
      </w:divBdr>
    </w:div>
    <w:div w:id="1597249263">
      <w:bodyDiv w:val="1"/>
      <w:marLeft w:val="0"/>
      <w:marRight w:val="0"/>
      <w:marTop w:val="0"/>
      <w:marBottom w:val="0"/>
      <w:divBdr>
        <w:top w:val="none" w:sz="0" w:space="0" w:color="auto"/>
        <w:left w:val="none" w:sz="0" w:space="0" w:color="auto"/>
        <w:bottom w:val="none" w:sz="0" w:space="0" w:color="auto"/>
        <w:right w:val="none" w:sz="0" w:space="0" w:color="auto"/>
      </w:divBdr>
    </w:div>
    <w:div w:id="1641690939">
      <w:bodyDiv w:val="1"/>
      <w:marLeft w:val="0"/>
      <w:marRight w:val="0"/>
      <w:marTop w:val="0"/>
      <w:marBottom w:val="0"/>
      <w:divBdr>
        <w:top w:val="none" w:sz="0" w:space="0" w:color="auto"/>
        <w:left w:val="none" w:sz="0" w:space="0" w:color="auto"/>
        <w:bottom w:val="none" w:sz="0" w:space="0" w:color="auto"/>
        <w:right w:val="none" w:sz="0" w:space="0" w:color="auto"/>
      </w:divBdr>
    </w:div>
    <w:div w:id="1653213768">
      <w:bodyDiv w:val="1"/>
      <w:marLeft w:val="0"/>
      <w:marRight w:val="0"/>
      <w:marTop w:val="0"/>
      <w:marBottom w:val="0"/>
      <w:divBdr>
        <w:top w:val="none" w:sz="0" w:space="0" w:color="auto"/>
        <w:left w:val="none" w:sz="0" w:space="0" w:color="auto"/>
        <w:bottom w:val="none" w:sz="0" w:space="0" w:color="auto"/>
        <w:right w:val="none" w:sz="0" w:space="0" w:color="auto"/>
      </w:divBdr>
    </w:div>
    <w:div w:id="1681854350">
      <w:bodyDiv w:val="1"/>
      <w:marLeft w:val="0"/>
      <w:marRight w:val="0"/>
      <w:marTop w:val="0"/>
      <w:marBottom w:val="0"/>
      <w:divBdr>
        <w:top w:val="none" w:sz="0" w:space="0" w:color="auto"/>
        <w:left w:val="none" w:sz="0" w:space="0" w:color="auto"/>
        <w:bottom w:val="none" w:sz="0" w:space="0" w:color="auto"/>
        <w:right w:val="none" w:sz="0" w:space="0" w:color="auto"/>
      </w:divBdr>
    </w:div>
    <w:div w:id="1691031974">
      <w:bodyDiv w:val="1"/>
      <w:marLeft w:val="0"/>
      <w:marRight w:val="0"/>
      <w:marTop w:val="0"/>
      <w:marBottom w:val="0"/>
      <w:divBdr>
        <w:top w:val="none" w:sz="0" w:space="0" w:color="auto"/>
        <w:left w:val="none" w:sz="0" w:space="0" w:color="auto"/>
        <w:bottom w:val="none" w:sz="0" w:space="0" w:color="auto"/>
        <w:right w:val="none" w:sz="0" w:space="0" w:color="auto"/>
      </w:divBdr>
    </w:div>
    <w:div w:id="1703558499">
      <w:bodyDiv w:val="1"/>
      <w:marLeft w:val="0"/>
      <w:marRight w:val="0"/>
      <w:marTop w:val="0"/>
      <w:marBottom w:val="0"/>
      <w:divBdr>
        <w:top w:val="none" w:sz="0" w:space="0" w:color="auto"/>
        <w:left w:val="none" w:sz="0" w:space="0" w:color="auto"/>
        <w:bottom w:val="none" w:sz="0" w:space="0" w:color="auto"/>
        <w:right w:val="none" w:sz="0" w:space="0" w:color="auto"/>
      </w:divBdr>
    </w:div>
    <w:div w:id="1756779822">
      <w:bodyDiv w:val="1"/>
      <w:marLeft w:val="0"/>
      <w:marRight w:val="0"/>
      <w:marTop w:val="0"/>
      <w:marBottom w:val="0"/>
      <w:divBdr>
        <w:top w:val="none" w:sz="0" w:space="0" w:color="auto"/>
        <w:left w:val="none" w:sz="0" w:space="0" w:color="auto"/>
        <w:bottom w:val="none" w:sz="0" w:space="0" w:color="auto"/>
        <w:right w:val="none" w:sz="0" w:space="0" w:color="auto"/>
      </w:divBdr>
    </w:div>
    <w:div w:id="1811632468">
      <w:bodyDiv w:val="1"/>
      <w:marLeft w:val="0"/>
      <w:marRight w:val="0"/>
      <w:marTop w:val="0"/>
      <w:marBottom w:val="0"/>
      <w:divBdr>
        <w:top w:val="none" w:sz="0" w:space="0" w:color="auto"/>
        <w:left w:val="none" w:sz="0" w:space="0" w:color="auto"/>
        <w:bottom w:val="none" w:sz="0" w:space="0" w:color="auto"/>
        <w:right w:val="none" w:sz="0" w:space="0" w:color="auto"/>
      </w:divBdr>
    </w:div>
    <w:div w:id="1819493105">
      <w:bodyDiv w:val="1"/>
      <w:marLeft w:val="0"/>
      <w:marRight w:val="0"/>
      <w:marTop w:val="0"/>
      <w:marBottom w:val="0"/>
      <w:divBdr>
        <w:top w:val="none" w:sz="0" w:space="0" w:color="auto"/>
        <w:left w:val="none" w:sz="0" w:space="0" w:color="auto"/>
        <w:bottom w:val="none" w:sz="0" w:space="0" w:color="auto"/>
        <w:right w:val="none" w:sz="0" w:space="0" w:color="auto"/>
      </w:divBdr>
    </w:div>
    <w:div w:id="1821383301">
      <w:bodyDiv w:val="1"/>
      <w:marLeft w:val="0"/>
      <w:marRight w:val="0"/>
      <w:marTop w:val="0"/>
      <w:marBottom w:val="0"/>
      <w:divBdr>
        <w:top w:val="none" w:sz="0" w:space="0" w:color="auto"/>
        <w:left w:val="none" w:sz="0" w:space="0" w:color="auto"/>
        <w:bottom w:val="none" w:sz="0" w:space="0" w:color="auto"/>
        <w:right w:val="none" w:sz="0" w:space="0" w:color="auto"/>
      </w:divBdr>
    </w:div>
    <w:div w:id="1832796241">
      <w:bodyDiv w:val="1"/>
      <w:marLeft w:val="0"/>
      <w:marRight w:val="0"/>
      <w:marTop w:val="0"/>
      <w:marBottom w:val="0"/>
      <w:divBdr>
        <w:top w:val="none" w:sz="0" w:space="0" w:color="auto"/>
        <w:left w:val="none" w:sz="0" w:space="0" w:color="auto"/>
        <w:bottom w:val="none" w:sz="0" w:space="0" w:color="auto"/>
        <w:right w:val="none" w:sz="0" w:space="0" w:color="auto"/>
      </w:divBdr>
    </w:div>
    <w:div w:id="1833325927">
      <w:bodyDiv w:val="1"/>
      <w:marLeft w:val="0"/>
      <w:marRight w:val="0"/>
      <w:marTop w:val="0"/>
      <w:marBottom w:val="0"/>
      <w:divBdr>
        <w:top w:val="none" w:sz="0" w:space="0" w:color="auto"/>
        <w:left w:val="none" w:sz="0" w:space="0" w:color="auto"/>
        <w:bottom w:val="none" w:sz="0" w:space="0" w:color="auto"/>
        <w:right w:val="none" w:sz="0" w:space="0" w:color="auto"/>
      </w:divBdr>
    </w:div>
    <w:div w:id="1838882045">
      <w:bodyDiv w:val="1"/>
      <w:marLeft w:val="0"/>
      <w:marRight w:val="0"/>
      <w:marTop w:val="0"/>
      <w:marBottom w:val="0"/>
      <w:divBdr>
        <w:top w:val="none" w:sz="0" w:space="0" w:color="auto"/>
        <w:left w:val="none" w:sz="0" w:space="0" w:color="auto"/>
        <w:bottom w:val="none" w:sz="0" w:space="0" w:color="auto"/>
        <w:right w:val="none" w:sz="0" w:space="0" w:color="auto"/>
      </w:divBdr>
    </w:div>
    <w:div w:id="1868912008">
      <w:bodyDiv w:val="1"/>
      <w:marLeft w:val="0"/>
      <w:marRight w:val="0"/>
      <w:marTop w:val="0"/>
      <w:marBottom w:val="0"/>
      <w:divBdr>
        <w:top w:val="none" w:sz="0" w:space="0" w:color="auto"/>
        <w:left w:val="none" w:sz="0" w:space="0" w:color="auto"/>
        <w:bottom w:val="none" w:sz="0" w:space="0" w:color="auto"/>
        <w:right w:val="none" w:sz="0" w:space="0" w:color="auto"/>
      </w:divBdr>
    </w:div>
    <w:div w:id="1903251689">
      <w:bodyDiv w:val="1"/>
      <w:marLeft w:val="0"/>
      <w:marRight w:val="0"/>
      <w:marTop w:val="0"/>
      <w:marBottom w:val="0"/>
      <w:divBdr>
        <w:top w:val="none" w:sz="0" w:space="0" w:color="auto"/>
        <w:left w:val="none" w:sz="0" w:space="0" w:color="auto"/>
        <w:bottom w:val="none" w:sz="0" w:space="0" w:color="auto"/>
        <w:right w:val="none" w:sz="0" w:space="0" w:color="auto"/>
      </w:divBdr>
    </w:div>
    <w:div w:id="2000570349">
      <w:bodyDiv w:val="1"/>
      <w:marLeft w:val="0"/>
      <w:marRight w:val="0"/>
      <w:marTop w:val="0"/>
      <w:marBottom w:val="0"/>
      <w:divBdr>
        <w:top w:val="none" w:sz="0" w:space="0" w:color="auto"/>
        <w:left w:val="none" w:sz="0" w:space="0" w:color="auto"/>
        <w:bottom w:val="none" w:sz="0" w:space="0" w:color="auto"/>
        <w:right w:val="none" w:sz="0" w:space="0" w:color="auto"/>
      </w:divBdr>
    </w:div>
    <w:div w:id="2001763582">
      <w:bodyDiv w:val="1"/>
      <w:marLeft w:val="0"/>
      <w:marRight w:val="0"/>
      <w:marTop w:val="0"/>
      <w:marBottom w:val="0"/>
      <w:divBdr>
        <w:top w:val="none" w:sz="0" w:space="0" w:color="auto"/>
        <w:left w:val="none" w:sz="0" w:space="0" w:color="auto"/>
        <w:bottom w:val="none" w:sz="0" w:space="0" w:color="auto"/>
        <w:right w:val="none" w:sz="0" w:space="0" w:color="auto"/>
      </w:divBdr>
    </w:div>
    <w:div w:id="2003506125">
      <w:bodyDiv w:val="1"/>
      <w:marLeft w:val="0"/>
      <w:marRight w:val="0"/>
      <w:marTop w:val="0"/>
      <w:marBottom w:val="0"/>
      <w:divBdr>
        <w:top w:val="none" w:sz="0" w:space="0" w:color="auto"/>
        <w:left w:val="none" w:sz="0" w:space="0" w:color="auto"/>
        <w:bottom w:val="none" w:sz="0" w:space="0" w:color="auto"/>
        <w:right w:val="none" w:sz="0" w:space="0" w:color="auto"/>
      </w:divBdr>
    </w:div>
    <w:div w:id="2023318616">
      <w:bodyDiv w:val="1"/>
      <w:marLeft w:val="0"/>
      <w:marRight w:val="0"/>
      <w:marTop w:val="0"/>
      <w:marBottom w:val="0"/>
      <w:divBdr>
        <w:top w:val="none" w:sz="0" w:space="0" w:color="auto"/>
        <w:left w:val="none" w:sz="0" w:space="0" w:color="auto"/>
        <w:bottom w:val="none" w:sz="0" w:space="0" w:color="auto"/>
        <w:right w:val="none" w:sz="0" w:space="0" w:color="auto"/>
      </w:divBdr>
    </w:div>
    <w:div w:id="2075463750">
      <w:bodyDiv w:val="1"/>
      <w:marLeft w:val="0"/>
      <w:marRight w:val="0"/>
      <w:marTop w:val="0"/>
      <w:marBottom w:val="0"/>
      <w:divBdr>
        <w:top w:val="none" w:sz="0" w:space="0" w:color="auto"/>
        <w:left w:val="none" w:sz="0" w:space="0" w:color="auto"/>
        <w:bottom w:val="none" w:sz="0" w:space="0" w:color="auto"/>
        <w:right w:val="none" w:sz="0" w:space="0" w:color="auto"/>
      </w:divBdr>
    </w:div>
    <w:div w:id="2079013292">
      <w:bodyDiv w:val="1"/>
      <w:marLeft w:val="0"/>
      <w:marRight w:val="0"/>
      <w:marTop w:val="0"/>
      <w:marBottom w:val="0"/>
      <w:divBdr>
        <w:top w:val="none" w:sz="0" w:space="0" w:color="auto"/>
        <w:left w:val="none" w:sz="0" w:space="0" w:color="auto"/>
        <w:bottom w:val="none" w:sz="0" w:space="0" w:color="auto"/>
        <w:right w:val="none" w:sz="0" w:space="0" w:color="auto"/>
      </w:divBdr>
    </w:div>
    <w:div w:id="2087803665">
      <w:bodyDiv w:val="1"/>
      <w:marLeft w:val="0"/>
      <w:marRight w:val="0"/>
      <w:marTop w:val="0"/>
      <w:marBottom w:val="0"/>
      <w:divBdr>
        <w:top w:val="none" w:sz="0" w:space="0" w:color="auto"/>
        <w:left w:val="none" w:sz="0" w:space="0" w:color="auto"/>
        <w:bottom w:val="none" w:sz="0" w:space="0" w:color="auto"/>
        <w:right w:val="none" w:sz="0" w:space="0" w:color="auto"/>
      </w:divBdr>
    </w:div>
    <w:div w:id="21149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git@github.com:Zippyops/gitlab.gi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zippyops@gmail.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th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1B186-578C-438F-B131-30EA4D7D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4347</TotalTime>
  <Pages>44</Pages>
  <Words>10307</Words>
  <Characters>58752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sathish babu</dc:creator>
  <cp:lastModifiedBy>sathish babu</cp:lastModifiedBy>
  <cp:revision>44</cp:revision>
  <dcterms:created xsi:type="dcterms:W3CDTF">2017-11-25T10:53:00Z</dcterms:created>
  <dcterms:modified xsi:type="dcterms:W3CDTF">2017-12-03T10:04:00Z</dcterms:modified>
  <cp:contentStatus/>
</cp:coreProperties>
</file>